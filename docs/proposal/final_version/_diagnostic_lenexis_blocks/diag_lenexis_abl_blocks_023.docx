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sectPr w:rsidR="00964A9A" w:rsidRPr="00964A9A" w:rsidSect="00FF34C7">
          <w:headerReference w:type="default" r:id="rId8"/>
          <w:footerReference w:type="default" r:id="rId9"/>
          <w:pgSz w:w="12240" w:h="15840"/>
          <w:pgMar w:top="1440" w:right="1260" w:bottom="1440" w:left="1260" w:header="708" w:footer="708" w:gutter="0"/>
          <w:cols w:space="720"/>
          <w:docGrid w:linePitch="360"/>
        </w:sect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p w14:paraId="28B0B256"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Route cycle realities, </w:t>
      </w:r>
    </w:p>
    <w:p w14:paraId="1DB65759"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Tide windows, </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