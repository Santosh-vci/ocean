
<file path=[Content_Types].xml><?xml version="1.0" encoding="utf-8"?>
<ns0:Types xmlns:ns0="http://schemas.openxmlformats.org/package/2006/content-types">
  <ns0:Default Extension="emf" ContentType="image/x-emf"/>
  <ns0:Default Extension="jpeg" ContentType="image/jpeg"/>
  <ns0:Default Extension="png" ContentType="image/png"/>
  <ns0:Default Extension="rels" ContentType="application/vnd.openxmlformats-package.relationships+xml"/>
  <ns0:Default Extension="svg" ContentType="image/svg+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3D36AC">
          <w:pPr>
            <w:spacing w:line="276" w:lineRule="auto"/>
          </w:pPr>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column">
                  <wp:posOffset>3340100</wp:posOffset>
                </wp:positionH>
                <wp:positionV relativeFrom="paragraph">
                  <wp:posOffset>-2301240</wp:posOffset>
                </wp:positionV>
                <wp:extent cx="6645910" cy="664591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6645910" cy="664591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column">
                  <wp:posOffset>25400</wp:posOffset>
                </wp:positionH>
                <wp:positionV relativeFrom="paragraph">
                  <wp:posOffset>-417957</wp:posOffset>
                </wp:positionV>
                <wp:extent cx="1359535" cy="71882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359535" cy="71882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column">
                      <wp:posOffset>-768985</wp:posOffset>
                    </wp:positionH>
                    <wp:positionV relativeFrom="paragraph">
                      <wp:posOffset>-1606550</wp:posOffset>
                    </wp:positionV>
                    <wp:extent cx="11748770" cy="5957570"/>
                    <wp:effectExtent l="0" t="0" r="0" b="0"/>
                    <wp:wrapNone/>
                    <wp:docPr id="11" name="Rectangle 4"/>
                    <wp:cNvGraphicFramePr/>
                    <a:graphic xmlns:a="http://schemas.openxmlformats.org/drawingml/2006/main">
                      <a:graphicData uri="http://schemas.microsoft.com/office/word/2010/wordprocessingShape">
                        <wps:wsp>
                          <wps:cNvSpPr/>
                          <wps:spPr>
                            <a:xfrm>
                              <a:off x="0" y="0"/>
                              <a:ext cx="11748770" cy="595757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&#13;&#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column">
                  <wp:posOffset>-2978785</wp:posOffset>
                </wp:positionH>
                <wp:positionV relativeFrom="paragraph">
                  <wp:posOffset>-2374265</wp:posOffset>
                </wp:positionV>
                <wp:extent cx="4288155" cy="5676265"/>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4288155" cy="5676265"/>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column">
                  <wp:posOffset>-1662430</wp:posOffset>
                </wp:positionH>
                <wp:positionV relativeFrom="paragraph">
                  <wp:posOffset>1772920</wp:posOffset>
                </wp:positionV>
                <wp:extent cx="4096385" cy="2557145"/>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4096385" cy="2557145"/>
                        </a:xfrm>
                        <a:prstGeom prst="rect">
                          <a:avLst/>
                        </a:prstGeom>
                      </pic:spPr>
                    </pic:pic>
                  </a:graphicData>
                </a:graphic>
              </wp:anchor>
            </w:drawing>
          </w:r>
        </w:p>
        <w:p w14:paraId="708E03FE" w14:textId="019CAE73" w:rsidR="0030204E" w:rsidRDefault="00322046" w:rsidP="003D36AC">
          <w:pPr>
            <w:spacing w:line="276" w:lineRule="auto"/>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column">
                      <wp:posOffset>-138723</wp:posOffset>
                    </wp:positionH>
                    <wp:positionV relativeFrom="paragraph">
                      <wp:posOffset>4331237</wp:posOffset>
                    </wp:positionV>
                    <wp:extent cx="9214338" cy="1042035"/>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9214338" cy="1042035"/>
                            </a:xfrm>
                            <a:prstGeom prst="rect">
                              <a:avLst/>
                            </a:prstGeom>
                            <a:noFill/>
                          </wps:spPr>
                          <wps:txb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r w:rsidR="00221B82">
                                  <w:rPr>
                                    <w:rFonts w:ascii="Roboto Light" w:eastAsia="Times New Roman" w:hAnsi="Roboto Light" w:cs="Times New Roman"/>
                                    <w:color w:val="000000" w:themeColor="text1"/>
                                    <w:sz w:val="32"/>
                                    <w:lang w:eastAsia="en-IN"/>
                                  </w:rPr>
                                  <w:t>Berau Coal</w:t>
                                </w:r>
                                <w:r w:rsidR="00A829C5">
                                  <w:rPr>
                                    <w:rFonts w:ascii="Roboto Light" w:eastAsia="Times New Roman" w:hAnsi="Roboto Light" w:cs="Times New Roman"/>
                                    <w:color w:val="000000" w:themeColor="text1"/>
                                    <w:sz w:val="32"/>
                                    <w:lang w:eastAsia="en-IN"/>
                                  </w:rPr>
                                  <w:t xml:space="preserve"> Transshipment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10.9pt;margin-top:341.05pt;width:725.55pt;height:82.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" filled="f" stroked="f">
                    <v:textbo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proofErr w:type="spellStart"/>
                          <w:r w:rsidR="00221B82">
                            <w:rPr>
                              <w:rFonts w:ascii="Roboto Light" w:eastAsia="Times New Roman" w:hAnsi="Roboto Light" w:cs="Times New Roman"/>
                              <w:color w:val="000000" w:themeColor="text1"/>
                              <w:sz w:val="32"/>
                              <w:lang w:eastAsia="en-IN"/>
                            </w:rPr>
                            <w:t>Berau Coal</w:t>
                          </w:r>
                          <w:proofErr w:type="spellEnd"/>
                          <w:r w:rsidR="00A829C5">
                            <w:rPr>
                              <w:rFonts w:ascii="Roboto Light" w:eastAsia="Times New Roman" w:hAnsi="Roboto Light" w:cs="Times New Roman"/>
                              <w:color w:val="000000" w:themeColor="text1"/>
                              <w:sz w:val="32"/>
                              <w:lang w:eastAsia="en-IN"/>
                            </w:rPr>
                            <w:t xml:space="preserve"> </w:t>
                          </w:r>
                          <w:proofErr w:type="spellStart"/>
                          <w:r w:rsidR="00A829C5">
                            <w:rPr>
                              <w:rFonts w:ascii="Roboto Light" w:eastAsia="Times New Roman" w:hAnsi="Roboto Light" w:cs="Times New Roman"/>
                              <w:color w:val="000000" w:themeColor="text1"/>
                              <w:sz w:val="32"/>
                              <w:lang w:eastAsia="en-IN"/>
                            </w:rPr>
                            <w:t>Transshipment Operations</w:t>
                          </w:r>
                          <w:proofErr w:type="spellEnd"/>
                        </w:p>
                      </w:txbxContent>
                    </v:textbox>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column">
                      <wp:posOffset>-131323</wp:posOffset>
                    </wp:positionH>
                    <wp:positionV relativeFrom="paragraph">
                      <wp:posOffset>5874277</wp:posOffset>
                    </wp:positionV>
                    <wp:extent cx="9367736" cy="417195"/>
                    <wp:effectExtent l="0" t="0" r="0" b="0"/>
                    <wp:wrapNone/>
                    <wp:docPr id="17" name="TextBox 11"/>
                    <wp:cNvGraphicFramePr/>
                    <a:graphic xmlns:a="http://schemas.openxmlformats.org/drawingml/2006/main">
                      <a:graphicData uri="http://schemas.microsoft.com/office/word/2010/wordprocessingShape">
                        <wps:wsp>
                          <wps:cNvSpPr txBox="1"/>
                          <wps:spPr>
                            <a:xfrm>
                              <a:off x="0" y="0"/>
                              <a:ext cx="9367736" cy="417195"/>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10.35pt;margin-top:462.55pt;width:737.6pt;height:32.8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&#13;&#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column">
                      <wp:posOffset>-106251</wp:posOffset>
                    </wp:positionH>
                    <wp:positionV relativeFrom="paragraph">
                      <wp:posOffset>2724570</wp:posOffset>
                    </wp:positionV>
                    <wp:extent cx="3876541" cy="1486535"/>
                    <wp:effectExtent l="0" t="0" r="0" b="0"/>
                    <wp:wrapNone/>
                    <wp:docPr id="14" name="TextBox 6"/>
                    <wp:cNvGraphicFramePr/>
                    <a:graphic xmlns:a="http://schemas.openxmlformats.org/drawingml/2006/main">
                      <a:graphicData uri="http://schemas.microsoft.com/office/word/2010/wordprocessingShape">
                        <wps:wsp>
                          <wps:cNvSpPr txBox="1"/>
                          <wps:spPr>
                            <a:xfrm>
                              <a:off x="0" y="0"/>
                              <a:ext cx="3876541" cy="1486535"/>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8.35pt;margin-top:214.55pt;width:305.25pt;height:117.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&#13;&#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column">
                      <wp:posOffset>-133350</wp:posOffset>
                    </wp:positionH>
                    <wp:positionV relativeFrom="paragraph">
                      <wp:posOffset>5402580</wp:posOffset>
                    </wp:positionV>
                    <wp:extent cx="5062855" cy="27686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5062855" cy="276860"/>
                            </a:xfrm>
                            <a:prstGeom prst="rect">
                              <a:avLst/>
                            </a:prstGeom>
                            <a:noFill/>
                          </wps:spPr>
                          <wps:txbx>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10.5pt;margin-top:425.4pt;width:398.65pt;height:21.8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" filled="f" stroked="f">
                    <v:textbox style="mso-fit-shape-to-text:t">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v:textbox>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column">
                      <wp:posOffset>-126125</wp:posOffset>
                    </wp:positionH>
                    <wp:positionV relativeFrom="paragraph">
                      <wp:posOffset>5754479</wp:posOffset>
                    </wp:positionV>
                    <wp:extent cx="10484069" cy="0"/>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10484069" cy="0"/>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&#13;&#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3D36AC">
      <w:pPr>
        <w:spacing w:line="276" w:lineRule="auto"/>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&#13;&#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&#13;&#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3D36AC">
      <w:pPr>
        <w:spacing w:line="276" w:lineRule="auto"/>
        <w:rPr>
          <w:rFonts w:ascii="Roboto Light" w:hAnsi="Roboto Light"/>
        </w:rPr>
      </w:pP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Executive Summary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Current Operating Realities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Root Cause Perspective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Recommendations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Business Use Case</w:t>
      </w:r>
    </w:p>
    <w:p w14:paraId="49330F4D" w14:textId="6F588144" w:rsidR="002A7801" w:rsidRPr="00E81BD5"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 xml:space="preserve">Core Scheduling Philosophy</w:t>
      </w:r>
      <w:r w:rsidRPr="00E81BD5">
        <w:rPr>
          <w:rFonts w:ascii="Roboto Light" w:hAnsi="Roboto Light"/>
          <w:sz w:val="28"/>
          <w:szCs w:val="28"/>
        </w:rPr>
        <w:t/>
      </w:r>
      <w:r>
        <w:rPr>
          <w:rFonts w:ascii="Roboto Light" w:hAnsi="Roboto Light"/>
          <w:sz w:val="28"/>
          <w:szCs w:val="28"/>
        </w:rPr>
        <w:t xml:space="preserve"/>
      </w:r>
      <w:r w:rsidRPr="00E81BD5">
        <w:rPr>
          <w:rFonts w:ascii="Roboto Light" w:hAnsi="Roboto Light"/>
          <w:sz w:val="36"/>
          <w:szCs w:val="36"/>
        </w:rPr>
        <w:t xml:space="preserve"/>
      </w:r>
      <w:r w:rsidR="002A7801" w:rsidRPr="00E81BD5">
        <w:rPr>
          <w:rFonts w:ascii="Roboto Light" w:hAnsi="Roboto Light"/>
          <w:sz w:val="36"/>
          <w:szCs w:val="36"/>
        </w:rPr>
        <w:br w:type="page"/>
      </w:r>
    </w:p>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Style w:val="Heading1"/>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Planning is highly dynamic and frequently revised monthly, weekly, daily and sometimes intra-day.</w:t>
      </w:r>
    </w:p>
    <w:p w14:paraId="210F3EC6"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Demand and voyage planning are often created independently from real-time logistics capacity realities.</w:t>
      </w:r>
    </w:p>
    <w:p w14:paraId="60E7E3E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decisions depend heavily on manual coordination, spreadsheets, WhatsApp and planner experience.</w:t>
      </w:r>
    </w:p>
    <w:p w14:paraId="3B1F1B0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Route cycle times vary significantly across jetties, creating uneven effective fleet capacity.</w:t>
      </w:r>
    </w:p>
    <w:p w14:paraId="335D2DB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Tide windows, bridge schedules and navigation constraints continuously impact movement feasibility.</w:t>
      </w:r>
    </w:p>
    <w:sectPr w:rsidR="0030204E" w:rsidRPr="000A1B98" w:rsidSect="00E416F0">
      <w:headerReference w:type="default" r:id="rId31"/>
      <w:footerReference w:type="default" r:id="rId32"/>
      <w:type w:val="continuous"/>
      <w:pgSz w:w="16838" w:h="11906" w:orient="landscape"/>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FEF" w14:textId="77777777" w:rsidR="00653ECE" w:rsidRDefault="00653ECE" w:rsidP="007146C8">
      <w:r>
        <w:separator/>
      </w:r>
    </w:p>
  </w:endnote>
  <w:endnote w:type="continuationSeparator" w:id="0">
    <w:p w14:paraId="46FAF228" w14:textId="77777777" w:rsidR="00653ECE" w:rsidRDefault="00653ECE"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113"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&#13;&#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9480" w14:textId="77777777" w:rsidR="00653ECE" w:rsidRDefault="00653ECE" w:rsidP="007146C8">
      <w:r>
        <w:separator/>
      </w:r>
    </w:p>
  </w:footnote>
  <w:footnote w:type="continuationSeparator" w:id="0">
    <w:p w14:paraId="6EB74B22" w14:textId="77777777" w:rsidR="00653ECE" w:rsidRDefault="00653ECE"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438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 name="Straight Connector 1"/>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" strokecolor="#820f4c" strokeweight="1pt">
              <v:stroke joinstyle="miter"/>
            </v:line>
          </w:pict>
        </mc:Fallback>
      </mc:AlternateContent>
    </w:r>
    <w:r w:rsidR="00932EBB" w:rsidRPr="00C2284B">
      <w:rPr>
        <w:noProof/>
        <w:lang w:val="en-US"/>
      </w:rPr>
      <w:drawing>
        <wp:anchor distT="0" distB="0" distL="114300" distR="114300" simplePos="0" relativeHeight="25165824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4A37140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221B82">
      <w:rPr>
        <w:rFonts w:ascii="Roboto Light" w:hAnsi="Roboto Light" w:cs="Times New Roman (Body CS)"/>
        <w:sz w:val="20"/>
      </w:rPr>
      <w:t>ABL</w:t>
    </w:r>
    <w:r w:rsidR="00A829C5">
      <w:rPr>
        <w:rFonts w:ascii="Roboto Light" w:hAnsi="Roboto Light" w:cs="Times New Roman (Body CS)"/>
        <w:sz w:val="20"/>
      </w:rPr>
      <w:t xml:space="preserve"> Foodworks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53465"/>
    <w:multiLevelType w:val="hybridMultilevel"/>
    <w:tmpl w:val="4436198E"/>
    <w:lvl w:ilvl="0" w:tplc="A8D2149C">
      <w:start w:val="1"/>
      <w:numFmt w:val="decimal"/>
      <w:lvlText w:val="%1."/>
      <w:lvlJc w:val="left"/>
      <w:pPr>
        <w:ind w:left="1440" w:hanging="360"/>
      </w:pPr>
      <w:rPr>
        <w:rFonts w:ascii="Roboto Medium" w:hAnsi="Roboto Medium" w:cs="Calibri" w:hint="default"/>
        <w:b w:val="0"/>
        <w:bCs w:val="0"/>
        <w:i w:val="0"/>
        <w:iCs w:val="0"/>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43216AF"/>
    <w:multiLevelType w:val="hybridMultilevel"/>
    <w:tmpl w:val="2FBCAA24"/>
    <w:lvl w:ilvl="0" w:tplc="FFFFFFFF">
      <w:start w:val="1"/>
      <w:numFmt w:val="bullet"/>
      <w:lvlText w:val=""/>
      <w:lvlJc w:val="left"/>
      <w:pPr>
        <w:ind w:left="360" w:hanging="360"/>
      </w:pPr>
      <w:rPr>
        <w:rFonts w:ascii="Wingdings" w:hAnsi="Wingdings" w:hint="default"/>
      </w:rPr>
    </w:lvl>
    <w:lvl w:ilvl="1" w:tplc="A7725E6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6687C"/>
    <w:multiLevelType w:val="hybridMultilevel"/>
    <w:tmpl w:val="4AC4CAAC"/>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 w15:restartNumberingAfterBreak="0">
    <w:nsid w:val="0AD13066"/>
    <w:multiLevelType w:val="multilevel"/>
    <w:tmpl w:val="82AA2B2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02089"/>
    <w:multiLevelType w:val="hybridMultilevel"/>
    <w:tmpl w:val="CC3E205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139AB"/>
    <w:multiLevelType w:val="hybridMultilevel"/>
    <w:tmpl w:val="4D341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F58C4"/>
    <w:multiLevelType w:val="multilevel"/>
    <w:tmpl w:val="E7ECE7F6"/>
    <w:lvl w:ilvl="0">
      <w:start w:val="3"/>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50B8D"/>
    <w:multiLevelType w:val="multilevel"/>
    <w:tmpl w:val="EE42F8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B53F3"/>
    <w:multiLevelType w:val="hybridMultilevel"/>
    <w:tmpl w:val="0A2EC7AE"/>
    <w:lvl w:ilvl="0" w:tplc="DC90F9C4">
      <w:start w:val="1"/>
      <w:numFmt w:val="decimal"/>
      <w:lvlText w:val="(%1)"/>
      <w:lvlJc w:val="left"/>
      <w:pPr>
        <w:ind w:left="720" w:hanging="360"/>
      </w:pPr>
      <w:rPr>
        <w:rFonts w:ascii="Roboto Medium" w:hAnsi="Roboto Medium"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E9352D"/>
    <w:multiLevelType w:val="hybridMultilevel"/>
    <w:tmpl w:val="971C90E0"/>
    <w:lvl w:ilvl="0" w:tplc="5FBE95E8">
      <w:start w:val="1"/>
      <w:numFmt w:val="bullet"/>
      <w:lvlText w:val="•"/>
      <w:lvlJc w:val="left"/>
      <w:pPr>
        <w:tabs>
          <w:tab w:val="num" w:pos="720"/>
        </w:tabs>
        <w:ind w:left="720" w:hanging="360"/>
      </w:pPr>
      <w:rPr>
        <w:rFonts w:ascii="Times New Roman" w:hAnsi="Times New Roman" w:hint="default"/>
      </w:rPr>
    </w:lvl>
    <w:lvl w:ilvl="1" w:tplc="4E22C5BE" w:tentative="1">
      <w:start w:val="1"/>
      <w:numFmt w:val="bullet"/>
      <w:lvlText w:val="•"/>
      <w:lvlJc w:val="left"/>
      <w:pPr>
        <w:tabs>
          <w:tab w:val="num" w:pos="1440"/>
        </w:tabs>
        <w:ind w:left="1440" w:hanging="360"/>
      </w:pPr>
      <w:rPr>
        <w:rFonts w:ascii="Times New Roman" w:hAnsi="Times New Roman" w:hint="default"/>
      </w:rPr>
    </w:lvl>
    <w:lvl w:ilvl="2" w:tplc="A3BA9BC6">
      <w:start w:val="1"/>
      <w:numFmt w:val="bullet"/>
      <w:lvlText w:val="•"/>
      <w:lvlJc w:val="left"/>
      <w:pPr>
        <w:tabs>
          <w:tab w:val="num" w:pos="2160"/>
        </w:tabs>
        <w:ind w:left="2160" w:hanging="360"/>
      </w:pPr>
      <w:rPr>
        <w:rFonts w:ascii="Times New Roman" w:hAnsi="Times New Roman" w:hint="default"/>
      </w:rPr>
    </w:lvl>
    <w:lvl w:ilvl="3" w:tplc="9A0EAE52" w:tentative="1">
      <w:start w:val="1"/>
      <w:numFmt w:val="bullet"/>
      <w:lvlText w:val="•"/>
      <w:lvlJc w:val="left"/>
      <w:pPr>
        <w:tabs>
          <w:tab w:val="num" w:pos="2880"/>
        </w:tabs>
        <w:ind w:left="2880" w:hanging="360"/>
      </w:pPr>
      <w:rPr>
        <w:rFonts w:ascii="Times New Roman" w:hAnsi="Times New Roman" w:hint="default"/>
      </w:rPr>
    </w:lvl>
    <w:lvl w:ilvl="4" w:tplc="30D8549C" w:tentative="1">
      <w:start w:val="1"/>
      <w:numFmt w:val="bullet"/>
      <w:lvlText w:val="•"/>
      <w:lvlJc w:val="left"/>
      <w:pPr>
        <w:tabs>
          <w:tab w:val="num" w:pos="3600"/>
        </w:tabs>
        <w:ind w:left="3600" w:hanging="360"/>
      </w:pPr>
      <w:rPr>
        <w:rFonts w:ascii="Times New Roman" w:hAnsi="Times New Roman" w:hint="default"/>
      </w:rPr>
    </w:lvl>
    <w:lvl w:ilvl="5" w:tplc="5BD44000" w:tentative="1">
      <w:start w:val="1"/>
      <w:numFmt w:val="bullet"/>
      <w:lvlText w:val="•"/>
      <w:lvlJc w:val="left"/>
      <w:pPr>
        <w:tabs>
          <w:tab w:val="num" w:pos="4320"/>
        </w:tabs>
        <w:ind w:left="4320" w:hanging="360"/>
      </w:pPr>
      <w:rPr>
        <w:rFonts w:ascii="Times New Roman" w:hAnsi="Times New Roman" w:hint="default"/>
      </w:rPr>
    </w:lvl>
    <w:lvl w:ilvl="6" w:tplc="9F58A55E" w:tentative="1">
      <w:start w:val="1"/>
      <w:numFmt w:val="bullet"/>
      <w:lvlText w:val="•"/>
      <w:lvlJc w:val="left"/>
      <w:pPr>
        <w:tabs>
          <w:tab w:val="num" w:pos="5040"/>
        </w:tabs>
        <w:ind w:left="5040" w:hanging="360"/>
      </w:pPr>
      <w:rPr>
        <w:rFonts w:ascii="Times New Roman" w:hAnsi="Times New Roman" w:hint="default"/>
      </w:rPr>
    </w:lvl>
    <w:lvl w:ilvl="7" w:tplc="B330CE60" w:tentative="1">
      <w:start w:val="1"/>
      <w:numFmt w:val="bullet"/>
      <w:lvlText w:val="•"/>
      <w:lvlJc w:val="left"/>
      <w:pPr>
        <w:tabs>
          <w:tab w:val="num" w:pos="5760"/>
        </w:tabs>
        <w:ind w:left="5760" w:hanging="360"/>
      </w:pPr>
      <w:rPr>
        <w:rFonts w:ascii="Times New Roman" w:hAnsi="Times New Roman" w:hint="default"/>
      </w:rPr>
    </w:lvl>
    <w:lvl w:ilvl="8" w:tplc="AEC6662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79B44DA"/>
    <w:multiLevelType w:val="hybridMultilevel"/>
    <w:tmpl w:val="E1122482"/>
    <w:lvl w:ilvl="0" w:tplc="FFFFFFFF">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D0C63"/>
    <w:multiLevelType w:val="hybridMultilevel"/>
    <w:tmpl w:val="9EA6DEE0"/>
    <w:lvl w:ilvl="0" w:tplc="FFFFFFFF">
      <w:start w:val="1"/>
      <w:numFmt w:val="bullet"/>
      <w:lvlText w:val=""/>
      <w:lvlJc w:val="left"/>
      <w:pPr>
        <w:ind w:left="360" w:hanging="360"/>
      </w:pPr>
      <w:rPr>
        <w:rFonts w:ascii="Wingdings" w:hAnsi="Wingdings" w:hint="default"/>
      </w:rPr>
    </w:lvl>
    <w:lvl w:ilvl="1" w:tplc="1E90EEA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9AE5A75"/>
    <w:multiLevelType w:val="hybridMultilevel"/>
    <w:tmpl w:val="81A64BB2"/>
    <w:lvl w:ilvl="0" w:tplc="FFFFFFFF">
      <w:start w:val="1"/>
      <w:numFmt w:val="bullet"/>
      <w:lvlText w:val=""/>
      <w:lvlJc w:val="left"/>
      <w:pPr>
        <w:ind w:left="360" w:hanging="360"/>
      </w:pPr>
      <w:rPr>
        <w:rFonts w:ascii="Wingdings" w:hAnsi="Wingdings" w:hint="default"/>
      </w:rPr>
    </w:lvl>
    <w:lvl w:ilvl="1" w:tplc="E99470C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C64982"/>
    <w:multiLevelType w:val="hybridMultilevel"/>
    <w:tmpl w:val="163E8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EE1FD1"/>
    <w:multiLevelType w:val="hybridMultilevel"/>
    <w:tmpl w:val="820EB0A0"/>
    <w:lvl w:ilvl="0" w:tplc="FFFFFFFF">
      <w:start w:val="1"/>
      <w:numFmt w:val="bullet"/>
      <w:lvlText w:val=""/>
      <w:lvlJc w:val="left"/>
      <w:pPr>
        <w:ind w:left="360" w:hanging="360"/>
      </w:pPr>
      <w:rPr>
        <w:rFonts w:ascii="Wingdings" w:hAnsi="Wingdings" w:hint="default"/>
      </w:rPr>
    </w:lvl>
    <w:lvl w:ilvl="1" w:tplc="044AFC10">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60433F5"/>
    <w:multiLevelType w:val="multilevel"/>
    <w:tmpl w:val="DDF0C080"/>
    <w:lvl w:ilvl="0">
      <w:start w:val="1"/>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02BFA"/>
    <w:multiLevelType w:val="hybridMultilevel"/>
    <w:tmpl w:val="6E8A0F3C"/>
    <w:lvl w:ilvl="0" w:tplc="FFFFFFFF">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772961"/>
    <w:multiLevelType w:val="hybridMultilevel"/>
    <w:tmpl w:val="DD605530"/>
    <w:lvl w:ilvl="0" w:tplc="08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DD553E"/>
    <w:multiLevelType w:val="multilevel"/>
    <w:tmpl w:val="E834A680"/>
    <w:lvl w:ilvl="0">
      <w:start w:val="4"/>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86AD8"/>
    <w:multiLevelType w:val="hybridMultilevel"/>
    <w:tmpl w:val="EEE8C3AA"/>
    <w:lvl w:ilvl="0" w:tplc="FFFFFFFF">
      <w:start w:val="1"/>
      <w:numFmt w:val="bullet"/>
      <w:lvlText w:val=""/>
      <w:lvlJc w:val="left"/>
      <w:pPr>
        <w:ind w:left="360" w:hanging="360"/>
      </w:pPr>
      <w:rPr>
        <w:rFonts w:ascii="Wingdings" w:hAnsi="Wingdings" w:hint="default"/>
      </w:rPr>
    </w:lvl>
    <w:lvl w:ilvl="1" w:tplc="1A185A4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162F57"/>
    <w:multiLevelType w:val="hybridMultilevel"/>
    <w:tmpl w:val="C122D30C"/>
    <w:lvl w:ilvl="0" w:tplc="FFFFFFFF">
      <w:start w:val="1"/>
      <w:numFmt w:val="bullet"/>
      <w:lvlText w:val=""/>
      <w:lvlJc w:val="left"/>
      <w:pPr>
        <w:ind w:left="360" w:hanging="360"/>
      </w:pPr>
      <w:rPr>
        <w:rFonts w:ascii="Wingdings" w:hAnsi="Wingdings" w:hint="default"/>
      </w:rPr>
    </w:lvl>
    <w:lvl w:ilvl="1" w:tplc="B08C9C2C">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A365C8D"/>
    <w:multiLevelType w:val="hybridMultilevel"/>
    <w:tmpl w:val="8FFC26A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05EC5"/>
    <w:multiLevelType w:val="hybridMultilevel"/>
    <w:tmpl w:val="C88416E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F404059"/>
    <w:multiLevelType w:val="hybridMultilevel"/>
    <w:tmpl w:val="AB0A0B80"/>
    <w:lvl w:ilvl="0" w:tplc="FFFFFFFF">
      <w:start w:val="1"/>
      <w:numFmt w:val="bullet"/>
      <w:lvlText w:val="•"/>
      <w:lvlJc w:val="left"/>
      <w:pPr>
        <w:tabs>
          <w:tab w:val="num" w:pos="720"/>
        </w:tabs>
        <w:ind w:left="720" w:hanging="360"/>
      </w:pPr>
      <w:rPr>
        <w:rFonts w:ascii="Calibri" w:hAnsi="Calibri" w:cs="Calibri" w:hint="default"/>
        <w:color w:val="000000" w:themeColor="text1"/>
        <w:sz w:val="22"/>
        <w:szCs w:val="22"/>
      </w:rPr>
    </w:lvl>
    <w:lvl w:ilvl="1" w:tplc="08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26" w15:restartNumberingAfterBreak="0">
    <w:nsid w:val="417B3FD5"/>
    <w:multiLevelType w:val="hybridMultilevel"/>
    <w:tmpl w:val="2F482D4A"/>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7" w15:restartNumberingAfterBreak="0">
    <w:nsid w:val="418E13B2"/>
    <w:multiLevelType w:val="hybridMultilevel"/>
    <w:tmpl w:val="A6C6902C"/>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28"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9" w15:restartNumberingAfterBreak="0">
    <w:nsid w:val="42B37DC3"/>
    <w:multiLevelType w:val="hybridMultilevel"/>
    <w:tmpl w:val="DA7E8BA0"/>
    <w:lvl w:ilvl="0" w:tplc="4009000F">
      <w:start w:val="1"/>
      <w:numFmt w:val="decimal"/>
      <w:lvlText w:val="%1."/>
      <w:lvlJc w:val="left"/>
      <w:pPr>
        <w:ind w:left="720" w:hanging="360"/>
      </w:pPr>
      <w:rPr>
        <w:rFonts w:hint="default"/>
      </w:rPr>
    </w:lvl>
    <w:lvl w:ilvl="1" w:tplc="FAE6EDAE">
      <w:start w:val="1"/>
      <w:numFmt w:val="lowerLetter"/>
      <w:lvlText w:val="%2."/>
      <w:lvlJc w:val="left"/>
      <w:pPr>
        <w:ind w:left="1440" w:hanging="360"/>
      </w:pPr>
      <w:rPr>
        <w:b w:val="0"/>
        <w:bCs/>
      </w:rPr>
    </w:lvl>
    <w:lvl w:ilvl="2" w:tplc="40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6B0321"/>
    <w:multiLevelType w:val="hybridMultilevel"/>
    <w:tmpl w:val="8C6E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6443D"/>
    <w:multiLevelType w:val="hybridMultilevel"/>
    <w:tmpl w:val="207C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C19D4"/>
    <w:multiLevelType w:val="hybridMultilevel"/>
    <w:tmpl w:val="A67C6610"/>
    <w:lvl w:ilvl="0" w:tplc="DC203F00">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716EC"/>
    <w:multiLevelType w:val="hybridMultilevel"/>
    <w:tmpl w:val="089EFC26"/>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355EE"/>
    <w:multiLevelType w:val="hybridMultilevel"/>
    <w:tmpl w:val="78AE17E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5E763380">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3F1AFF"/>
    <w:multiLevelType w:val="hybridMultilevel"/>
    <w:tmpl w:val="A5E4938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rPr>
        <w:b/>
        <w:bCs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7B2B8F"/>
    <w:multiLevelType w:val="hybridMultilevel"/>
    <w:tmpl w:val="29C242D4"/>
    <w:lvl w:ilvl="0" w:tplc="10FA9BE6">
      <w:start w:val="1"/>
      <w:numFmt w:val="decimal"/>
      <w:lvlText w:val="%1."/>
      <w:lvlJc w:val="left"/>
      <w:pPr>
        <w:ind w:left="720" w:hanging="360"/>
      </w:pPr>
      <w:rPr>
        <w:rFonts w:hint="default"/>
        <w:sz w:val="22"/>
        <w:szCs w:val="22"/>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0D63425"/>
    <w:multiLevelType w:val="hybridMultilevel"/>
    <w:tmpl w:val="3A80A404"/>
    <w:lvl w:ilvl="0" w:tplc="04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9" w15:restartNumberingAfterBreak="0">
    <w:nsid w:val="60EF7AA3"/>
    <w:multiLevelType w:val="hybridMultilevel"/>
    <w:tmpl w:val="302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44586"/>
    <w:multiLevelType w:val="hybridMultilevel"/>
    <w:tmpl w:val="90F47FE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2356" w:hanging="360"/>
      </w:pPr>
    </w:lvl>
    <w:lvl w:ilvl="2" w:tplc="FFFFFFFF">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1" w15:restartNumberingAfterBreak="0">
    <w:nsid w:val="63533798"/>
    <w:multiLevelType w:val="hybridMultilevel"/>
    <w:tmpl w:val="7F10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63A3E"/>
    <w:multiLevelType w:val="hybridMultilevel"/>
    <w:tmpl w:val="EF88E95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239E5"/>
    <w:multiLevelType w:val="hybridMultilevel"/>
    <w:tmpl w:val="7794FA38"/>
    <w:lvl w:ilvl="0" w:tplc="9D369668">
      <w:start w:val="3"/>
      <w:numFmt w:val="none"/>
      <w:lvlText w:val="4"/>
      <w:lvlJc w:val="left"/>
      <w:pPr>
        <w:ind w:left="720" w:hanging="360"/>
      </w:pPr>
      <w:rPr>
        <w:rFonts w:ascii="Roboto Thin" w:hAnsi="Roboto Thin" w:hint="default"/>
        <w:color w:val="44546A"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13"/>
  </w:num>
  <w:num w:numId="2" w16cid:durableId="1235698723">
    <w:abstractNumId w:val="28"/>
  </w:num>
  <w:num w:numId="3" w16cid:durableId="534849619">
    <w:abstractNumId w:val="30"/>
  </w:num>
  <w:num w:numId="4" w16cid:durableId="1353797043">
    <w:abstractNumId w:val="43"/>
  </w:num>
  <w:num w:numId="5" w16cid:durableId="797145979">
    <w:abstractNumId w:val="44"/>
  </w:num>
  <w:num w:numId="6" w16cid:durableId="979042720">
    <w:abstractNumId w:val="10"/>
  </w:num>
  <w:num w:numId="7" w16cid:durableId="1363483609">
    <w:abstractNumId w:val="41"/>
  </w:num>
  <w:num w:numId="8" w16cid:durableId="1458645733">
    <w:abstractNumId w:val="35"/>
  </w:num>
  <w:num w:numId="9" w16cid:durableId="104621072">
    <w:abstractNumId w:val="34"/>
  </w:num>
  <w:num w:numId="10" w16cid:durableId="882981255">
    <w:abstractNumId w:val="29"/>
  </w:num>
  <w:num w:numId="11" w16cid:durableId="323316307">
    <w:abstractNumId w:val="31"/>
  </w:num>
  <w:num w:numId="12" w16cid:durableId="1046761119">
    <w:abstractNumId w:val="0"/>
  </w:num>
  <w:num w:numId="13" w16cid:durableId="2122874244">
    <w:abstractNumId w:val="36"/>
  </w:num>
  <w:num w:numId="14" w16cid:durableId="1116026948">
    <w:abstractNumId w:val="26"/>
  </w:num>
  <w:num w:numId="15" w16cid:durableId="1426538720">
    <w:abstractNumId w:val="5"/>
  </w:num>
  <w:num w:numId="16" w16cid:durableId="637346151">
    <w:abstractNumId w:val="23"/>
  </w:num>
  <w:num w:numId="17" w16cid:durableId="296760771">
    <w:abstractNumId w:val="40"/>
  </w:num>
  <w:num w:numId="18" w16cid:durableId="1749422306">
    <w:abstractNumId w:val="9"/>
  </w:num>
  <w:num w:numId="19" w16cid:durableId="634675372">
    <w:abstractNumId w:val="21"/>
  </w:num>
  <w:num w:numId="20" w16cid:durableId="1896160978">
    <w:abstractNumId w:val="2"/>
  </w:num>
  <w:num w:numId="21" w16cid:durableId="1036735788">
    <w:abstractNumId w:val="24"/>
  </w:num>
  <w:num w:numId="22" w16cid:durableId="574510908">
    <w:abstractNumId w:val="11"/>
  </w:num>
  <w:num w:numId="23" w16cid:durableId="1679890385">
    <w:abstractNumId w:val="6"/>
  </w:num>
  <w:num w:numId="24" w16cid:durableId="1543132357">
    <w:abstractNumId w:val="25"/>
  </w:num>
  <w:num w:numId="25" w16cid:durableId="322665916">
    <w:abstractNumId w:val="19"/>
  </w:num>
  <w:num w:numId="26" w16cid:durableId="837039520">
    <w:abstractNumId w:val="1"/>
  </w:num>
  <w:num w:numId="27" w16cid:durableId="1014918660">
    <w:abstractNumId w:val="33"/>
  </w:num>
  <w:num w:numId="28" w16cid:durableId="1118913671">
    <w:abstractNumId w:val="15"/>
  </w:num>
  <w:num w:numId="29" w16cid:durableId="1034037956">
    <w:abstractNumId w:val="27"/>
  </w:num>
  <w:num w:numId="30" w16cid:durableId="1199314746">
    <w:abstractNumId w:val="18"/>
  </w:num>
  <w:num w:numId="31" w16cid:durableId="577524935">
    <w:abstractNumId w:val="32"/>
  </w:num>
  <w:num w:numId="32" w16cid:durableId="1057824920">
    <w:abstractNumId w:val="37"/>
  </w:num>
  <w:num w:numId="33" w16cid:durableId="1151093431">
    <w:abstractNumId w:val="17"/>
  </w:num>
  <w:num w:numId="34" w16cid:durableId="9184274">
    <w:abstractNumId w:val="8"/>
  </w:num>
  <w:num w:numId="35" w16cid:durableId="1610625831">
    <w:abstractNumId w:val="7"/>
  </w:num>
  <w:num w:numId="36" w16cid:durableId="1606424161">
    <w:abstractNumId w:val="4"/>
  </w:num>
  <w:num w:numId="37" w16cid:durableId="1423573767">
    <w:abstractNumId w:val="20"/>
  </w:num>
  <w:num w:numId="38" w16cid:durableId="219639130">
    <w:abstractNumId w:val="38"/>
  </w:num>
  <w:num w:numId="39" w16cid:durableId="1159419871">
    <w:abstractNumId w:val="42"/>
  </w:num>
  <w:num w:numId="40" w16cid:durableId="103816277">
    <w:abstractNumId w:val="16"/>
  </w:num>
  <w:num w:numId="41" w16cid:durableId="655573204">
    <w:abstractNumId w:val="22"/>
  </w:num>
  <w:num w:numId="42" w16cid:durableId="1380280356">
    <w:abstractNumId w:val="14"/>
  </w:num>
  <w:num w:numId="43" w16cid:durableId="1783069125">
    <w:abstractNumId w:val="12"/>
  </w:num>
  <w:num w:numId="44" w16cid:durableId="386494727">
    <w:abstractNumId w:val="39"/>
  </w:num>
  <w:num w:numId="45" w16cid:durableId="1843861044">
    <w:abstractNumId w:val="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471C"/>
    <w:rsid w:val="002E0804"/>
    <w:rsid w:val="002E20DB"/>
    <w:rsid w:val="002F5A3C"/>
    <w:rsid w:val="002F71D3"/>
    <w:rsid w:val="00301749"/>
    <w:rsid w:val="0030204E"/>
    <w:rsid w:val="00305681"/>
    <w:rsid w:val="00307746"/>
    <w:rsid w:val="00310A9A"/>
    <w:rsid w:val="0032011E"/>
    <w:rsid w:val="00322046"/>
    <w:rsid w:val="00327CDC"/>
    <w:rsid w:val="00354F17"/>
    <w:rsid w:val="00355BF4"/>
    <w:rsid w:val="00373957"/>
    <w:rsid w:val="00385319"/>
    <w:rsid w:val="00387864"/>
    <w:rsid w:val="00391C62"/>
    <w:rsid w:val="003B0206"/>
    <w:rsid w:val="003B12F3"/>
    <w:rsid w:val="003B2FBF"/>
    <w:rsid w:val="003B4353"/>
    <w:rsid w:val="003B6A78"/>
    <w:rsid w:val="003B732C"/>
    <w:rsid w:val="003B7347"/>
    <w:rsid w:val="003C4F55"/>
    <w:rsid w:val="003D1F0E"/>
    <w:rsid w:val="003D36AC"/>
    <w:rsid w:val="003D3C12"/>
    <w:rsid w:val="003F0D5A"/>
    <w:rsid w:val="004020DE"/>
    <w:rsid w:val="00404742"/>
    <w:rsid w:val="00433303"/>
    <w:rsid w:val="00434CE7"/>
    <w:rsid w:val="00457A82"/>
    <w:rsid w:val="00460720"/>
    <w:rsid w:val="00463B50"/>
    <w:rsid w:val="004723D4"/>
    <w:rsid w:val="00475D89"/>
    <w:rsid w:val="00486FE6"/>
    <w:rsid w:val="00493EC4"/>
    <w:rsid w:val="004A2F46"/>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304FF"/>
    <w:rsid w:val="006334B8"/>
    <w:rsid w:val="00636049"/>
    <w:rsid w:val="006415FF"/>
    <w:rsid w:val="0064740B"/>
    <w:rsid w:val="00653ECE"/>
    <w:rsid w:val="0066206A"/>
    <w:rsid w:val="0066213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54D46"/>
    <w:rsid w:val="00755C40"/>
    <w:rsid w:val="00756D03"/>
    <w:rsid w:val="00762B96"/>
    <w:rsid w:val="00765ED5"/>
    <w:rsid w:val="00772F07"/>
    <w:rsid w:val="0077412C"/>
    <w:rsid w:val="00782537"/>
    <w:rsid w:val="007910A7"/>
    <w:rsid w:val="00791BF1"/>
    <w:rsid w:val="00796AB2"/>
    <w:rsid w:val="007A2B23"/>
    <w:rsid w:val="007A4307"/>
    <w:rsid w:val="007A7B5E"/>
    <w:rsid w:val="007B1A15"/>
    <w:rsid w:val="007B2393"/>
    <w:rsid w:val="007B2E57"/>
    <w:rsid w:val="007B48DA"/>
    <w:rsid w:val="007B5147"/>
    <w:rsid w:val="007C4FE7"/>
    <w:rsid w:val="007C55B6"/>
    <w:rsid w:val="007F05BC"/>
    <w:rsid w:val="0080334B"/>
    <w:rsid w:val="0080406B"/>
    <w:rsid w:val="00805B61"/>
    <w:rsid w:val="00813F34"/>
    <w:rsid w:val="00826C01"/>
    <w:rsid w:val="00827726"/>
    <w:rsid w:val="00845012"/>
    <w:rsid w:val="00853770"/>
    <w:rsid w:val="0086199E"/>
    <w:rsid w:val="00862EB3"/>
    <w:rsid w:val="00863F23"/>
    <w:rsid w:val="0087027F"/>
    <w:rsid w:val="00870575"/>
    <w:rsid w:val="00873587"/>
    <w:rsid w:val="00875D21"/>
    <w:rsid w:val="00877C75"/>
    <w:rsid w:val="00880DF6"/>
    <w:rsid w:val="008815A2"/>
    <w:rsid w:val="00881609"/>
    <w:rsid w:val="00886746"/>
    <w:rsid w:val="00894825"/>
    <w:rsid w:val="008A4E03"/>
    <w:rsid w:val="008C4F6B"/>
    <w:rsid w:val="008F17EE"/>
    <w:rsid w:val="008F1ED9"/>
    <w:rsid w:val="008F330D"/>
    <w:rsid w:val="00903F62"/>
    <w:rsid w:val="00903FE7"/>
    <w:rsid w:val="0091553A"/>
    <w:rsid w:val="00915DC9"/>
    <w:rsid w:val="0091666B"/>
    <w:rsid w:val="009222D4"/>
    <w:rsid w:val="00932EBB"/>
    <w:rsid w:val="009412E2"/>
    <w:rsid w:val="009441EF"/>
    <w:rsid w:val="0095007E"/>
    <w:rsid w:val="00951527"/>
    <w:rsid w:val="00954EB7"/>
    <w:rsid w:val="00957C66"/>
    <w:rsid w:val="00964A80"/>
    <w:rsid w:val="0097412C"/>
    <w:rsid w:val="00986481"/>
    <w:rsid w:val="00986E4B"/>
    <w:rsid w:val="0099083C"/>
    <w:rsid w:val="00991931"/>
    <w:rsid w:val="00992065"/>
    <w:rsid w:val="00994F1B"/>
    <w:rsid w:val="009A5F42"/>
    <w:rsid w:val="009A6DB9"/>
    <w:rsid w:val="009B759B"/>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6716"/>
    <w:rsid w:val="00C37274"/>
    <w:rsid w:val="00C37505"/>
    <w:rsid w:val="00C37862"/>
    <w:rsid w:val="00C43940"/>
    <w:rsid w:val="00C451C3"/>
    <w:rsid w:val="00C478E8"/>
    <w:rsid w:val="00C5594C"/>
    <w:rsid w:val="00C63832"/>
    <w:rsid w:val="00C70312"/>
    <w:rsid w:val="00C7478C"/>
    <w:rsid w:val="00C8386D"/>
    <w:rsid w:val="00C900A4"/>
    <w:rsid w:val="00CA0E06"/>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379D"/>
    <w:rsid w:val="00E154BB"/>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B2A90"/>
    <w:rsid w:val="00EB3AA9"/>
    <w:rsid w:val="00EB49CD"/>
    <w:rsid w:val="00EB5E99"/>
    <w:rsid w:val="00ED12E3"/>
    <w:rsid w:val="00ED3FFA"/>
    <w:rsid w:val="00EE4F37"/>
    <w:rsid w:val="00EE534D"/>
    <w:rsid w:val="00EE741E"/>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B0600"/>
    <w:rsid w:val="00FC7137"/>
    <w:rsid w:val="00FD43CB"/>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image" Target="media/image6.emf" /><Relationship Id="rId18" Type="http://schemas.openxmlformats.org/officeDocument/2006/relationships/hyperlink" Target="https://twitter.com/VectorConsultin" TargetMode="External" /><Relationship Id="rId26" Type="http://schemas.openxmlformats.org/officeDocument/2006/relationships/image" Target="media/image15.emf" /><Relationship Id="rId3" Type="http://schemas.openxmlformats.org/officeDocument/2006/relationships/styles" Target="styles.xml" /><Relationship Id="rId21" Type="http://schemas.openxmlformats.org/officeDocument/2006/relationships/image" Target="media/image11.emf"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9.emf" /><Relationship Id="rId25" Type="http://schemas.openxmlformats.org/officeDocument/2006/relationships/image" Target="media/image14.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facebook.com/VectorConsultingIndia/" TargetMode="External" /><Relationship Id="rId20" Type="http://schemas.openxmlformats.org/officeDocument/2006/relationships/hyperlink" Target="https://www.youtube.com/user/VectorConsultingGrp" TargetMode="External" /><Relationship Id="rId29" Type="http://schemas.openxmlformats.org/officeDocument/2006/relationships/image" Target="media/image18.em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svg" /><Relationship Id="rId24" Type="http://schemas.openxmlformats.org/officeDocument/2006/relationships/image" Target="media/image13.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2.emf" /><Relationship Id="rId28" Type="http://schemas.openxmlformats.org/officeDocument/2006/relationships/image" Target="media/image17.emf" /><Relationship Id="rId10" Type="http://schemas.openxmlformats.org/officeDocument/2006/relationships/image" Target="media/image3.png" /><Relationship Id="rId19" Type="http://schemas.openxmlformats.org/officeDocument/2006/relationships/image" Target="media/image10.emf" /><Relationship Id="rId31"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www.linkedin.com/company/vector-consulting-group" TargetMode="External" /><Relationship Id="rId27" Type="http://schemas.openxmlformats.org/officeDocument/2006/relationships/image" Target="media/image16.emf" /><Relationship Id="rId30" Type="http://schemas.openxmlformats.org/officeDocument/2006/relationships/image" Target="media/image19.png" /><Relationship Id="rId8" Type="http://schemas.openxmlformats.org/officeDocument/2006/relationships/image" Target="media/image1.png" /><Relationship Id="rId100" Type="http://schemas.openxmlformats.org/officeDocument/2006/relationships/image" Target="media/abl_image2.svg" /><Relationship Id="rId101" Type="http://schemas.openxmlformats.org/officeDocument/2006/relationships/image" Target="media/abl_image1.png" /></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wanchawan/Library/Group%20Containers/UBF8T346G9.Office/User%20Content.localized/Templates.localized/3.0.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3.0.dotx</Template>
  <TotalTime>2</TotalTime>
  <Pages>25</Pages>
  <Words>5445</Words>
  <Characters>28391</Characters>
  <Application>Microsoft Office Word</Application>
  <DocSecurity>0</DocSecurity>
  <Lines>750</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Rajesh Inamdar</cp:lastModifiedBy>
  <cp:revision>2</cp:revision>
  <cp:lastPrinted>2023-08-02T10:57:00Z</cp:lastPrinted>
  <dcterms:created xsi:type="dcterms:W3CDTF">2026-06-02T04:55:00Z</dcterms:created>
  <dcterms:modified xsi:type="dcterms:W3CDTF">2026-06-02T04:55:00Z</dcterms:modified>
</cp:coreProperties>
</file>