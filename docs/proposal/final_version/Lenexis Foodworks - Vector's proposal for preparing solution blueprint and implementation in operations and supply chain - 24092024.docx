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w:t>
                                </w:r>
                                <w:r w:rsidRPr="00F5523E">
                                  <w:rPr>
                                    <w:rFonts w:ascii="Roboto Light" w:eastAsiaTheme="minorEastAsia" w:hAnsi="Roboto Light"/>
                                    <w:bCs/>
                                    <w:color w:val="000000" w:themeColor="text1"/>
                                    <w:kern w:val="24"/>
                                    <w:sz w:val="44"/>
                                    <w:szCs w:val="36"/>
                                    <w:lang w:val="en-US" w:eastAsia="en-IN"/>
                                  </w:rPr>
                                  <w:t>reparation of Solution Blueprint</w:t>
                                </w:r>
                                <w:r w:rsidR="00322046">
                                  <w:rPr>
                                    <w:rFonts w:ascii="Roboto Light" w:eastAsiaTheme="minorEastAsia" w:hAnsi="Roboto Light"/>
                                    <w:bCs/>
                                    <w:color w:val="000000" w:themeColor="text1"/>
                                    <w:kern w:val="24"/>
                                    <w:sz w:val="44"/>
                                    <w:szCs w:val="36"/>
                                    <w:lang w:val="en-US" w:eastAsia="en-IN"/>
                                  </w:rPr>
                                  <w:t xml:space="preserve"> and </w:t>
                                </w:r>
                                <w:r w:rsidR="003D36AC">
                                  <w:rPr>
                                    <w:rFonts w:ascii="Roboto Light" w:eastAsiaTheme="minorEastAsia" w:hAnsi="Roboto Light"/>
                                    <w:bCs/>
                                    <w:color w:val="000000" w:themeColor="text1"/>
                                    <w:kern w:val="24"/>
                                    <w:sz w:val="44"/>
                                    <w:szCs w:val="36"/>
                                    <w:lang w:val="en-US" w:eastAsia="en-IN"/>
                                  </w:rPr>
                                  <w:t>I</w:t>
                                </w:r>
                                <w:r w:rsidR="00322046">
                                  <w:rPr>
                                    <w:rFonts w:ascii="Roboto Light" w:eastAsiaTheme="minorEastAsia" w:hAnsi="Roboto Light"/>
                                    <w:bCs/>
                                    <w:color w:val="000000" w:themeColor="text1"/>
                                    <w:kern w:val="24"/>
                                    <w:sz w:val="44"/>
                                    <w:szCs w:val="36"/>
                                    <w:lang w:val="en-US" w:eastAsia="en-IN"/>
                                  </w:rPr>
                                  <w:t>mplementation</w:t>
                                </w:r>
                                <w:r w:rsidRPr="00F5523E">
                                  <w:rPr>
                                    <w:rFonts w:ascii="Roboto Light" w:eastAsiaTheme="minorEastAsia" w:hAnsi="Roboto Light"/>
                                    <w:bCs/>
                                    <w:color w:val="000000" w:themeColor="text1"/>
                                    <w:kern w:val="24"/>
                                    <w:sz w:val="44"/>
                                    <w:szCs w:val="36"/>
                                    <w:lang w:val="en-US" w:eastAsia="en-IN"/>
                                  </w:rPr>
                                  <w:t xml:space="preserve"> for </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Operations and Supply Chain Excellence</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Lenexis</w:t>
                                </w:r>
                                <w:r w:rsidR="00A829C5">
                                  <w:rPr>
                                    <w:rFonts w:ascii="Roboto Light" w:eastAsia="Times New Roman" w:hAnsi="Roboto Light" w:cs="Times New Roman"/>
                                    <w:color w:val="000000" w:themeColor="text1"/>
                                    <w:sz w:val="32"/>
                                    <w:lang w:eastAsia="en-IN"/>
                                  </w:rPr>
                                  <w:t xml:space="preserve"> Foodworks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w:t>
                          </w:r>
                          <w:r w:rsidRPr="00F5523E">
                            <w:rPr>
                              <w:rFonts w:ascii="Roboto Light" w:eastAsiaTheme="minorEastAsia" w:hAnsi="Roboto Light"/>
                              <w:bCs/>
                              <w:color w:val="000000" w:themeColor="text1"/>
                              <w:kern w:val="24"/>
                              <w:sz w:val="44"/>
                              <w:szCs w:val="36"/>
                              <w:lang w:val="en-US" w:eastAsia="en-IN"/>
                            </w:rPr>
                            <w:t>reparation of Solution Blueprint</w:t>
                          </w:r>
                          <w:r w:rsidR="00322046">
                            <w:rPr>
                              <w:rFonts w:ascii="Roboto Light" w:eastAsiaTheme="minorEastAsia" w:hAnsi="Roboto Light"/>
                              <w:bCs/>
                              <w:color w:val="000000" w:themeColor="text1"/>
                              <w:kern w:val="24"/>
                              <w:sz w:val="44"/>
                              <w:szCs w:val="36"/>
                              <w:lang w:val="en-US" w:eastAsia="en-IN"/>
                            </w:rPr>
                            <w:t xml:space="preserve"> and </w:t>
                          </w:r>
                          <w:r w:rsidR="003D36AC">
                            <w:rPr>
                              <w:rFonts w:ascii="Roboto Light" w:eastAsiaTheme="minorEastAsia" w:hAnsi="Roboto Light"/>
                              <w:bCs/>
                              <w:color w:val="000000" w:themeColor="text1"/>
                              <w:kern w:val="24"/>
                              <w:sz w:val="44"/>
                              <w:szCs w:val="36"/>
                              <w:lang w:val="en-US" w:eastAsia="en-IN"/>
                            </w:rPr>
                            <w:t>I</w:t>
                          </w:r>
                          <w:r w:rsidR="00322046">
                            <w:rPr>
                              <w:rFonts w:ascii="Roboto Light" w:eastAsiaTheme="minorEastAsia" w:hAnsi="Roboto Light"/>
                              <w:bCs/>
                              <w:color w:val="000000" w:themeColor="text1"/>
                              <w:kern w:val="24"/>
                              <w:sz w:val="44"/>
                              <w:szCs w:val="36"/>
                              <w:lang w:val="en-US" w:eastAsia="en-IN"/>
                            </w:rPr>
                            <w:t>mplementation</w:t>
                          </w:r>
                          <w:r w:rsidRPr="00F5523E">
                            <w:rPr>
                              <w:rFonts w:ascii="Roboto Light" w:eastAsiaTheme="minorEastAsia" w:hAnsi="Roboto Light"/>
                              <w:bCs/>
                              <w:color w:val="000000" w:themeColor="text1"/>
                              <w:kern w:val="24"/>
                              <w:sz w:val="44"/>
                              <w:szCs w:val="36"/>
                              <w:lang w:val="en-US" w:eastAsia="en-IN"/>
                            </w:rPr>
                            <w:t xml:space="preserve"> for </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Operations and Supply Chain Excellence</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Lenexis</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Foodworks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Lenexis</w:t>
                                </w:r>
                                <w:r w:rsidR="00A829C5">
                                  <w:rPr>
                                    <w:rFonts w:ascii="Roboto Light" w:hAnsi="Roboto Light" w:cstheme="minorBidi"/>
                                    <w:color w:val="000000" w:themeColor="text1"/>
                                    <w:kern w:val="24"/>
                                    <w:sz w:val="18"/>
                                    <w:szCs w:val="18"/>
                                  </w:rPr>
                                  <w:t xml:space="preserve"> Foodworks</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Lenexis</w:t>
                          </w:r>
                          <w:r w:rsidR="00A829C5">
                            <w:rPr>
                              <w:rFonts w:ascii="Roboto Light" w:hAnsi="Roboto Light" w:cstheme="minorBidi"/>
                              <w:color w:val="000000" w:themeColor="text1"/>
                              <w:kern w:val="24"/>
                              <w:sz w:val="18"/>
                              <w:szCs w:val="18"/>
                            </w:rPr>
                            <w:t xml:space="preserve"> Foodworks</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19</w:t>
                                </w:r>
                                <w:r w:rsidR="003D36AC" w:rsidRPr="003D36AC">
                                  <w:rPr>
                                    <w:rFonts w:ascii="Roboto Light" w:hAnsi="Roboto Light" w:cstheme="minorBidi"/>
                                    <w:color w:val="000000" w:themeColor="text1"/>
                                    <w:kern w:val="24"/>
                                    <w:vertAlign w:val="superscript"/>
                                  </w:rPr>
                                  <w:t>th</w:t>
                                </w:r>
                                <w:r w:rsidR="00ED3FFA">
                                  <w:rPr>
                                    <w:rFonts w:ascii="Roboto Light" w:hAnsi="Roboto Light" w:cstheme="minorBidi"/>
                                    <w:color w:val="000000" w:themeColor="text1"/>
                                    <w:kern w:val="24"/>
                                  </w:rPr>
                                  <w:t xml:space="preserve"> Aug</w:t>
                                </w:r>
                                <w:r w:rsidR="00994F1B">
                                  <w:rPr>
                                    <w:rFonts w:ascii="Roboto Light" w:hAnsi="Roboto Light" w:cstheme="minorBidi"/>
                                    <w:color w:val="000000" w:themeColor="text1"/>
                                    <w:kern w:val="24"/>
                                  </w:rPr>
                                  <w:t xml:space="preserve"> 2024</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19</w:t>
                          </w:r>
                          <w:r w:rsidR="003D36AC" w:rsidRPr="003D36AC">
                            <w:rPr>
                              <w:rFonts w:ascii="Roboto Light" w:hAnsi="Roboto Light" w:cstheme="minorBidi"/>
                              <w:color w:val="000000" w:themeColor="text1"/>
                              <w:kern w:val="24"/>
                              <w:vertAlign w:val="superscript"/>
                            </w:rPr>
                            <w:t>th</w:t>
                          </w:r>
                          <w:r w:rsidR="00ED3FFA">
                            <w:rPr>
                              <w:rFonts w:ascii="Roboto Light" w:hAnsi="Roboto Light" w:cstheme="minorBidi"/>
                              <w:color w:val="000000" w:themeColor="text1"/>
                              <w:kern w:val="24"/>
                            </w:rPr>
                            <w:t xml:space="preserve"> Aug</w:t>
                          </w:r>
                          <w:r w:rsidR="00994F1B">
                            <w:rPr>
                              <w:rFonts w:ascii="Roboto Light" w:hAnsi="Roboto Light" w:cstheme="minorBidi"/>
                              <w:color w:val="000000" w:themeColor="text1"/>
                              <w:kern w:val="24"/>
                            </w:rPr>
                            <w:t xml:space="preserve"> 2024</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Background</w:t>
      </w:r>
    </w:p>
    <w:p w14:paraId="4165FCF7" w14:textId="77777777" w:rsidR="003D36AC"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Scope</w:t>
      </w:r>
    </w:p>
    <w:p w14:paraId="00A66B72" w14:textId="77777777" w:rsidR="003D36AC" w:rsidRPr="003731DF" w:rsidRDefault="003D36AC" w:rsidP="003D36AC">
      <w:pPr>
        <w:numPr>
          <w:ilvl w:val="0"/>
          <w:numId w:val="1"/>
        </w:numPr>
        <w:spacing w:line="276" w:lineRule="auto"/>
        <w:rPr>
          <w:rFonts w:ascii="Roboto Light" w:hAnsi="Roboto Light"/>
          <w:sz w:val="28"/>
          <w:szCs w:val="28"/>
        </w:rPr>
      </w:pPr>
      <w:r>
        <w:rPr>
          <w:rFonts w:ascii="Roboto Light" w:hAnsi="Roboto Light"/>
          <w:color w:val="000000" w:themeColor="text1"/>
          <w:sz w:val="28"/>
          <w:szCs w:val="28"/>
        </w:rPr>
        <w:t>Deliverables for Phase 1 – Solution Blueprint</w:t>
      </w:r>
    </w:p>
    <w:p w14:paraId="0B74B47B" w14:textId="77777777" w:rsidR="003D36AC"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 xml:space="preserve">Vector’s </w:t>
      </w:r>
      <w:r>
        <w:rPr>
          <w:rFonts w:ascii="Roboto Light" w:hAnsi="Roboto Light"/>
          <w:sz w:val="28"/>
          <w:szCs w:val="28"/>
        </w:rPr>
        <w:t>Proposal for Phase 1</w:t>
      </w:r>
    </w:p>
    <w:p w14:paraId="173C91C7" w14:textId="77777777" w:rsidR="003D36AC"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Deliverables for Phase 2 – Implementation</w:t>
      </w:r>
    </w:p>
    <w:p w14:paraId="09B13C07" w14:textId="77777777" w:rsidR="003D36AC"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Vector’s Proposal for Phase 2</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Consulting Fees and </w:t>
      </w:r>
      <w:r w:rsidRPr="00E81BD5">
        <w:rPr>
          <w:rFonts w:ascii="Roboto Light" w:hAnsi="Roboto Light"/>
          <w:sz w:val="28"/>
          <w:szCs w:val="28"/>
        </w:rPr>
        <w:t>Commercial Terms</w:t>
      </w:r>
      <w:r>
        <w:rPr>
          <w:rFonts w:ascii="Roboto Light" w:hAnsi="Roboto Light"/>
          <w:sz w:val="28"/>
          <w:szCs w:val="28"/>
        </w:rPr>
        <w:t xml:space="preserve"> for Phase 2</w:t>
      </w:r>
      <w:r w:rsidRPr="00E81BD5">
        <w:rPr>
          <w:rFonts w:ascii="Roboto Light" w:hAnsi="Roboto Light"/>
          <w:sz w:val="36"/>
          <w:szCs w:val="36"/>
        </w:rPr>
        <w:t xml:space="preserve"> </w:t>
      </w:r>
      <w:r w:rsidR="002A7801" w:rsidRPr="00E81BD5">
        <w:rPr>
          <w:rFonts w:ascii="Roboto Light" w:hAnsi="Roboto Light"/>
          <w:sz w:val="36"/>
          <w:szCs w:val="36"/>
        </w:rPr>
        <w:br w:type="page"/>
      </w:r>
    </w:p>
    <w:p w14:paraId="45FDE801" w14:textId="53C4AD0C" w:rsidR="002A7801" w:rsidRPr="00C900A4" w:rsidRDefault="00463B50" w:rsidP="003D36AC">
      <w:pPr>
        <w:spacing w:after="240" w:line="276" w:lineRule="auto"/>
        <w:rPr>
          <w:rFonts w:ascii="Roboto Medium" w:hAnsi="Roboto Medium"/>
          <w:sz w:val="48"/>
          <w:szCs w:val="48"/>
        </w:rPr>
      </w:pPr>
      <w:r w:rsidRPr="00D27470">
        <w:rPr>
          <w:rFonts w:ascii="Roboto Thin" w:hAnsi="Roboto Thin"/>
          <w:color w:val="000000" w:themeColor="text1"/>
          <w:sz w:val="48"/>
          <w:szCs w:val="48"/>
        </w:rPr>
        <w:lastRenderedPageBreak/>
        <w:t>1 |</w:t>
      </w:r>
      <w:r w:rsidRPr="00D27470">
        <w:rPr>
          <w:rFonts w:ascii="Roboto Medium" w:hAnsi="Roboto Medium"/>
          <w:color w:val="000000" w:themeColor="text1"/>
          <w:sz w:val="48"/>
          <w:szCs w:val="48"/>
        </w:rPr>
        <w:t xml:space="preserve"> </w:t>
      </w:r>
      <w:r w:rsidR="002A7801" w:rsidRPr="00C900A4">
        <w:rPr>
          <w:rFonts w:ascii="Roboto Medium" w:hAnsi="Roboto Medium"/>
          <w:sz w:val="48"/>
          <w:szCs w:val="48"/>
        </w:rPr>
        <w:t>Background</w:t>
      </w:r>
    </w:p>
    <w:p w14:paraId="5129839C" w14:textId="7087390D" w:rsidR="00D8003B" w:rsidRPr="009F02C0" w:rsidRDefault="003B4353" w:rsidP="003D36AC">
      <w:pPr>
        <w:spacing w:line="276" w:lineRule="auto"/>
        <w:jc w:val="both"/>
        <w:rPr>
          <w:rFonts w:ascii="Roboto Light" w:hAnsi="Roboto Light"/>
          <w:sz w:val="22"/>
          <w:szCs w:val="22"/>
        </w:rPr>
      </w:pPr>
      <w:r w:rsidRPr="003B4353">
        <w:rPr>
          <w:rFonts w:ascii="Roboto Light" w:hAnsi="Roboto Light"/>
          <w:sz w:val="22"/>
          <w:szCs w:val="22"/>
        </w:rPr>
        <w:t>Vector Consulting Group (Vector) conducted a dip stick study of the Operations</w:t>
      </w:r>
      <w:r w:rsidR="00870575">
        <w:rPr>
          <w:rFonts w:ascii="Roboto Light" w:hAnsi="Roboto Light"/>
          <w:sz w:val="22"/>
          <w:szCs w:val="22"/>
        </w:rPr>
        <w:t xml:space="preserve"> </w:t>
      </w:r>
      <w:r w:rsidRPr="003B4353">
        <w:rPr>
          <w:rFonts w:ascii="Roboto Light" w:hAnsi="Roboto Light"/>
          <w:sz w:val="22"/>
          <w:szCs w:val="22"/>
        </w:rPr>
        <w:t xml:space="preserve">and Supply Chain processes at </w:t>
      </w:r>
      <w:r w:rsidR="00221B82">
        <w:rPr>
          <w:rFonts w:ascii="Roboto Light" w:hAnsi="Roboto Light"/>
          <w:sz w:val="22"/>
          <w:szCs w:val="22"/>
        </w:rPr>
        <w:t>Lenexis</w:t>
      </w:r>
      <w:r w:rsidR="00A829C5">
        <w:rPr>
          <w:rFonts w:ascii="Roboto Light" w:hAnsi="Roboto Light"/>
          <w:sz w:val="22"/>
          <w:szCs w:val="22"/>
        </w:rPr>
        <w:t xml:space="preserve"> Foodworks</w:t>
      </w:r>
      <w:r w:rsidR="00C36716">
        <w:rPr>
          <w:rFonts w:ascii="Roboto Light" w:hAnsi="Roboto Light"/>
          <w:sz w:val="22"/>
          <w:szCs w:val="22"/>
        </w:rPr>
        <w:t xml:space="preserve"> (</w:t>
      </w:r>
      <w:r w:rsidR="00221B82">
        <w:rPr>
          <w:rFonts w:ascii="Roboto Light" w:hAnsi="Roboto Light"/>
          <w:sz w:val="22"/>
          <w:szCs w:val="22"/>
        </w:rPr>
        <w:t>Lenexis</w:t>
      </w:r>
      <w:r w:rsidR="00C36716">
        <w:rPr>
          <w:rFonts w:ascii="Roboto Light" w:hAnsi="Roboto Light"/>
          <w:sz w:val="22"/>
          <w:szCs w:val="22"/>
        </w:rPr>
        <w:t>)</w:t>
      </w:r>
      <w:r w:rsidRPr="003B4353">
        <w:rPr>
          <w:rFonts w:ascii="Roboto Light" w:hAnsi="Roboto Light"/>
          <w:sz w:val="22"/>
          <w:szCs w:val="22"/>
        </w:rPr>
        <w:t xml:space="preserve">. The objective of the study was to arrive at </w:t>
      </w:r>
      <w:r w:rsidR="0087027F">
        <w:rPr>
          <w:rFonts w:ascii="Roboto Light" w:hAnsi="Roboto Light"/>
          <w:sz w:val="22"/>
          <w:szCs w:val="22"/>
        </w:rPr>
        <w:t xml:space="preserve">a high level direction of solution </w:t>
      </w:r>
      <w:r w:rsidRPr="003B4353">
        <w:rPr>
          <w:rFonts w:ascii="Roboto Light" w:hAnsi="Roboto Light"/>
          <w:sz w:val="22"/>
          <w:szCs w:val="22"/>
        </w:rPr>
        <w:t xml:space="preserve">to achieve significant improvement in </w:t>
      </w:r>
      <w:r w:rsidR="00221B82">
        <w:rPr>
          <w:rFonts w:ascii="Roboto Light" w:hAnsi="Roboto Light"/>
          <w:sz w:val="22"/>
          <w:szCs w:val="22"/>
        </w:rPr>
        <w:t xml:space="preserve">customer delivery lead time (% of orders delivered in </w:t>
      </w:r>
      <w:r w:rsidR="003B6A78">
        <w:rPr>
          <w:rFonts w:ascii="Roboto Light" w:hAnsi="Roboto Light"/>
          <w:sz w:val="22"/>
          <w:szCs w:val="22"/>
        </w:rPr>
        <w:t>30 min</w:t>
      </w:r>
      <w:r w:rsidR="00ED3FFA">
        <w:rPr>
          <w:rFonts w:ascii="Roboto Light" w:hAnsi="Roboto Light"/>
          <w:sz w:val="22"/>
          <w:szCs w:val="22"/>
        </w:rPr>
        <w:t xml:space="preserve"> / ready to dispatch within 15 min</w:t>
      </w:r>
      <w:r w:rsidR="003B6A78">
        <w:rPr>
          <w:rFonts w:ascii="Roboto Light" w:hAnsi="Roboto Light"/>
          <w:sz w:val="22"/>
          <w:szCs w:val="22"/>
        </w:rPr>
        <w:t xml:space="preserve">) </w:t>
      </w:r>
      <w:r w:rsidR="00CA0E06">
        <w:rPr>
          <w:rFonts w:ascii="Roboto Light" w:hAnsi="Roboto Light"/>
          <w:sz w:val="22"/>
          <w:szCs w:val="22"/>
        </w:rPr>
        <w:t xml:space="preserve">and ensuring </w:t>
      </w:r>
      <w:r w:rsidR="00B714E4">
        <w:rPr>
          <w:rFonts w:ascii="Roboto Light" w:hAnsi="Roboto Light"/>
          <w:sz w:val="22"/>
          <w:szCs w:val="22"/>
        </w:rPr>
        <w:t>~100% availability</w:t>
      </w:r>
      <w:r w:rsidR="0087027F">
        <w:rPr>
          <w:rFonts w:ascii="Roboto Light" w:hAnsi="Roboto Light"/>
          <w:sz w:val="22"/>
          <w:szCs w:val="22"/>
        </w:rPr>
        <w:t xml:space="preserve"> of</w:t>
      </w:r>
      <w:r w:rsidR="00805B61">
        <w:rPr>
          <w:rFonts w:ascii="Roboto Light" w:hAnsi="Roboto Light"/>
          <w:sz w:val="22"/>
          <w:szCs w:val="22"/>
        </w:rPr>
        <w:t xml:space="preserve"> </w:t>
      </w:r>
      <w:r w:rsidR="00CA0E06">
        <w:rPr>
          <w:rFonts w:ascii="Roboto Light" w:hAnsi="Roboto Light"/>
          <w:sz w:val="22"/>
          <w:szCs w:val="22"/>
        </w:rPr>
        <w:t>material</w:t>
      </w:r>
      <w:r w:rsidR="0087027F">
        <w:rPr>
          <w:rFonts w:ascii="Roboto Light" w:hAnsi="Roboto Light"/>
          <w:sz w:val="22"/>
          <w:szCs w:val="22"/>
        </w:rPr>
        <w:t xml:space="preserve"> </w:t>
      </w:r>
      <w:r w:rsidR="001E3863">
        <w:rPr>
          <w:rFonts w:ascii="Roboto Light" w:hAnsi="Roboto Light"/>
          <w:sz w:val="22"/>
          <w:szCs w:val="22"/>
        </w:rPr>
        <w:t>while holding lesser than current inventory</w:t>
      </w:r>
      <w:r w:rsidR="00CA0E06">
        <w:rPr>
          <w:rFonts w:ascii="Roboto Light" w:hAnsi="Roboto Light"/>
          <w:sz w:val="22"/>
          <w:szCs w:val="22"/>
        </w:rPr>
        <w:t xml:space="preserve">, thus enabling 2X – 3X growth in kitchens with same </w:t>
      </w:r>
      <w:r w:rsidR="00ED3FFA">
        <w:rPr>
          <w:rFonts w:ascii="Roboto Light" w:hAnsi="Roboto Light"/>
          <w:sz w:val="22"/>
          <w:szCs w:val="22"/>
        </w:rPr>
        <w:t>investment</w:t>
      </w:r>
      <w:r w:rsidRPr="003B4353">
        <w:rPr>
          <w:rFonts w:ascii="Roboto Light" w:hAnsi="Roboto Light"/>
          <w:sz w:val="22"/>
          <w:szCs w:val="22"/>
        </w:rPr>
        <w:t xml:space="preserve">. The initial finding of the study was presented to the senior management of </w:t>
      </w:r>
      <w:r w:rsidR="00221B82">
        <w:rPr>
          <w:rFonts w:ascii="Roboto Light" w:hAnsi="Roboto Light"/>
          <w:sz w:val="22"/>
          <w:szCs w:val="22"/>
        </w:rPr>
        <w:t>Lenexis</w:t>
      </w:r>
      <w:r w:rsidR="00584181">
        <w:rPr>
          <w:rFonts w:ascii="Roboto Light" w:hAnsi="Roboto Light"/>
          <w:sz w:val="22"/>
          <w:szCs w:val="22"/>
        </w:rPr>
        <w:t xml:space="preserve"> on </w:t>
      </w:r>
      <w:r w:rsidR="003B2FBF">
        <w:rPr>
          <w:rFonts w:ascii="Roboto Light" w:hAnsi="Roboto Light"/>
          <w:sz w:val="22"/>
          <w:szCs w:val="22"/>
        </w:rPr>
        <w:t>29</w:t>
      </w:r>
      <w:r w:rsidR="003B2FBF" w:rsidRPr="003B2FBF">
        <w:rPr>
          <w:rFonts w:ascii="Roboto Light" w:hAnsi="Roboto Light"/>
          <w:sz w:val="22"/>
          <w:szCs w:val="22"/>
          <w:vertAlign w:val="superscript"/>
        </w:rPr>
        <w:t>th</w:t>
      </w:r>
      <w:r w:rsidR="003B2FBF">
        <w:rPr>
          <w:rFonts w:ascii="Roboto Light" w:hAnsi="Roboto Light"/>
          <w:sz w:val="22"/>
          <w:szCs w:val="22"/>
        </w:rPr>
        <w:t xml:space="preserve"> </w:t>
      </w:r>
      <w:r w:rsidR="00B714E4">
        <w:rPr>
          <w:rFonts w:ascii="Roboto Light" w:hAnsi="Roboto Light"/>
          <w:sz w:val="22"/>
          <w:szCs w:val="22"/>
        </w:rPr>
        <w:t>July</w:t>
      </w:r>
      <w:r w:rsidR="00805B61">
        <w:rPr>
          <w:rFonts w:ascii="Roboto Light" w:hAnsi="Roboto Light"/>
          <w:sz w:val="22"/>
          <w:szCs w:val="22"/>
        </w:rPr>
        <w:t xml:space="preserve"> 2024</w:t>
      </w:r>
      <w:r w:rsidR="00584181">
        <w:rPr>
          <w:rFonts w:ascii="Roboto Light" w:hAnsi="Roboto Light"/>
          <w:sz w:val="22"/>
          <w:szCs w:val="22"/>
        </w:rPr>
        <w:t xml:space="preserve"> (Step1)</w:t>
      </w:r>
      <w:r w:rsidRPr="003B4353">
        <w:rPr>
          <w:rFonts w:ascii="Roboto Light" w:hAnsi="Roboto Light"/>
          <w:sz w:val="22"/>
          <w:szCs w:val="22"/>
        </w:rPr>
        <w:t xml:space="preserve">. </w:t>
      </w:r>
      <w:r w:rsidR="00584181">
        <w:rPr>
          <w:rFonts w:ascii="Roboto Light" w:hAnsi="Roboto Light"/>
          <w:sz w:val="22"/>
          <w:szCs w:val="22"/>
        </w:rPr>
        <w:t xml:space="preserve">After due evaluation of the analysis and the </w:t>
      </w:r>
      <w:r w:rsidR="00870575">
        <w:rPr>
          <w:rFonts w:ascii="Roboto Light" w:hAnsi="Roboto Light"/>
          <w:sz w:val="22"/>
          <w:szCs w:val="22"/>
        </w:rPr>
        <w:t xml:space="preserve">direction of </w:t>
      </w:r>
      <w:r w:rsidR="00584181">
        <w:rPr>
          <w:rFonts w:ascii="Roboto Light" w:hAnsi="Roboto Light"/>
          <w:sz w:val="22"/>
          <w:szCs w:val="22"/>
        </w:rPr>
        <w:t>solution</w:t>
      </w:r>
      <w:r w:rsidRPr="003B4353">
        <w:rPr>
          <w:rFonts w:ascii="Roboto Light" w:hAnsi="Roboto Light"/>
          <w:sz w:val="22"/>
          <w:szCs w:val="22"/>
        </w:rPr>
        <w:t xml:space="preserve">, </w:t>
      </w:r>
      <w:r w:rsidR="00221B82">
        <w:rPr>
          <w:rFonts w:ascii="Roboto Light" w:hAnsi="Roboto Light"/>
          <w:sz w:val="22"/>
          <w:szCs w:val="22"/>
        </w:rPr>
        <w:t>Lenexis</w:t>
      </w:r>
      <w:r w:rsidRPr="003B4353">
        <w:rPr>
          <w:rFonts w:ascii="Roboto Light" w:hAnsi="Roboto Light"/>
          <w:sz w:val="22"/>
          <w:szCs w:val="22"/>
        </w:rPr>
        <w:t xml:space="preserve"> management requested Vector to submit a proposal </w:t>
      </w:r>
      <w:r w:rsidR="00870575">
        <w:rPr>
          <w:rFonts w:ascii="Roboto Light" w:hAnsi="Roboto Light"/>
          <w:sz w:val="22"/>
          <w:szCs w:val="22"/>
        </w:rPr>
        <w:t>to conduct detailed</w:t>
      </w:r>
      <w:r w:rsidR="00584181">
        <w:rPr>
          <w:rFonts w:ascii="Roboto Light" w:hAnsi="Roboto Light"/>
          <w:sz w:val="22"/>
          <w:szCs w:val="22"/>
        </w:rPr>
        <w:t xml:space="preserve"> </w:t>
      </w:r>
      <w:r w:rsidR="0087027F">
        <w:rPr>
          <w:rFonts w:ascii="Roboto Light" w:hAnsi="Roboto Light"/>
          <w:sz w:val="22"/>
          <w:szCs w:val="22"/>
        </w:rPr>
        <w:t>diagnostic</w:t>
      </w:r>
      <w:r w:rsidR="00870575">
        <w:rPr>
          <w:rFonts w:ascii="Roboto Light" w:hAnsi="Roboto Light"/>
          <w:sz w:val="22"/>
          <w:szCs w:val="22"/>
        </w:rPr>
        <w:t xml:space="preserve">s </w:t>
      </w:r>
      <w:r w:rsidR="0097412C">
        <w:rPr>
          <w:rFonts w:ascii="Roboto Light" w:hAnsi="Roboto Light"/>
          <w:sz w:val="22"/>
          <w:szCs w:val="22"/>
        </w:rPr>
        <w:t>of</w:t>
      </w:r>
      <w:r w:rsidR="00870575">
        <w:rPr>
          <w:rFonts w:ascii="Roboto Light" w:hAnsi="Roboto Light"/>
          <w:sz w:val="22"/>
          <w:szCs w:val="22"/>
        </w:rPr>
        <w:t xml:space="preserve"> </w:t>
      </w:r>
      <w:r w:rsidR="00B714E4">
        <w:rPr>
          <w:rFonts w:ascii="Roboto Light" w:hAnsi="Roboto Light"/>
          <w:sz w:val="22"/>
          <w:szCs w:val="22"/>
        </w:rPr>
        <w:t xml:space="preserve">business </w:t>
      </w:r>
      <w:r w:rsidR="0097412C">
        <w:rPr>
          <w:rFonts w:ascii="Roboto Light" w:hAnsi="Roboto Light"/>
          <w:sz w:val="22"/>
          <w:szCs w:val="22"/>
        </w:rPr>
        <w:t xml:space="preserve">for </w:t>
      </w:r>
      <w:r w:rsidR="00DB4E37">
        <w:rPr>
          <w:rFonts w:ascii="Roboto Light" w:hAnsi="Roboto Light"/>
          <w:sz w:val="22"/>
          <w:szCs w:val="22"/>
        </w:rPr>
        <w:t xml:space="preserve">both </w:t>
      </w:r>
      <w:r w:rsidR="003B2FBF">
        <w:rPr>
          <w:rFonts w:ascii="Roboto Light" w:hAnsi="Roboto Light"/>
          <w:sz w:val="22"/>
          <w:szCs w:val="22"/>
        </w:rPr>
        <w:t>Operations and Supply Chain Management</w:t>
      </w:r>
      <w:r w:rsidR="00107A95">
        <w:rPr>
          <w:rFonts w:ascii="Roboto Light" w:hAnsi="Roboto Light"/>
          <w:sz w:val="22"/>
          <w:szCs w:val="22"/>
        </w:rPr>
        <w:t>. Post the detailed diagnostic Vector would</w:t>
      </w:r>
      <w:r w:rsidR="00584181">
        <w:rPr>
          <w:rFonts w:ascii="Roboto Light" w:hAnsi="Roboto Light"/>
          <w:sz w:val="22"/>
          <w:szCs w:val="22"/>
        </w:rPr>
        <w:t xml:space="preserve"> prepar</w:t>
      </w:r>
      <w:r w:rsidR="00107A95">
        <w:rPr>
          <w:rFonts w:ascii="Roboto Light" w:hAnsi="Roboto Light"/>
          <w:sz w:val="22"/>
          <w:szCs w:val="22"/>
        </w:rPr>
        <w:t>e</w:t>
      </w:r>
      <w:r w:rsidR="00584181">
        <w:rPr>
          <w:rFonts w:ascii="Roboto Light" w:hAnsi="Roboto Light"/>
          <w:sz w:val="22"/>
          <w:szCs w:val="22"/>
        </w:rPr>
        <w:t xml:space="preserve"> </w:t>
      </w:r>
      <w:r w:rsidR="00107A95">
        <w:rPr>
          <w:rFonts w:ascii="Roboto Light" w:hAnsi="Roboto Light"/>
          <w:sz w:val="22"/>
          <w:szCs w:val="22"/>
        </w:rPr>
        <w:t xml:space="preserve">a solution and </w:t>
      </w:r>
      <w:r w:rsidR="0087027F">
        <w:rPr>
          <w:rFonts w:ascii="Roboto Light" w:hAnsi="Roboto Light"/>
          <w:sz w:val="22"/>
          <w:szCs w:val="22"/>
        </w:rPr>
        <w:t>implementation</w:t>
      </w:r>
      <w:r w:rsidR="00584181">
        <w:rPr>
          <w:rFonts w:ascii="Roboto Light" w:hAnsi="Roboto Light"/>
          <w:sz w:val="22"/>
          <w:szCs w:val="22"/>
        </w:rPr>
        <w:t xml:space="preserve"> </w:t>
      </w:r>
      <w:r w:rsidR="00994F1B">
        <w:rPr>
          <w:rFonts w:ascii="Roboto Light" w:hAnsi="Roboto Light"/>
          <w:sz w:val="22"/>
          <w:szCs w:val="22"/>
        </w:rPr>
        <w:t>b</w:t>
      </w:r>
      <w:r w:rsidRPr="003B4353">
        <w:rPr>
          <w:rFonts w:ascii="Roboto Light" w:hAnsi="Roboto Light"/>
          <w:sz w:val="22"/>
          <w:szCs w:val="22"/>
        </w:rPr>
        <w:t>lueprint</w:t>
      </w:r>
      <w:r w:rsidR="00584181">
        <w:rPr>
          <w:rFonts w:ascii="Roboto Light" w:hAnsi="Roboto Light"/>
          <w:sz w:val="22"/>
          <w:szCs w:val="22"/>
        </w:rPr>
        <w:t xml:space="preserve"> (Step2), and</w:t>
      </w:r>
      <w:r w:rsidR="00870575">
        <w:rPr>
          <w:rFonts w:ascii="Roboto Light" w:hAnsi="Roboto Light"/>
          <w:sz w:val="22"/>
          <w:szCs w:val="22"/>
        </w:rPr>
        <w:t xml:space="preserve"> </w:t>
      </w:r>
      <w:r w:rsidR="00584181">
        <w:rPr>
          <w:rFonts w:ascii="Roboto Light" w:hAnsi="Roboto Light"/>
          <w:sz w:val="22"/>
          <w:szCs w:val="22"/>
        </w:rPr>
        <w:t xml:space="preserve">conduct a 2 days </w:t>
      </w:r>
      <w:r w:rsidR="00D25D43" w:rsidRPr="00636049">
        <w:rPr>
          <w:rFonts w:ascii="Roboto Medium" w:hAnsi="Roboto Medium" w:cs="Arial"/>
          <w:sz w:val="22"/>
          <w:szCs w:val="22"/>
        </w:rPr>
        <w:t>Solution and Implementation Consensus Workshop</w:t>
      </w:r>
      <w:r w:rsidR="00D25D43" w:rsidRPr="00636049">
        <w:rPr>
          <w:rFonts w:ascii="Roboto Light" w:hAnsi="Roboto Light" w:cs="Arial"/>
          <w:sz w:val="22"/>
          <w:szCs w:val="22"/>
          <w:lang w:val="en-US"/>
        </w:rPr>
        <w:t xml:space="preserve"> </w:t>
      </w:r>
      <w:r w:rsidR="00584181">
        <w:rPr>
          <w:rFonts w:ascii="Roboto Light" w:hAnsi="Roboto Light"/>
          <w:sz w:val="22"/>
          <w:szCs w:val="22"/>
        </w:rPr>
        <w:t xml:space="preserve">with the </w:t>
      </w:r>
      <w:r w:rsidR="00E812C8">
        <w:rPr>
          <w:rFonts w:ascii="Roboto Light" w:hAnsi="Roboto Light"/>
          <w:sz w:val="22"/>
          <w:szCs w:val="22"/>
        </w:rPr>
        <w:t>Top</w:t>
      </w:r>
      <w:r w:rsidR="00584181">
        <w:rPr>
          <w:rFonts w:ascii="Roboto Light" w:hAnsi="Roboto Light"/>
          <w:sz w:val="22"/>
          <w:szCs w:val="22"/>
        </w:rPr>
        <w:t xml:space="preserve"> and </w:t>
      </w:r>
      <w:r w:rsidR="00E812C8">
        <w:rPr>
          <w:rFonts w:ascii="Roboto Light" w:hAnsi="Roboto Light"/>
          <w:sz w:val="22"/>
          <w:szCs w:val="22"/>
        </w:rPr>
        <w:t>Senior</w:t>
      </w:r>
      <w:r w:rsidR="00584181">
        <w:rPr>
          <w:rFonts w:ascii="Roboto Light" w:hAnsi="Roboto Light"/>
          <w:sz w:val="22"/>
          <w:szCs w:val="22"/>
        </w:rPr>
        <w:t xml:space="preserve"> management to discuss the blueprint.</w:t>
      </w:r>
    </w:p>
    <w:p w14:paraId="72C53722" w14:textId="0C7526A2" w:rsidR="003B4353" w:rsidRPr="000A16D9" w:rsidRDefault="003B4353" w:rsidP="003D36AC">
      <w:pPr>
        <w:spacing w:before="240" w:after="240" w:line="276" w:lineRule="auto"/>
        <w:rPr>
          <w:rFonts w:ascii="Roboto Medium" w:hAnsi="Roboto Medium"/>
          <w:bCs/>
          <w:sz w:val="48"/>
          <w:szCs w:val="48"/>
        </w:rPr>
      </w:pPr>
      <w:r>
        <w:rPr>
          <w:rFonts w:ascii="Roboto Thin" w:hAnsi="Roboto Thin"/>
          <w:color w:val="44546A" w:themeColor="text2"/>
          <w:sz w:val="48"/>
          <w:szCs w:val="48"/>
        </w:rPr>
        <w:t>2</w:t>
      </w:r>
      <w:r w:rsidRPr="00F42898">
        <w:rPr>
          <w:rFonts w:ascii="Roboto Thin" w:hAnsi="Roboto Thin"/>
          <w:color w:val="44546A" w:themeColor="text2"/>
          <w:sz w:val="48"/>
          <w:szCs w:val="48"/>
        </w:rPr>
        <w:t xml:space="preserve"> </w:t>
      </w:r>
      <w:r w:rsidRPr="00153870">
        <w:rPr>
          <w:rFonts w:ascii="Roboto Thin" w:hAnsi="Roboto Thin"/>
          <w:color w:val="000000" w:themeColor="text1"/>
          <w:sz w:val="48"/>
          <w:szCs w:val="48"/>
        </w:rPr>
        <w:t>|</w:t>
      </w:r>
      <w:r w:rsidRPr="00F42898">
        <w:rPr>
          <w:rFonts w:ascii="Roboto Medium" w:hAnsi="Roboto Medium"/>
          <w:color w:val="44546A" w:themeColor="text2"/>
          <w:sz w:val="48"/>
          <w:szCs w:val="48"/>
        </w:rPr>
        <w:t xml:space="preserve"> </w:t>
      </w:r>
      <w:r w:rsidRPr="000A16D9">
        <w:rPr>
          <w:rFonts w:ascii="Roboto Medium" w:hAnsi="Roboto Medium"/>
          <w:bCs/>
          <w:sz w:val="48"/>
          <w:szCs w:val="48"/>
        </w:rPr>
        <w:t>Scope</w:t>
      </w:r>
    </w:p>
    <w:p w14:paraId="3A473A46" w14:textId="4C5B4ED8" w:rsidR="004D5FB3" w:rsidRDefault="00107A95" w:rsidP="003D36AC">
      <w:pPr>
        <w:tabs>
          <w:tab w:val="left" w:pos="851"/>
        </w:tabs>
        <w:spacing w:before="200" w:after="200" w:line="276" w:lineRule="auto"/>
        <w:rPr>
          <w:rFonts w:ascii="Roboto Light" w:hAnsi="Roboto Light" w:cs="Arial"/>
          <w:sz w:val="22"/>
          <w:szCs w:val="22"/>
        </w:rPr>
      </w:pPr>
      <w:r>
        <w:rPr>
          <w:rFonts w:ascii="Roboto Light" w:hAnsi="Roboto Light" w:cs="Arial"/>
          <w:sz w:val="22"/>
          <w:szCs w:val="22"/>
        </w:rPr>
        <w:t>The detailed di</w:t>
      </w:r>
      <w:r w:rsidR="004D5FB3">
        <w:rPr>
          <w:rFonts w:ascii="Roboto Light" w:hAnsi="Roboto Light" w:cs="Arial"/>
          <w:sz w:val="22"/>
          <w:szCs w:val="22"/>
        </w:rPr>
        <w:t>a</w:t>
      </w:r>
      <w:r>
        <w:rPr>
          <w:rFonts w:ascii="Roboto Light" w:hAnsi="Roboto Light" w:cs="Arial"/>
          <w:sz w:val="22"/>
          <w:szCs w:val="22"/>
        </w:rPr>
        <w:t xml:space="preserve">gnostics will cover </w:t>
      </w:r>
      <w:r w:rsidR="00BB3FB2">
        <w:rPr>
          <w:rFonts w:ascii="Roboto Light" w:hAnsi="Roboto Light" w:cs="Arial"/>
          <w:sz w:val="22"/>
          <w:szCs w:val="22"/>
        </w:rPr>
        <w:t>kitchen</w:t>
      </w:r>
      <w:r>
        <w:rPr>
          <w:rFonts w:ascii="Roboto Light" w:hAnsi="Roboto Light" w:cs="Arial"/>
          <w:sz w:val="22"/>
          <w:szCs w:val="22"/>
        </w:rPr>
        <w:t xml:space="preserve"> </w:t>
      </w:r>
      <w:r w:rsidR="00ED3FFA">
        <w:rPr>
          <w:rFonts w:ascii="Roboto Light" w:hAnsi="Roboto Light" w:cs="Arial"/>
          <w:sz w:val="22"/>
          <w:szCs w:val="22"/>
        </w:rPr>
        <w:t xml:space="preserve">operations and </w:t>
      </w:r>
      <w:r w:rsidR="00BB3FB2">
        <w:rPr>
          <w:rFonts w:ascii="Roboto Light" w:hAnsi="Roboto Light" w:cs="Arial"/>
          <w:sz w:val="22"/>
          <w:szCs w:val="22"/>
        </w:rPr>
        <w:t xml:space="preserve">end-to-end </w:t>
      </w:r>
      <w:r>
        <w:rPr>
          <w:rFonts w:ascii="Roboto Light" w:hAnsi="Roboto Light" w:cs="Arial"/>
          <w:sz w:val="22"/>
          <w:szCs w:val="22"/>
        </w:rPr>
        <w:t>supply chain</w:t>
      </w:r>
      <w:r>
        <w:rPr>
          <w:rFonts w:ascii="Roboto Light" w:hAnsi="Roboto Light"/>
          <w:sz w:val="22"/>
          <w:szCs w:val="22"/>
        </w:rPr>
        <w:t>.</w:t>
      </w:r>
      <w:r>
        <w:rPr>
          <w:rFonts w:ascii="Roboto Light" w:hAnsi="Roboto Light" w:cs="Arial"/>
          <w:sz w:val="22"/>
          <w:szCs w:val="22"/>
        </w:rPr>
        <w:t xml:space="preserve"> </w:t>
      </w:r>
    </w:p>
    <w:p w14:paraId="20F81477" w14:textId="17AD8160" w:rsidR="00DB4E37" w:rsidRDefault="00ED3FFA" w:rsidP="00DF2BD4">
      <w:pPr>
        <w:numPr>
          <w:ilvl w:val="0"/>
          <w:numId w:val="5"/>
        </w:numPr>
        <w:spacing w:line="276" w:lineRule="auto"/>
        <w:jc w:val="both"/>
        <w:rPr>
          <w:rFonts w:ascii="Roboto Light" w:hAnsi="Roboto Light" w:cs="Arial"/>
          <w:sz w:val="22"/>
          <w:szCs w:val="22"/>
        </w:rPr>
      </w:pPr>
      <w:r>
        <w:rPr>
          <w:rFonts w:ascii="Roboto Light" w:hAnsi="Roboto Light" w:cs="Arial"/>
          <w:sz w:val="22"/>
          <w:szCs w:val="22"/>
        </w:rPr>
        <w:t>Planning and Operations management i.e. Order receipt to dispatch readiness across kitchens</w:t>
      </w:r>
      <w:r w:rsidR="00DB4E37">
        <w:rPr>
          <w:rFonts w:ascii="Roboto Light" w:hAnsi="Roboto Light" w:cs="Arial"/>
          <w:sz w:val="22"/>
          <w:szCs w:val="22"/>
        </w:rPr>
        <w:t>.</w:t>
      </w:r>
    </w:p>
    <w:p w14:paraId="4F35BCD2" w14:textId="56CFA57D" w:rsidR="004D5FB3" w:rsidRDefault="004D5FB3" w:rsidP="00DF2BD4">
      <w:pPr>
        <w:numPr>
          <w:ilvl w:val="0"/>
          <w:numId w:val="5"/>
        </w:numPr>
        <w:spacing w:line="276" w:lineRule="auto"/>
        <w:jc w:val="both"/>
        <w:rPr>
          <w:rFonts w:ascii="Roboto Light" w:hAnsi="Roboto Light" w:cs="Arial"/>
          <w:sz w:val="22"/>
          <w:szCs w:val="22"/>
        </w:rPr>
      </w:pPr>
      <w:r>
        <w:rPr>
          <w:rFonts w:ascii="Roboto Light" w:hAnsi="Roboto Light" w:cs="Arial"/>
          <w:sz w:val="22"/>
          <w:szCs w:val="22"/>
        </w:rPr>
        <w:t xml:space="preserve">Planning and execution of </w:t>
      </w:r>
      <w:r w:rsidR="00ED3FFA">
        <w:rPr>
          <w:rFonts w:ascii="Roboto Light" w:hAnsi="Roboto Light" w:cs="Arial"/>
          <w:sz w:val="22"/>
          <w:szCs w:val="22"/>
        </w:rPr>
        <w:t>procurement</w:t>
      </w:r>
      <w:r w:rsidR="00CE3547">
        <w:rPr>
          <w:rFonts w:ascii="Roboto Light" w:hAnsi="Roboto Light" w:cs="Arial"/>
          <w:sz w:val="22"/>
          <w:szCs w:val="22"/>
        </w:rPr>
        <w:t xml:space="preserve"> and </w:t>
      </w:r>
      <w:r w:rsidR="0097412C">
        <w:rPr>
          <w:rFonts w:ascii="Roboto Light" w:hAnsi="Roboto Light" w:cs="Arial"/>
          <w:sz w:val="22"/>
          <w:szCs w:val="22"/>
        </w:rPr>
        <w:t>distribution</w:t>
      </w:r>
      <w:r w:rsidR="00CE3547">
        <w:rPr>
          <w:rFonts w:ascii="Roboto Light" w:hAnsi="Roboto Light" w:cs="Arial"/>
          <w:sz w:val="22"/>
          <w:szCs w:val="22"/>
        </w:rPr>
        <w:t xml:space="preserve"> </w:t>
      </w:r>
      <w:r w:rsidR="0097412C">
        <w:rPr>
          <w:rFonts w:ascii="Roboto Light" w:hAnsi="Roboto Light" w:cs="Arial"/>
          <w:sz w:val="22"/>
          <w:szCs w:val="22"/>
        </w:rPr>
        <w:t xml:space="preserve">till </w:t>
      </w:r>
      <w:r w:rsidR="00ED3FFA">
        <w:rPr>
          <w:rFonts w:ascii="Roboto Light" w:hAnsi="Roboto Light" w:cs="Arial"/>
          <w:sz w:val="22"/>
          <w:szCs w:val="22"/>
        </w:rPr>
        <w:t>kitchens</w:t>
      </w:r>
      <w:r w:rsidR="00CE3547">
        <w:rPr>
          <w:rFonts w:ascii="Roboto Light" w:hAnsi="Roboto Light" w:cs="Arial"/>
          <w:sz w:val="22"/>
          <w:szCs w:val="22"/>
        </w:rPr>
        <w:t>.</w:t>
      </w:r>
    </w:p>
    <w:p w14:paraId="60C29ED0" w14:textId="5F29BA51" w:rsidR="004D5FB3" w:rsidRPr="00CE3547" w:rsidRDefault="00CE3547" w:rsidP="00DF2BD4">
      <w:pPr>
        <w:numPr>
          <w:ilvl w:val="0"/>
          <w:numId w:val="5"/>
        </w:numPr>
        <w:spacing w:line="276" w:lineRule="auto"/>
        <w:jc w:val="both"/>
        <w:rPr>
          <w:rFonts w:ascii="Roboto Light" w:hAnsi="Roboto Light" w:cs="Arial"/>
          <w:sz w:val="22"/>
          <w:szCs w:val="22"/>
        </w:rPr>
      </w:pPr>
      <w:r>
        <w:rPr>
          <w:rFonts w:ascii="Roboto Light" w:hAnsi="Roboto Light" w:cs="Arial"/>
          <w:sz w:val="22"/>
          <w:szCs w:val="22"/>
        </w:rPr>
        <w:t>I</w:t>
      </w:r>
      <w:r w:rsidR="004D5FB3" w:rsidRPr="004D5FB3">
        <w:rPr>
          <w:rFonts w:ascii="Roboto Light" w:hAnsi="Roboto Light" w:cs="Arial"/>
          <w:sz w:val="22"/>
          <w:szCs w:val="22"/>
        </w:rPr>
        <w:t>nventory management processes across the supply chain</w:t>
      </w:r>
      <w:r w:rsidR="004D5FB3">
        <w:rPr>
          <w:rFonts w:ascii="Roboto Light" w:hAnsi="Roboto Light" w:cs="Arial"/>
          <w:sz w:val="22"/>
          <w:szCs w:val="22"/>
        </w:rPr>
        <w:t xml:space="preserve"> i.e. </w:t>
      </w:r>
      <w:r w:rsidR="00ED3FFA">
        <w:rPr>
          <w:rFonts w:ascii="Roboto Light" w:hAnsi="Roboto Light" w:cs="Arial"/>
          <w:sz w:val="22"/>
          <w:szCs w:val="22"/>
        </w:rPr>
        <w:t>vendors</w:t>
      </w:r>
      <w:r>
        <w:rPr>
          <w:rFonts w:ascii="Roboto Light" w:hAnsi="Roboto Light" w:cs="Arial"/>
          <w:sz w:val="22"/>
          <w:szCs w:val="22"/>
        </w:rPr>
        <w:t xml:space="preserve">, </w:t>
      </w:r>
      <w:r w:rsidR="00ED3FFA">
        <w:rPr>
          <w:rFonts w:ascii="Roboto Light" w:hAnsi="Roboto Light" w:cs="Arial"/>
          <w:sz w:val="22"/>
          <w:szCs w:val="22"/>
        </w:rPr>
        <w:t>warehouses</w:t>
      </w:r>
      <w:r w:rsidR="0097412C">
        <w:rPr>
          <w:rFonts w:ascii="Roboto Light" w:hAnsi="Roboto Light" w:cs="Arial"/>
          <w:sz w:val="22"/>
          <w:szCs w:val="22"/>
        </w:rPr>
        <w:t xml:space="preserve">, and </w:t>
      </w:r>
      <w:r w:rsidR="00ED3FFA">
        <w:rPr>
          <w:rFonts w:ascii="Roboto Light" w:hAnsi="Roboto Light" w:cs="Arial"/>
          <w:sz w:val="22"/>
          <w:szCs w:val="22"/>
        </w:rPr>
        <w:t>kitchens</w:t>
      </w:r>
      <w:r w:rsidR="004D5FB3">
        <w:rPr>
          <w:rFonts w:ascii="Roboto Light" w:hAnsi="Roboto Light" w:cs="Arial"/>
          <w:sz w:val="22"/>
          <w:szCs w:val="22"/>
        </w:rPr>
        <w:t>.</w:t>
      </w:r>
    </w:p>
    <w:p w14:paraId="663CFCC7" w14:textId="2FDBB5DD" w:rsidR="0097412C" w:rsidRDefault="0097412C" w:rsidP="00DF2BD4">
      <w:pPr>
        <w:numPr>
          <w:ilvl w:val="0"/>
          <w:numId w:val="5"/>
        </w:numPr>
        <w:spacing w:line="276" w:lineRule="auto"/>
        <w:jc w:val="both"/>
        <w:rPr>
          <w:rFonts w:ascii="Roboto Light" w:hAnsi="Roboto Light" w:cs="Arial"/>
          <w:sz w:val="22"/>
          <w:szCs w:val="22"/>
        </w:rPr>
      </w:pPr>
      <w:r>
        <w:rPr>
          <w:rFonts w:ascii="Roboto Light" w:hAnsi="Roboto Light" w:cs="Arial"/>
          <w:sz w:val="22"/>
          <w:szCs w:val="22"/>
        </w:rPr>
        <w:t xml:space="preserve">Assess existing data discipline and usage of ERP </w:t>
      </w:r>
      <w:r w:rsidR="00986481">
        <w:rPr>
          <w:rFonts w:ascii="Roboto Light" w:hAnsi="Roboto Light" w:cs="Arial"/>
          <w:sz w:val="22"/>
          <w:szCs w:val="22"/>
        </w:rPr>
        <w:t>for material management processes.</w:t>
      </w:r>
    </w:p>
    <w:p w14:paraId="4ED09E0C" w14:textId="77777777" w:rsidR="003D36AC" w:rsidRPr="003D36AC" w:rsidRDefault="003D36AC" w:rsidP="003D36AC">
      <w:pPr>
        <w:spacing w:line="276" w:lineRule="auto"/>
        <w:rPr>
          <w:rFonts w:ascii="Roboto Thin" w:hAnsi="Roboto Thin"/>
          <w:color w:val="44546A" w:themeColor="text2"/>
          <w:sz w:val="22"/>
          <w:szCs w:val="22"/>
        </w:rPr>
      </w:pPr>
    </w:p>
    <w:p w14:paraId="590733C1" w14:textId="344C12B8" w:rsidR="00BB3FB2" w:rsidRDefault="003D36AC" w:rsidP="003D36AC">
      <w:pPr>
        <w:spacing w:line="276" w:lineRule="auto"/>
        <w:rPr>
          <w:rFonts w:ascii="Roboto Thin" w:hAnsi="Roboto Thin"/>
          <w:color w:val="44546A" w:themeColor="text2"/>
          <w:sz w:val="48"/>
          <w:szCs w:val="48"/>
        </w:rPr>
      </w:pPr>
      <w:r w:rsidRPr="00D8003B">
        <w:rPr>
          <w:rFonts w:ascii="Roboto Medium" w:hAnsi="Roboto Medium"/>
          <w:color w:val="000000" w:themeColor="text1"/>
          <w:sz w:val="22"/>
          <w:szCs w:val="22"/>
        </w:rPr>
        <w:t>The proposal below includes two phases viz. Phase 1 – Solution blueprinting and implementation consensus and Phase 2 – Preparation and implementation of agreed processes as per solution blueprinting.</w:t>
      </w:r>
      <w:r w:rsidR="00BB3FB2">
        <w:rPr>
          <w:rFonts w:ascii="Roboto Thin" w:hAnsi="Roboto Thin"/>
          <w:color w:val="44546A" w:themeColor="text2"/>
          <w:sz w:val="48"/>
          <w:szCs w:val="48"/>
        </w:rPr>
        <w:br w:type="page"/>
      </w:r>
    </w:p>
    <w:p w14:paraId="67DB4703" w14:textId="08DD20EB" w:rsidR="007B5147" w:rsidRPr="0032011E" w:rsidRDefault="007B5147" w:rsidP="003D36AC">
      <w:pPr>
        <w:spacing w:before="240" w:after="240" w:line="276" w:lineRule="auto"/>
        <w:rPr>
          <w:rFonts w:ascii="Roboto Medium" w:hAnsi="Roboto Medium"/>
          <w:bCs/>
          <w:sz w:val="48"/>
          <w:szCs w:val="48"/>
        </w:rPr>
      </w:pPr>
      <w:r>
        <w:rPr>
          <w:rFonts w:ascii="Roboto Thin" w:hAnsi="Roboto Thin"/>
          <w:color w:val="44546A" w:themeColor="text2"/>
          <w:sz w:val="48"/>
          <w:szCs w:val="48"/>
        </w:rPr>
        <w:lastRenderedPageBreak/>
        <w:t>3</w:t>
      </w:r>
      <w:r w:rsidRPr="00F42898">
        <w:rPr>
          <w:rFonts w:ascii="Roboto Thin" w:hAnsi="Roboto Thin"/>
          <w:color w:val="44546A" w:themeColor="text2"/>
          <w:sz w:val="48"/>
          <w:szCs w:val="48"/>
        </w:rPr>
        <w:t xml:space="preserve"> </w:t>
      </w:r>
      <w:r w:rsidRPr="00153870">
        <w:rPr>
          <w:rFonts w:ascii="Roboto Thin" w:hAnsi="Roboto Thin"/>
          <w:color w:val="000000" w:themeColor="text1"/>
          <w:sz w:val="48"/>
          <w:szCs w:val="48"/>
        </w:rPr>
        <w:t>|</w:t>
      </w:r>
      <w:r w:rsidRPr="00F42898">
        <w:rPr>
          <w:rFonts w:ascii="Roboto Medium" w:hAnsi="Roboto Medium"/>
          <w:color w:val="44546A" w:themeColor="text2"/>
          <w:sz w:val="48"/>
          <w:szCs w:val="48"/>
        </w:rPr>
        <w:t xml:space="preserve"> </w:t>
      </w:r>
      <w:r>
        <w:rPr>
          <w:rFonts w:ascii="Roboto Medium" w:hAnsi="Roboto Medium"/>
          <w:bCs/>
          <w:sz w:val="48"/>
          <w:szCs w:val="48"/>
        </w:rPr>
        <w:t>Deliverable</w:t>
      </w:r>
      <w:r w:rsidR="003D36AC">
        <w:rPr>
          <w:rFonts w:ascii="Roboto Medium" w:hAnsi="Roboto Medium"/>
          <w:bCs/>
          <w:sz w:val="48"/>
          <w:szCs w:val="48"/>
        </w:rPr>
        <w:t xml:space="preserve"> of Phase 1 – Solution Blueprint</w:t>
      </w:r>
    </w:p>
    <w:p w14:paraId="7F75D98E" w14:textId="2D100CE4" w:rsidR="000D2B72" w:rsidRPr="000D2B72" w:rsidRDefault="000D2B72" w:rsidP="003D36AC">
      <w:pPr>
        <w:spacing w:before="200" w:after="200" w:line="276" w:lineRule="auto"/>
        <w:jc w:val="both"/>
        <w:rPr>
          <w:rFonts w:ascii="Roboto Light" w:hAnsi="Roboto Light" w:cs="Arial"/>
          <w:color w:val="000000" w:themeColor="text1"/>
          <w:sz w:val="22"/>
          <w:szCs w:val="22"/>
          <w:lang w:val="en-US"/>
        </w:rPr>
      </w:pPr>
      <w:r w:rsidRPr="000D2B72">
        <w:rPr>
          <w:rFonts w:ascii="Roboto Light" w:hAnsi="Roboto Light" w:cs="Arial"/>
          <w:color w:val="000000" w:themeColor="text1"/>
          <w:sz w:val="22"/>
          <w:szCs w:val="22"/>
          <w:lang w:val="en-US"/>
        </w:rPr>
        <w:t>Duration of Phase 1 of engagement - 4 weeks</w:t>
      </w:r>
      <w:r w:rsidR="003D36AC">
        <w:rPr>
          <w:rFonts w:ascii="Roboto Light" w:hAnsi="Roboto Light" w:cs="Arial"/>
          <w:color w:val="000000" w:themeColor="text1"/>
          <w:sz w:val="22"/>
          <w:szCs w:val="22"/>
          <w:lang w:val="en-US"/>
        </w:rPr>
        <w:t>.</w:t>
      </w:r>
    </w:p>
    <w:p w14:paraId="0ADC4C6D" w14:textId="3D87EB36" w:rsidR="000D2B72" w:rsidRPr="000D2B72" w:rsidRDefault="000D2B72" w:rsidP="00DF2BD4">
      <w:pPr>
        <w:pStyle w:val="ListParagraph"/>
        <w:numPr>
          <w:ilvl w:val="0"/>
          <w:numId w:val="31"/>
        </w:numPr>
        <w:spacing w:before="120" w:after="120"/>
        <w:jc w:val="both"/>
        <w:rPr>
          <w:rFonts w:ascii="Roboto Light" w:hAnsi="Roboto Light" w:cs="Arial"/>
          <w:color w:val="000000" w:themeColor="text1"/>
          <w:sz w:val="22"/>
          <w:szCs w:val="22"/>
          <w:lang w:val="en-US"/>
        </w:rPr>
      </w:pPr>
      <w:r w:rsidRPr="00986481">
        <w:rPr>
          <w:rFonts w:ascii="Roboto Medium" w:hAnsi="Roboto Medium" w:cs="Arial"/>
          <w:color w:val="000000" w:themeColor="text1"/>
          <w:sz w:val="22"/>
          <w:szCs w:val="22"/>
          <w:lang w:val="en-US"/>
        </w:rPr>
        <w:t>The Blueprint:</w:t>
      </w:r>
      <w:r w:rsidRPr="000D2B72">
        <w:rPr>
          <w:rFonts w:ascii="Roboto Light" w:hAnsi="Roboto Light" w:cs="Arial"/>
          <w:color w:val="000000" w:themeColor="text1"/>
          <w:sz w:val="22"/>
          <w:szCs w:val="22"/>
          <w:lang w:val="en-US"/>
        </w:rPr>
        <w:t xml:space="preserve"> The solution blueprint will contain detailed analysis, solution details, </w:t>
      </w:r>
      <w:r w:rsidR="00986481">
        <w:rPr>
          <w:rFonts w:ascii="Roboto Light" w:hAnsi="Roboto Light" w:cs="Arial"/>
          <w:color w:val="000000" w:themeColor="text1"/>
          <w:sz w:val="22"/>
          <w:szCs w:val="22"/>
          <w:lang w:val="en-US"/>
        </w:rPr>
        <w:t xml:space="preserve">critical implementation checks </w:t>
      </w:r>
      <w:r w:rsidRPr="000D2B72">
        <w:rPr>
          <w:rFonts w:ascii="Roboto Light" w:hAnsi="Roboto Light" w:cs="Arial"/>
          <w:color w:val="000000" w:themeColor="text1"/>
          <w:sz w:val="22"/>
          <w:szCs w:val="22"/>
          <w:lang w:val="en-US"/>
        </w:rPr>
        <w:t>and business impact</w:t>
      </w:r>
      <w:r w:rsidR="00986481">
        <w:rPr>
          <w:rFonts w:ascii="Roboto Light" w:hAnsi="Roboto Light" w:cs="Arial"/>
          <w:color w:val="000000" w:themeColor="text1"/>
          <w:sz w:val="22"/>
          <w:szCs w:val="22"/>
          <w:lang w:val="en-US"/>
        </w:rPr>
        <w:t>.</w:t>
      </w:r>
    </w:p>
    <w:p w14:paraId="6C5F03F8" w14:textId="27724E7C" w:rsidR="0032011E" w:rsidRPr="000D2B72" w:rsidRDefault="000D2B72" w:rsidP="00DF2BD4">
      <w:pPr>
        <w:pStyle w:val="ListParagraph"/>
        <w:numPr>
          <w:ilvl w:val="0"/>
          <w:numId w:val="31"/>
        </w:numPr>
        <w:spacing w:before="120" w:after="120"/>
        <w:jc w:val="both"/>
        <w:rPr>
          <w:rFonts w:ascii="Roboto Light" w:hAnsi="Roboto Light" w:cs="Arial"/>
          <w:color w:val="000000" w:themeColor="text1"/>
          <w:sz w:val="22"/>
          <w:szCs w:val="22"/>
          <w:lang w:val="en-US"/>
        </w:rPr>
      </w:pPr>
      <w:r w:rsidRPr="000D2B72">
        <w:rPr>
          <w:rFonts w:ascii="Roboto Light" w:hAnsi="Roboto Light" w:cs="Arial"/>
          <w:color w:val="000000" w:themeColor="text1"/>
          <w:sz w:val="22"/>
          <w:szCs w:val="22"/>
          <w:lang w:val="en-US"/>
        </w:rPr>
        <w:t>The 2 days Solution and implementation Consensus session with the top and senior management, and key functional managers to achieve their buy-in on the Blueprint. it will be conducted at the end of the 4-week period.</w:t>
      </w:r>
    </w:p>
    <w:p w14:paraId="5522B4DE" w14:textId="516D6240" w:rsidR="009A6DB9" w:rsidRPr="009A6DB9" w:rsidRDefault="007B5147" w:rsidP="003D36AC">
      <w:pPr>
        <w:spacing w:before="200" w:after="200" w:line="276" w:lineRule="auto"/>
        <w:rPr>
          <w:rFonts w:ascii="Roboto Medium" w:hAnsi="Roboto Medium" w:cs="Arial"/>
          <w:color w:val="000000" w:themeColor="text1"/>
        </w:rPr>
      </w:pPr>
      <w:r>
        <w:rPr>
          <w:rFonts w:ascii="Roboto Thin" w:hAnsi="Roboto Thin" w:cs="Arial"/>
          <w:color w:val="000000" w:themeColor="text1"/>
          <w:sz w:val="28"/>
          <w:szCs w:val="28"/>
        </w:rPr>
        <w:t>3A</w:t>
      </w:r>
      <w:r w:rsidR="009A6DB9" w:rsidRPr="004A2F46">
        <w:rPr>
          <w:rFonts w:ascii="Roboto Thin" w:hAnsi="Roboto Thin" w:cs="Arial"/>
          <w:color w:val="000000" w:themeColor="text1"/>
          <w:sz w:val="28"/>
          <w:szCs w:val="28"/>
        </w:rPr>
        <w:t xml:space="preserve"> |</w:t>
      </w:r>
      <w:r w:rsidR="009A6DB9" w:rsidRPr="004A2F46">
        <w:rPr>
          <w:rFonts w:ascii="Roboto Medium" w:hAnsi="Roboto Medium" w:cs="Arial"/>
          <w:color w:val="000000" w:themeColor="text1"/>
          <w:sz w:val="28"/>
          <w:szCs w:val="28"/>
        </w:rPr>
        <w:t xml:space="preserve"> </w:t>
      </w:r>
      <w:r w:rsidR="003B12F3">
        <w:rPr>
          <w:rFonts w:ascii="Roboto Medium" w:hAnsi="Roboto Medium" w:cs="Arial"/>
          <w:color w:val="000000" w:themeColor="text1"/>
          <w:sz w:val="28"/>
          <w:szCs w:val="28"/>
        </w:rPr>
        <w:t>Vector’s</w:t>
      </w:r>
      <w:r w:rsidR="009A6DB9" w:rsidRPr="004A2F46">
        <w:rPr>
          <w:rFonts w:ascii="Roboto Medium" w:hAnsi="Roboto Medium" w:cs="Arial"/>
          <w:color w:val="000000" w:themeColor="text1"/>
          <w:sz w:val="28"/>
          <w:szCs w:val="28"/>
        </w:rPr>
        <w:t xml:space="preserve"> Blueprint</w:t>
      </w:r>
      <w:r w:rsidR="003B12F3">
        <w:rPr>
          <w:rFonts w:ascii="Roboto Medium" w:hAnsi="Roboto Medium" w:cs="Arial"/>
          <w:color w:val="000000" w:themeColor="text1"/>
          <w:sz w:val="28"/>
          <w:szCs w:val="28"/>
        </w:rPr>
        <w:t xml:space="preserve"> Methodology</w:t>
      </w:r>
    </w:p>
    <w:p w14:paraId="2F8182DD" w14:textId="73A03F12" w:rsidR="009A6DB9" w:rsidRPr="009A6DB9" w:rsidRDefault="009A6DB9" w:rsidP="00DF2BD4">
      <w:pPr>
        <w:pStyle w:val="ListParagraph"/>
        <w:numPr>
          <w:ilvl w:val="0"/>
          <w:numId w:val="7"/>
        </w:numPr>
        <w:ind w:left="714" w:hanging="357"/>
        <w:rPr>
          <w:rFonts w:ascii="Roboto Medium" w:hAnsi="Roboto Medium" w:cs="Arial"/>
          <w:sz w:val="22"/>
          <w:szCs w:val="22"/>
        </w:rPr>
      </w:pPr>
      <w:r w:rsidRPr="009A6DB9">
        <w:rPr>
          <w:rFonts w:ascii="Roboto Medium" w:hAnsi="Roboto Medium" w:cs="Arial"/>
          <w:sz w:val="22"/>
          <w:szCs w:val="22"/>
        </w:rPr>
        <w:t>Study</w:t>
      </w:r>
      <w:r>
        <w:rPr>
          <w:rFonts w:ascii="Roboto Medium" w:hAnsi="Roboto Medium" w:cs="Arial"/>
          <w:sz w:val="22"/>
          <w:szCs w:val="22"/>
        </w:rPr>
        <w:t xml:space="preserve"> - </w:t>
      </w:r>
      <w:r w:rsidRPr="009A6DB9">
        <w:rPr>
          <w:rFonts w:ascii="Roboto Light" w:hAnsi="Roboto Light" w:cs="Arial"/>
          <w:sz w:val="22"/>
          <w:szCs w:val="22"/>
        </w:rPr>
        <w:t xml:space="preserve">Detailed study on current systems and processes </w:t>
      </w:r>
    </w:p>
    <w:p w14:paraId="16862670" w14:textId="77777777" w:rsidR="009A6DB9" w:rsidRPr="00636049" w:rsidRDefault="009A6DB9" w:rsidP="00DF2BD4">
      <w:pPr>
        <w:numPr>
          <w:ilvl w:val="4"/>
          <w:numId w:val="3"/>
        </w:numPr>
        <w:spacing w:line="276" w:lineRule="auto"/>
        <w:ind w:left="1134"/>
        <w:rPr>
          <w:rFonts w:ascii="Roboto Light" w:hAnsi="Roboto Light" w:cs="Arial"/>
          <w:sz w:val="22"/>
          <w:szCs w:val="22"/>
        </w:rPr>
      </w:pPr>
      <w:r w:rsidRPr="00636049">
        <w:rPr>
          <w:rFonts w:ascii="Roboto Light" w:hAnsi="Roboto Light" w:cs="Arial"/>
          <w:sz w:val="22"/>
          <w:szCs w:val="22"/>
        </w:rPr>
        <w:t>Stakeholder interviews, across functions, for hypothesis generation</w:t>
      </w:r>
    </w:p>
    <w:p w14:paraId="337D5B79" w14:textId="521D4EA7" w:rsidR="009A6DB9" w:rsidRPr="00636049" w:rsidRDefault="009A6DB9" w:rsidP="00DF2BD4">
      <w:pPr>
        <w:numPr>
          <w:ilvl w:val="4"/>
          <w:numId w:val="3"/>
        </w:numPr>
        <w:spacing w:line="276" w:lineRule="auto"/>
        <w:ind w:left="1134"/>
        <w:rPr>
          <w:rFonts w:ascii="Roboto Light" w:hAnsi="Roboto Light" w:cs="Arial"/>
          <w:sz w:val="22"/>
          <w:szCs w:val="22"/>
        </w:rPr>
      </w:pPr>
      <w:r w:rsidRPr="00636049">
        <w:rPr>
          <w:rFonts w:ascii="Roboto Light" w:hAnsi="Roboto Light" w:cs="Arial"/>
          <w:sz w:val="22"/>
          <w:szCs w:val="22"/>
        </w:rPr>
        <w:t>Data analysis</w:t>
      </w:r>
      <w:r w:rsidR="000F6029">
        <w:rPr>
          <w:rFonts w:ascii="Roboto Light" w:hAnsi="Roboto Light" w:cs="Arial"/>
          <w:sz w:val="22"/>
          <w:szCs w:val="22"/>
        </w:rPr>
        <w:t xml:space="preserve"> for validation of hypothesis and identifying potential</w:t>
      </w:r>
      <w:r w:rsidRPr="00636049">
        <w:rPr>
          <w:rFonts w:ascii="Roboto Light" w:hAnsi="Roboto Light" w:cs="Arial"/>
          <w:sz w:val="22"/>
          <w:szCs w:val="22"/>
        </w:rPr>
        <w:t xml:space="preserve"> </w:t>
      </w:r>
    </w:p>
    <w:p w14:paraId="6B2B010E" w14:textId="656833B2" w:rsidR="009A6DB9" w:rsidRPr="00636049" w:rsidRDefault="009A6DB9" w:rsidP="00DF2BD4">
      <w:pPr>
        <w:numPr>
          <w:ilvl w:val="4"/>
          <w:numId w:val="3"/>
        </w:numPr>
        <w:spacing w:line="276" w:lineRule="auto"/>
        <w:ind w:left="1134"/>
        <w:rPr>
          <w:rFonts w:ascii="Roboto Light" w:hAnsi="Roboto Light" w:cs="Arial"/>
          <w:sz w:val="22"/>
          <w:szCs w:val="22"/>
        </w:rPr>
      </w:pPr>
      <w:r w:rsidRPr="00636049">
        <w:rPr>
          <w:rFonts w:ascii="Roboto Light" w:hAnsi="Roboto Light" w:cs="Arial"/>
          <w:sz w:val="22"/>
          <w:szCs w:val="22"/>
        </w:rPr>
        <w:t>Process walkthroughs and GEMBA</w:t>
      </w:r>
      <w:r w:rsidR="00BB3FB2">
        <w:rPr>
          <w:rFonts w:ascii="Roboto Light" w:hAnsi="Roboto Light" w:cs="Arial"/>
          <w:sz w:val="22"/>
          <w:szCs w:val="22"/>
        </w:rPr>
        <w:t xml:space="preserve"> at Kitchens</w:t>
      </w:r>
    </w:p>
    <w:p w14:paraId="6BD45697" w14:textId="77777777" w:rsidR="009A6DB9" w:rsidRPr="009A6DB9" w:rsidRDefault="009A6DB9" w:rsidP="00DF2BD4">
      <w:pPr>
        <w:numPr>
          <w:ilvl w:val="4"/>
          <w:numId w:val="3"/>
        </w:numPr>
        <w:spacing w:line="276" w:lineRule="auto"/>
        <w:ind w:left="1134"/>
        <w:rPr>
          <w:rFonts w:ascii="Roboto Light" w:hAnsi="Roboto Light" w:cs="Arial"/>
          <w:sz w:val="22"/>
          <w:szCs w:val="22"/>
        </w:rPr>
      </w:pPr>
      <w:r w:rsidRPr="00636049">
        <w:rPr>
          <w:rFonts w:ascii="Roboto Light" w:hAnsi="Roboto Light" w:cs="Arial"/>
          <w:sz w:val="22"/>
          <w:szCs w:val="22"/>
        </w:rPr>
        <w:t>Validation interviews</w:t>
      </w:r>
    </w:p>
    <w:p w14:paraId="4C0ADD42" w14:textId="77777777" w:rsidR="009A6DB9" w:rsidRPr="009A6DB9" w:rsidRDefault="009A6DB9" w:rsidP="00DF2BD4">
      <w:pPr>
        <w:pStyle w:val="ListParagraph"/>
        <w:numPr>
          <w:ilvl w:val="0"/>
          <w:numId w:val="7"/>
        </w:numPr>
        <w:ind w:left="714" w:hanging="357"/>
        <w:contextualSpacing w:val="0"/>
        <w:jc w:val="both"/>
        <w:rPr>
          <w:rFonts w:ascii="Roboto Medium" w:hAnsi="Roboto Medium" w:cs="Arial"/>
          <w:sz w:val="22"/>
          <w:szCs w:val="22"/>
        </w:rPr>
      </w:pPr>
      <w:r w:rsidRPr="009A6DB9">
        <w:rPr>
          <w:rFonts w:ascii="Roboto Medium" w:hAnsi="Roboto Medium" w:cs="Arial"/>
          <w:sz w:val="22"/>
          <w:szCs w:val="22"/>
        </w:rPr>
        <w:t>Diagnosis</w:t>
      </w:r>
      <w:r>
        <w:rPr>
          <w:rFonts w:ascii="Roboto Medium" w:hAnsi="Roboto Medium" w:cs="Arial"/>
          <w:sz w:val="22"/>
          <w:szCs w:val="22"/>
        </w:rPr>
        <w:t xml:space="preserve"> - </w:t>
      </w:r>
      <w:r w:rsidRPr="009A6DB9">
        <w:rPr>
          <w:rFonts w:ascii="Roboto Light" w:hAnsi="Roboto Light" w:cs="Arial"/>
          <w:sz w:val="22"/>
          <w:szCs w:val="22"/>
        </w:rPr>
        <w:t xml:space="preserve">Vector practices </w:t>
      </w:r>
      <w:r>
        <w:rPr>
          <w:rFonts w:ascii="Roboto Light" w:hAnsi="Roboto Light" w:cs="Arial"/>
          <w:sz w:val="22"/>
          <w:szCs w:val="22"/>
        </w:rPr>
        <w:t>h</w:t>
      </w:r>
      <w:r w:rsidRPr="009A6DB9">
        <w:rPr>
          <w:rFonts w:ascii="Roboto Light" w:hAnsi="Roboto Light" w:cs="Arial"/>
          <w:sz w:val="22"/>
          <w:szCs w:val="22"/>
        </w:rPr>
        <w:t>olistic</w:t>
      </w:r>
      <w:r>
        <w:rPr>
          <w:rFonts w:ascii="Roboto Light" w:hAnsi="Roboto Light" w:cs="Arial"/>
          <w:sz w:val="22"/>
          <w:szCs w:val="22"/>
        </w:rPr>
        <w:t>,</w:t>
      </w:r>
      <w:r w:rsidRPr="009A6DB9">
        <w:rPr>
          <w:rFonts w:ascii="Roboto Light" w:hAnsi="Roboto Light" w:cs="Arial"/>
          <w:sz w:val="22"/>
          <w:szCs w:val="22"/>
        </w:rPr>
        <w:t xml:space="preserve"> cause &amp; effect based</w:t>
      </w:r>
      <w:r>
        <w:rPr>
          <w:rFonts w:ascii="Roboto Light" w:hAnsi="Roboto Light" w:cs="Arial"/>
          <w:sz w:val="22"/>
          <w:szCs w:val="22"/>
        </w:rPr>
        <w:t>,</w:t>
      </w:r>
      <w:r w:rsidRPr="009A6DB9">
        <w:rPr>
          <w:rFonts w:ascii="Roboto Light" w:hAnsi="Roboto Light" w:cs="Arial"/>
          <w:sz w:val="22"/>
          <w:szCs w:val="22"/>
        </w:rPr>
        <w:t xml:space="preserve"> thinking process.</w:t>
      </w:r>
      <w:r>
        <w:rPr>
          <w:rFonts w:ascii="Roboto Light" w:hAnsi="Roboto Light" w:cs="Arial"/>
          <w:sz w:val="22"/>
          <w:szCs w:val="22"/>
        </w:rPr>
        <w:t xml:space="preserve"> </w:t>
      </w:r>
      <w:r w:rsidRPr="009A6DB9">
        <w:rPr>
          <w:rFonts w:ascii="Roboto Light" w:hAnsi="Roboto Light" w:cs="Arial"/>
          <w:sz w:val="22"/>
          <w:szCs w:val="22"/>
        </w:rPr>
        <w:t>The basis is that what we see around us are symptoms and not the causes. All the data and facts collected during the study will be subjected to a logical “Cause and Effect” framework to arrive at the few root causes that give rise to the many undesirable effects observed.</w:t>
      </w:r>
    </w:p>
    <w:p w14:paraId="57D7174C" w14:textId="3AD9E3CA" w:rsidR="009A6DB9" w:rsidRPr="009A6DB9" w:rsidRDefault="009A6DB9" w:rsidP="00DF2BD4">
      <w:pPr>
        <w:pStyle w:val="ListParagraph"/>
        <w:numPr>
          <w:ilvl w:val="0"/>
          <w:numId w:val="7"/>
        </w:numPr>
        <w:ind w:left="714" w:hanging="357"/>
        <w:contextualSpacing w:val="0"/>
        <w:rPr>
          <w:rFonts w:ascii="Roboto Medium" w:hAnsi="Roboto Medium" w:cs="Arial"/>
          <w:sz w:val="22"/>
          <w:szCs w:val="22"/>
        </w:rPr>
      </w:pPr>
      <w:r w:rsidRPr="009A6DB9">
        <w:rPr>
          <w:rFonts w:ascii="Roboto Medium" w:hAnsi="Roboto Medium" w:cs="Arial"/>
          <w:sz w:val="22"/>
          <w:szCs w:val="22"/>
        </w:rPr>
        <w:t>Solutioning</w:t>
      </w:r>
      <w:r>
        <w:rPr>
          <w:rFonts w:ascii="Roboto Medium" w:hAnsi="Roboto Medium" w:cs="Arial"/>
          <w:sz w:val="22"/>
          <w:szCs w:val="22"/>
        </w:rPr>
        <w:t xml:space="preserve"> - </w:t>
      </w:r>
      <w:r w:rsidRPr="009A6DB9">
        <w:rPr>
          <w:rFonts w:ascii="Roboto Light" w:hAnsi="Roboto Light" w:cs="Arial"/>
          <w:sz w:val="22"/>
          <w:szCs w:val="22"/>
        </w:rPr>
        <w:t>Vector will detail out the broad solution elements to convert them into implementable SOPs and decision making templates.</w:t>
      </w:r>
      <w:r w:rsidR="00556ABB">
        <w:rPr>
          <w:rFonts w:ascii="Roboto Light" w:hAnsi="Roboto Light" w:cs="Arial"/>
          <w:sz w:val="22"/>
          <w:szCs w:val="22"/>
        </w:rPr>
        <w:t xml:space="preserve"> </w:t>
      </w:r>
    </w:p>
    <w:p w14:paraId="41DDB2E2" w14:textId="13877AFD" w:rsidR="00433303" w:rsidRPr="000D2B72" w:rsidRDefault="009A6DB9" w:rsidP="00DF2BD4">
      <w:pPr>
        <w:pStyle w:val="ListParagraph"/>
        <w:numPr>
          <w:ilvl w:val="0"/>
          <w:numId w:val="7"/>
        </w:numPr>
        <w:ind w:left="714" w:hanging="357"/>
        <w:contextualSpacing w:val="0"/>
        <w:jc w:val="both"/>
        <w:rPr>
          <w:rFonts w:ascii="Roboto Medium" w:hAnsi="Roboto Medium" w:cs="Arial"/>
          <w:sz w:val="22"/>
          <w:szCs w:val="22"/>
        </w:rPr>
      </w:pPr>
      <w:r w:rsidRPr="009A6DB9">
        <w:rPr>
          <w:rFonts w:ascii="Roboto Medium" w:hAnsi="Roboto Medium" w:cs="Arial"/>
          <w:sz w:val="22"/>
          <w:szCs w:val="22"/>
        </w:rPr>
        <w:t>Blueprint</w:t>
      </w:r>
      <w:r>
        <w:rPr>
          <w:rFonts w:ascii="Roboto Medium" w:hAnsi="Roboto Medium" w:cs="Arial"/>
          <w:sz w:val="22"/>
          <w:szCs w:val="22"/>
        </w:rPr>
        <w:t xml:space="preserve"> - </w:t>
      </w:r>
      <w:r w:rsidRPr="009A6DB9">
        <w:rPr>
          <w:rFonts w:ascii="Roboto Light" w:hAnsi="Roboto Light" w:cs="Arial"/>
          <w:sz w:val="22"/>
          <w:szCs w:val="22"/>
        </w:rPr>
        <w:t>Based on the direction of solution adopted, the blueprint will be prepared. It will detail out the objective-strategies-tactics-the SOPs in each department-the logic of change for each of the SOPs in each department. The sequence of implementation will be laid out such that the gains are maximised and transition risks are minimized.</w:t>
      </w:r>
    </w:p>
    <w:p w14:paraId="3F957142" w14:textId="27A82E1B" w:rsidR="000D2B72" w:rsidRPr="000F6029" w:rsidRDefault="000D2B72" w:rsidP="003D36AC">
      <w:pPr>
        <w:spacing w:before="120" w:after="120" w:line="276" w:lineRule="auto"/>
        <w:ind w:left="714"/>
        <w:rPr>
          <w:rFonts w:ascii="Roboto Medium" w:hAnsi="Roboto Medium" w:cs="Calibri Light"/>
          <w:sz w:val="22"/>
          <w:szCs w:val="22"/>
        </w:rPr>
      </w:pPr>
      <w:r w:rsidRPr="009A6DB9">
        <w:rPr>
          <w:rFonts w:ascii="Roboto Light" w:hAnsi="Roboto Light" w:cs="Calibri Light"/>
          <w:sz w:val="22"/>
          <w:szCs w:val="22"/>
        </w:rPr>
        <w:t xml:space="preserve">The </w:t>
      </w:r>
      <w:r>
        <w:rPr>
          <w:rFonts w:ascii="Roboto Light" w:hAnsi="Roboto Light" w:cs="Calibri Light"/>
          <w:sz w:val="22"/>
          <w:szCs w:val="22"/>
        </w:rPr>
        <w:t>blueprint</w:t>
      </w:r>
      <w:r w:rsidRPr="000F6029">
        <w:rPr>
          <w:rFonts w:ascii="Roboto Light" w:hAnsi="Roboto Light" w:cs="Calibri Light"/>
          <w:sz w:val="22"/>
          <w:szCs w:val="22"/>
        </w:rPr>
        <w:t xml:space="preserve"> will answer following questions at every layer of management structure, and every department / section that is required to make changes</w:t>
      </w:r>
      <w:r>
        <w:rPr>
          <w:rFonts w:ascii="Roboto Light" w:hAnsi="Roboto Light" w:cs="Calibri Light"/>
          <w:sz w:val="22"/>
          <w:szCs w:val="22"/>
        </w:rPr>
        <w:t>,</w:t>
      </w:r>
    </w:p>
    <w:p w14:paraId="6326B77B" w14:textId="77777777" w:rsidR="000D2B72" w:rsidRPr="000F6029" w:rsidRDefault="000D2B72" w:rsidP="00DF2BD4">
      <w:pPr>
        <w:pStyle w:val="ListParagraph"/>
        <w:numPr>
          <w:ilvl w:val="0"/>
          <w:numId w:val="8"/>
        </w:numPr>
        <w:spacing w:before="120" w:after="120"/>
        <w:ind w:left="1434"/>
        <w:rPr>
          <w:rFonts w:ascii="Roboto Light" w:hAnsi="Roboto Light" w:cs="Calibri Light"/>
          <w:sz w:val="22"/>
          <w:szCs w:val="22"/>
        </w:rPr>
      </w:pPr>
      <w:r w:rsidRPr="000F6029">
        <w:rPr>
          <w:rFonts w:ascii="Roboto Light" w:hAnsi="Roboto Light" w:cs="Calibri Light"/>
          <w:sz w:val="22"/>
          <w:szCs w:val="22"/>
        </w:rPr>
        <w:t>What is the real problem?</w:t>
      </w:r>
      <w:r>
        <w:rPr>
          <w:rFonts w:ascii="Roboto Light" w:hAnsi="Roboto Light" w:cs="Calibri Light"/>
          <w:sz w:val="22"/>
          <w:szCs w:val="22"/>
        </w:rPr>
        <w:t xml:space="preserve"> And What is potential of system?</w:t>
      </w:r>
    </w:p>
    <w:p w14:paraId="5F59E6F6" w14:textId="77777777" w:rsidR="000D2B72" w:rsidRPr="000F6029" w:rsidRDefault="000D2B72" w:rsidP="00DF2BD4">
      <w:pPr>
        <w:pStyle w:val="ListParagraph"/>
        <w:numPr>
          <w:ilvl w:val="0"/>
          <w:numId w:val="8"/>
        </w:numPr>
        <w:spacing w:before="120" w:after="120"/>
        <w:ind w:left="1434"/>
        <w:rPr>
          <w:rFonts w:ascii="Roboto Light" w:hAnsi="Roboto Light" w:cs="Calibri Light"/>
          <w:sz w:val="22"/>
          <w:szCs w:val="22"/>
        </w:rPr>
      </w:pPr>
      <w:r w:rsidRPr="000F6029">
        <w:rPr>
          <w:rFonts w:ascii="Roboto Light" w:hAnsi="Roboto Light" w:cs="Calibri Light"/>
          <w:sz w:val="22"/>
          <w:szCs w:val="22"/>
        </w:rPr>
        <w:t>What is the outcome one wants to achieve by solving the problem</w:t>
      </w:r>
      <w:r>
        <w:rPr>
          <w:rFonts w:ascii="Roboto Light" w:hAnsi="Roboto Light" w:cs="Calibri Light"/>
          <w:sz w:val="22"/>
          <w:szCs w:val="22"/>
        </w:rPr>
        <w:t>?</w:t>
      </w:r>
    </w:p>
    <w:p w14:paraId="16FE602F" w14:textId="77777777" w:rsidR="000D2B72" w:rsidRPr="000F6029" w:rsidRDefault="000D2B72" w:rsidP="00DF2BD4">
      <w:pPr>
        <w:pStyle w:val="ListParagraph"/>
        <w:numPr>
          <w:ilvl w:val="0"/>
          <w:numId w:val="8"/>
        </w:numPr>
        <w:spacing w:before="120" w:after="120"/>
        <w:ind w:left="1434"/>
        <w:rPr>
          <w:rFonts w:ascii="Roboto Light" w:hAnsi="Roboto Light" w:cs="Calibri Light"/>
          <w:sz w:val="22"/>
          <w:szCs w:val="22"/>
        </w:rPr>
      </w:pPr>
      <w:r w:rsidRPr="000F6029">
        <w:rPr>
          <w:rFonts w:ascii="Roboto Light" w:hAnsi="Roboto Light" w:cs="Calibri Light"/>
          <w:sz w:val="22"/>
          <w:szCs w:val="22"/>
        </w:rPr>
        <w:lastRenderedPageBreak/>
        <w:t>What are the tactical steps required to be implemented to achieve the stated objective?</w:t>
      </w:r>
    </w:p>
    <w:p w14:paraId="37BCA55F" w14:textId="77777777" w:rsidR="000D2B72" w:rsidRDefault="000D2B72" w:rsidP="00DF2BD4">
      <w:pPr>
        <w:pStyle w:val="ListParagraph"/>
        <w:numPr>
          <w:ilvl w:val="0"/>
          <w:numId w:val="8"/>
        </w:numPr>
        <w:spacing w:before="120" w:after="120"/>
        <w:ind w:left="1434"/>
        <w:rPr>
          <w:rFonts w:ascii="Roboto Light" w:hAnsi="Roboto Light" w:cs="Calibri Light"/>
          <w:sz w:val="22"/>
          <w:szCs w:val="22"/>
        </w:rPr>
      </w:pPr>
      <w:r w:rsidRPr="000F6029">
        <w:rPr>
          <w:rFonts w:ascii="Roboto Light" w:hAnsi="Roboto Light" w:cs="Calibri Light"/>
          <w:sz w:val="22"/>
          <w:szCs w:val="22"/>
        </w:rPr>
        <w:t>What is the reasoning claimed for validity of the tactical steps?</w:t>
      </w:r>
    </w:p>
    <w:p w14:paraId="5B20ED20" w14:textId="77777777" w:rsidR="000D2B72" w:rsidRPr="000F6029" w:rsidRDefault="000D2B72" w:rsidP="003D36AC">
      <w:pPr>
        <w:spacing w:before="120" w:after="120" w:line="276" w:lineRule="auto"/>
        <w:ind w:left="714"/>
        <w:rPr>
          <w:rFonts w:ascii="Roboto Light" w:hAnsi="Roboto Light" w:cs="Calibri Light"/>
          <w:sz w:val="22"/>
          <w:szCs w:val="22"/>
        </w:rPr>
      </w:pPr>
      <w:r>
        <w:rPr>
          <w:rFonts w:ascii="Roboto Light" w:hAnsi="Roboto Light" w:cs="Calibri Light"/>
          <w:sz w:val="22"/>
          <w:szCs w:val="22"/>
        </w:rPr>
        <w:t>Vector will address</w:t>
      </w:r>
      <w:r w:rsidRPr="000F6029">
        <w:rPr>
          <w:rFonts w:ascii="Roboto Light" w:hAnsi="Roboto Light" w:cs="Calibri Light"/>
          <w:sz w:val="22"/>
          <w:szCs w:val="22"/>
        </w:rPr>
        <w:t xml:space="preserve"> the changes required to implement the solution -</w:t>
      </w:r>
    </w:p>
    <w:p w14:paraId="1935C6A2" w14:textId="77777777" w:rsidR="000D2B72" w:rsidRPr="003B12F3" w:rsidRDefault="000D2B72" w:rsidP="00DF2BD4">
      <w:pPr>
        <w:widowControl w:val="0"/>
        <w:numPr>
          <w:ilvl w:val="0"/>
          <w:numId w:val="9"/>
        </w:numPr>
        <w:tabs>
          <w:tab w:val="left" w:pos="220"/>
          <w:tab w:val="left" w:pos="720"/>
        </w:tabs>
        <w:autoSpaceDE w:val="0"/>
        <w:autoSpaceDN w:val="0"/>
        <w:adjustRightInd w:val="0"/>
        <w:spacing w:before="120" w:after="120" w:line="276" w:lineRule="auto"/>
        <w:ind w:left="1434"/>
        <w:contextualSpacing/>
        <w:rPr>
          <w:rFonts w:ascii="Roboto Light" w:hAnsi="Roboto Light" w:cs="Calibri Light"/>
          <w:sz w:val="22"/>
          <w:szCs w:val="22"/>
        </w:rPr>
      </w:pPr>
      <w:r w:rsidRPr="003B12F3">
        <w:rPr>
          <w:rFonts w:ascii="Roboto Light" w:hAnsi="Roboto Light" w:cs="Calibri Light"/>
          <w:sz w:val="22"/>
          <w:szCs w:val="22"/>
        </w:rPr>
        <w:t xml:space="preserve">The current performance and the </w:t>
      </w:r>
      <w:r>
        <w:rPr>
          <w:rFonts w:ascii="Roboto Light" w:hAnsi="Roboto Light" w:cs="Calibri Light"/>
          <w:sz w:val="22"/>
          <w:szCs w:val="22"/>
        </w:rPr>
        <w:t>change</w:t>
      </w:r>
      <w:r w:rsidRPr="003B12F3">
        <w:rPr>
          <w:rFonts w:ascii="Roboto Light" w:hAnsi="Roboto Light" w:cs="Calibri Light"/>
          <w:sz w:val="22"/>
          <w:szCs w:val="22"/>
        </w:rPr>
        <w:t xml:space="preserve"> required to achieve the target (vis-a-vis the potential).</w:t>
      </w:r>
    </w:p>
    <w:p w14:paraId="3F11FECE" w14:textId="77777777" w:rsidR="000D2B72" w:rsidRDefault="000D2B72" w:rsidP="00DF2BD4">
      <w:pPr>
        <w:widowControl w:val="0"/>
        <w:numPr>
          <w:ilvl w:val="0"/>
          <w:numId w:val="9"/>
        </w:numPr>
        <w:tabs>
          <w:tab w:val="left" w:pos="220"/>
          <w:tab w:val="left" w:pos="720"/>
        </w:tabs>
        <w:autoSpaceDE w:val="0"/>
        <w:autoSpaceDN w:val="0"/>
        <w:adjustRightInd w:val="0"/>
        <w:spacing w:before="120" w:after="120" w:line="276" w:lineRule="auto"/>
        <w:ind w:left="1434"/>
        <w:contextualSpacing/>
        <w:rPr>
          <w:rFonts w:ascii="Roboto Light" w:hAnsi="Roboto Light" w:cs="Calibri Light"/>
          <w:sz w:val="22"/>
          <w:szCs w:val="22"/>
        </w:rPr>
      </w:pPr>
      <w:r w:rsidRPr="009A6DB9">
        <w:rPr>
          <w:rFonts w:ascii="Roboto Light" w:hAnsi="Roboto Light" w:cs="Calibri Light"/>
          <w:sz w:val="22"/>
          <w:szCs w:val="22"/>
        </w:rPr>
        <w:t>The new processes</w:t>
      </w:r>
      <w:r>
        <w:rPr>
          <w:rFonts w:ascii="Roboto Light" w:hAnsi="Roboto Light" w:cs="Calibri Light"/>
          <w:sz w:val="22"/>
          <w:szCs w:val="22"/>
        </w:rPr>
        <w:t xml:space="preserve">, SOPs, </w:t>
      </w:r>
      <w:r w:rsidRPr="003B12F3">
        <w:rPr>
          <w:rFonts w:ascii="Roboto Light" w:hAnsi="Roboto Light" w:cs="Calibri Light"/>
          <w:sz w:val="22"/>
          <w:szCs w:val="22"/>
        </w:rPr>
        <w:t>review mechanisms</w:t>
      </w:r>
      <w:r>
        <w:rPr>
          <w:rFonts w:ascii="Roboto Light" w:hAnsi="Roboto Light" w:cs="Calibri Light"/>
          <w:sz w:val="22"/>
          <w:szCs w:val="22"/>
        </w:rPr>
        <w:t>, roles and responsibilities, and KPIs across departments</w:t>
      </w:r>
    </w:p>
    <w:p w14:paraId="09360F97" w14:textId="11FCBF6C" w:rsidR="000D2B72" w:rsidRPr="000D2B72" w:rsidRDefault="000D2B72" w:rsidP="00DF2BD4">
      <w:pPr>
        <w:widowControl w:val="0"/>
        <w:numPr>
          <w:ilvl w:val="0"/>
          <w:numId w:val="9"/>
        </w:numPr>
        <w:tabs>
          <w:tab w:val="left" w:pos="220"/>
          <w:tab w:val="left" w:pos="720"/>
        </w:tabs>
        <w:autoSpaceDE w:val="0"/>
        <w:autoSpaceDN w:val="0"/>
        <w:adjustRightInd w:val="0"/>
        <w:spacing w:before="120" w:after="120" w:line="276" w:lineRule="auto"/>
        <w:ind w:left="1434"/>
        <w:rPr>
          <w:rFonts w:ascii="Roboto Light" w:hAnsi="Roboto Light" w:cs="Calibri Light"/>
          <w:sz w:val="22"/>
          <w:szCs w:val="22"/>
        </w:rPr>
      </w:pPr>
      <w:r w:rsidRPr="00271EC1">
        <w:rPr>
          <w:rFonts w:ascii="Roboto Light" w:hAnsi="Roboto Light" w:cs="Calibri Light"/>
          <w:sz w:val="22"/>
          <w:szCs w:val="22"/>
        </w:rPr>
        <w:t>Assess these against the existing KPIs to decide which need to be retained, discontinued or modified and which need to be added</w:t>
      </w:r>
    </w:p>
    <w:p w14:paraId="10A9454F" w14:textId="0E68ABC6" w:rsidR="009A6DB9" w:rsidRPr="000D2B72" w:rsidRDefault="007B5147" w:rsidP="003D36AC">
      <w:pPr>
        <w:spacing w:before="200" w:after="200" w:line="276" w:lineRule="auto"/>
        <w:rPr>
          <w:rFonts w:ascii="Roboto Thin" w:hAnsi="Roboto Thin" w:cs="Arial"/>
          <w:color w:val="000000" w:themeColor="text1"/>
          <w:sz w:val="28"/>
          <w:szCs w:val="28"/>
        </w:rPr>
      </w:pPr>
      <w:r>
        <w:rPr>
          <w:rFonts w:ascii="Roboto Thin" w:hAnsi="Roboto Thin" w:cs="Arial"/>
          <w:color w:val="000000" w:themeColor="text1"/>
          <w:sz w:val="28"/>
          <w:szCs w:val="28"/>
        </w:rPr>
        <w:t>3B</w:t>
      </w:r>
      <w:r w:rsidR="009A6DB9" w:rsidRPr="004A2F46">
        <w:rPr>
          <w:rFonts w:ascii="Roboto Thin" w:hAnsi="Roboto Thin" w:cs="Arial"/>
          <w:color w:val="000000" w:themeColor="text1"/>
          <w:sz w:val="28"/>
          <w:szCs w:val="28"/>
        </w:rPr>
        <w:t xml:space="preserve"> |</w:t>
      </w:r>
      <w:r w:rsidR="009A6DB9" w:rsidRPr="000D2B72">
        <w:rPr>
          <w:rFonts w:ascii="Roboto Thin" w:hAnsi="Roboto Thin" w:cs="Arial"/>
          <w:color w:val="000000" w:themeColor="text1"/>
          <w:sz w:val="28"/>
          <w:szCs w:val="28"/>
        </w:rPr>
        <w:t xml:space="preserve"> </w:t>
      </w:r>
      <w:r w:rsidR="000D2B72" w:rsidRPr="000D2B72">
        <w:rPr>
          <w:rFonts w:ascii="Roboto Medium" w:hAnsi="Roboto Medium" w:cs="Arial"/>
          <w:color w:val="000000" w:themeColor="text1"/>
          <w:sz w:val="28"/>
          <w:szCs w:val="28"/>
        </w:rPr>
        <w:t>2-day Solution and Implementation Consensus Workshop</w:t>
      </w:r>
    </w:p>
    <w:p w14:paraId="1F579EC3" w14:textId="31C1A442" w:rsidR="009A6DB9" w:rsidRPr="00E812C8" w:rsidRDefault="009A6DB9" w:rsidP="003D36AC">
      <w:pPr>
        <w:spacing w:before="120" w:after="120" w:line="276" w:lineRule="auto"/>
        <w:jc w:val="both"/>
        <w:rPr>
          <w:rFonts w:ascii="Roboto Light" w:hAnsi="Roboto Light" w:cs="Arial"/>
          <w:sz w:val="22"/>
          <w:szCs w:val="22"/>
        </w:rPr>
      </w:pPr>
      <w:r w:rsidRPr="00636049">
        <w:rPr>
          <w:rFonts w:ascii="Roboto Light" w:hAnsi="Roboto Light" w:cs="Arial"/>
          <w:sz w:val="22"/>
          <w:szCs w:val="22"/>
          <w:lang w:val="en-US"/>
        </w:rPr>
        <w:t xml:space="preserve">A </w:t>
      </w:r>
      <w:r>
        <w:rPr>
          <w:rFonts w:ascii="Roboto Light" w:hAnsi="Roboto Light" w:cs="Arial"/>
          <w:sz w:val="22"/>
          <w:szCs w:val="22"/>
          <w:lang w:val="en-US"/>
        </w:rPr>
        <w:t>2</w:t>
      </w:r>
      <w:r w:rsidRPr="00636049">
        <w:rPr>
          <w:rFonts w:ascii="Roboto Light" w:hAnsi="Roboto Light" w:cs="Arial"/>
          <w:sz w:val="22"/>
          <w:szCs w:val="22"/>
          <w:lang w:val="en-US"/>
        </w:rPr>
        <w:t xml:space="preserve">-day </w:t>
      </w:r>
      <w:r w:rsidRPr="00636049">
        <w:rPr>
          <w:rFonts w:ascii="Roboto Medium" w:hAnsi="Roboto Medium" w:cs="Arial"/>
          <w:sz w:val="22"/>
          <w:szCs w:val="22"/>
        </w:rPr>
        <w:t>Solution and Implementation Consensus Workshop</w:t>
      </w:r>
      <w:r w:rsidRPr="00636049">
        <w:rPr>
          <w:rFonts w:ascii="Roboto Light" w:hAnsi="Roboto Light" w:cs="Arial"/>
          <w:sz w:val="22"/>
          <w:szCs w:val="22"/>
          <w:lang w:val="en-US"/>
        </w:rPr>
        <w:t xml:space="preserve"> to present and discuss the findings and the solution blueprint.</w:t>
      </w:r>
      <w:r>
        <w:rPr>
          <w:rFonts w:ascii="Roboto Light" w:hAnsi="Roboto Light" w:cs="Arial"/>
          <w:sz w:val="22"/>
          <w:szCs w:val="22"/>
          <w:lang w:val="en-US"/>
        </w:rPr>
        <w:t xml:space="preserve"> </w:t>
      </w:r>
      <w:r>
        <w:rPr>
          <w:rFonts w:ascii="Roboto Light" w:hAnsi="Roboto Light" w:cs="Arial"/>
          <w:sz w:val="22"/>
          <w:szCs w:val="22"/>
        </w:rPr>
        <w:t xml:space="preserve">During the workshop, </w:t>
      </w:r>
      <w:r w:rsidRPr="00E812C8">
        <w:rPr>
          <w:rFonts w:ascii="Roboto Light" w:hAnsi="Roboto Light" w:cs="Arial"/>
          <w:sz w:val="22"/>
          <w:szCs w:val="22"/>
        </w:rPr>
        <w:t xml:space="preserve">detailed solution elements will be presented to the top and senior management to achieve their buy-in. The implementation plan is agreed at the end of this session. This session allows </w:t>
      </w:r>
      <w:r>
        <w:rPr>
          <w:rFonts w:ascii="Roboto Light" w:hAnsi="Roboto Light" w:cs="Arial"/>
          <w:sz w:val="22"/>
          <w:szCs w:val="22"/>
        </w:rPr>
        <w:t xml:space="preserve">all </w:t>
      </w:r>
      <w:r w:rsidRPr="00E812C8">
        <w:rPr>
          <w:rFonts w:ascii="Roboto Light" w:hAnsi="Roboto Light" w:cs="Arial"/>
          <w:sz w:val="22"/>
          <w:szCs w:val="22"/>
        </w:rPr>
        <w:t>the participants to clear all their reservations and seek clarifications.</w:t>
      </w:r>
    </w:p>
    <w:p w14:paraId="7F726FFC" w14:textId="01508AEA" w:rsidR="009A6DB9" w:rsidRPr="00E812C8" w:rsidRDefault="009A6DB9" w:rsidP="003D36AC">
      <w:pPr>
        <w:spacing w:before="120" w:after="120" w:line="276" w:lineRule="auto"/>
        <w:rPr>
          <w:rFonts w:ascii="Roboto Light" w:hAnsi="Roboto Light" w:cs="Arial"/>
          <w:sz w:val="22"/>
          <w:szCs w:val="22"/>
          <w:lang w:val="en-US"/>
        </w:rPr>
      </w:pPr>
      <w:r w:rsidRPr="00E812C8">
        <w:rPr>
          <w:rFonts w:ascii="Roboto Light" w:hAnsi="Roboto Light" w:cs="Arial"/>
          <w:sz w:val="22"/>
          <w:szCs w:val="22"/>
        </w:rPr>
        <w:t xml:space="preserve">At the end of </w:t>
      </w:r>
      <w:r>
        <w:rPr>
          <w:rFonts w:ascii="Roboto Light" w:hAnsi="Roboto Light" w:cs="Arial"/>
          <w:sz w:val="22"/>
          <w:szCs w:val="22"/>
        </w:rPr>
        <w:t>the</w:t>
      </w:r>
      <w:r w:rsidRPr="00E812C8">
        <w:rPr>
          <w:rFonts w:ascii="Roboto Light" w:hAnsi="Roboto Light" w:cs="Arial"/>
          <w:sz w:val="22"/>
          <w:szCs w:val="22"/>
        </w:rPr>
        <w:t xml:space="preserve"> session, </w:t>
      </w:r>
      <w:r w:rsidR="00221B82">
        <w:rPr>
          <w:rFonts w:ascii="Roboto Light" w:hAnsi="Roboto Light" w:cs="Arial"/>
          <w:sz w:val="22"/>
          <w:szCs w:val="22"/>
        </w:rPr>
        <w:t>Lenexis</w:t>
      </w:r>
      <w:r w:rsidRPr="00E812C8">
        <w:rPr>
          <w:rFonts w:ascii="Roboto Light" w:hAnsi="Roboto Light" w:cs="Arial"/>
          <w:sz w:val="22"/>
          <w:szCs w:val="22"/>
        </w:rPr>
        <w:t xml:space="preserve"> management team should feel</w:t>
      </w:r>
      <w:r>
        <w:rPr>
          <w:rFonts w:ascii="Roboto Light" w:hAnsi="Roboto Light" w:cs="Arial"/>
          <w:sz w:val="22"/>
          <w:szCs w:val="22"/>
        </w:rPr>
        <w:t xml:space="preserve"> confident about</w:t>
      </w:r>
      <w:r w:rsidRPr="00E812C8">
        <w:rPr>
          <w:rFonts w:ascii="Roboto Light" w:hAnsi="Roboto Light" w:cs="Arial"/>
          <w:sz w:val="22"/>
          <w:szCs w:val="22"/>
        </w:rPr>
        <w:t>:</w:t>
      </w:r>
    </w:p>
    <w:p w14:paraId="643F0BE2" w14:textId="77777777" w:rsidR="009A6DB9" w:rsidRPr="00E812C8" w:rsidRDefault="009A6DB9" w:rsidP="00DF2BD4">
      <w:pPr>
        <w:numPr>
          <w:ilvl w:val="0"/>
          <w:numId w:val="6"/>
        </w:numPr>
        <w:spacing w:before="120" w:after="120" w:line="276" w:lineRule="auto"/>
        <w:ind w:left="714" w:hanging="357"/>
        <w:contextualSpacing/>
        <w:jc w:val="both"/>
        <w:rPr>
          <w:rFonts w:ascii="Roboto Light" w:hAnsi="Roboto Light" w:cs="Arial"/>
          <w:sz w:val="22"/>
          <w:szCs w:val="22"/>
        </w:rPr>
      </w:pPr>
      <w:r w:rsidRPr="00E812C8">
        <w:rPr>
          <w:rFonts w:ascii="Roboto Light" w:hAnsi="Roboto Light" w:cs="Arial"/>
          <w:sz w:val="22"/>
          <w:szCs w:val="22"/>
        </w:rPr>
        <w:t>the solution framework presented, that will enable the company to achieve the goals of the project</w:t>
      </w:r>
      <w:r>
        <w:rPr>
          <w:rFonts w:ascii="Roboto Light" w:hAnsi="Roboto Light" w:cs="Arial"/>
          <w:sz w:val="22"/>
          <w:szCs w:val="22"/>
        </w:rPr>
        <w:t>; and</w:t>
      </w:r>
    </w:p>
    <w:p w14:paraId="61B7C82C" w14:textId="77777777" w:rsidR="009A6DB9" w:rsidRPr="00E812C8" w:rsidRDefault="009A6DB9" w:rsidP="00DF2BD4">
      <w:pPr>
        <w:numPr>
          <w:ilvl w:val="0"/>
          <w:numId w:val="6"/>
        </w:numPr>
        <w:spacing w:before="120" w:after="120" w:line="276" w:lineRule="auto"/>
        <w:ind w:left="714" w:hanging="357"/>
        <w:jc w:val="both"/>
        <w:rPr>
          <w:rFonts w:ascii="Roboto Light" w:hAnsi="Roboto Light" w:cs="Arial"/>
          <w:sz w:val="22"/>
          <w:szCs w:val="22"/>
        </w:rPr>
      </w:pPr>
      <w:r>
        <w:rPr>
          <w:rFonts w:ascii="Roboto Light" w:hAnsi="Roboto Light" w:cs="Arial"/>
          <w:sz w:val="22"/>
          <w:szCs w:val="22"/>
        </w:rPr>
        <w:t>the</w:t>
      </w:r>
      <w:r w:rsidRPr="00E812C8">
        <w:rPr>
          <w:rFonts w:ascii="Roboto Light" w:hAnsi="Roboto Light" w:cs="Arial"/>
          <w:sz w:val="22"/>
          <w:szCs w:val="22"/>
        </w:rPr>
        <w:t xml:space="preserve"> ‘implementable’ blueprint</w:t>
      </w:r>
      <w:r>
        <w:rPr>
          <w:rFonts w:ascii="Roboto Light" w:hAnsi="Roboto Light" w:cs="Arial"/>
          <w:sz w:val="22"/>
          <w:szCs w:val="22"/>
        </w:rPr>
        <w:t xml:space="preserve"> for deploying</w:t>
      </w:r>
      <w:r w:rsidRPr="00E812C8">
        <w:rPr>
          <w:rFonts w:ascii="Roboto Light" w:hAnsi="Roboto Light" w:cs="Arial"/>
          <w:sz w:val="22"/>
          <w:szCs w:val="22"/>
        </w:rPr>
        <w:t xml:space="preserve"> the solution with all departments</w:t>
      </w:r>
    </w:p>
    <w:p w14:paraId="62872F7A" w14:textId="77777777" w:rsidR="009A6DB9" w:rsidRPr="00E812C8" w:rsidRDefault="009A6DB9" w:rsidP="003D36AC">
      <w:pPr>
        <w:spacing w:before="120" w:after="120" w:line="276" w:lineRule="auto"/>
        <w:jc w:val="both"/>
        <w:rPr>
          <w:rFonts w:ascii="Roboto Light" w:hAnsi="Roboto Light" w:cs="Calibri"/>
          <w:sz w:val="22"/>
          <w:szCs w:val="22"/>
        </w:rPr>
      </w:pPr>
      <w:r w:rsidRPr="00E812C8">
        <w:rPr>
          <w:rFonts w:ascii="Roboto Light" w:hAnsi="Roboto Light" w:cs="Calibri"/>
          <w:sz w:val="22"/>
          <w:szCs w:val="22"/>
        </w:rPr>
        <w:t>The deliverable of this session are</w:t>
      </w:r>
      <w:r>
        <w:rPr>
          <w:rFonts w:ascii="Roboto Light" w:hAnsi="Roboto Light" w:cs="Calibri"/>
          <w:sz w:val="22"/>
          <w:szCs w:val="22"/>
        </w:rPr>
        <w:t xml:space="preserve"> </w:t>
      </w:r>
      <w:r w:rsidRPr="00E812C8">
        <w:rPr>
          <w:rFonts w:ascii="Roboto Light" w:hAnsi="Roboto Light" w:cs="Calibri"/>
          <w:sz w:val="22"/>
          <w:szCs w:val="22"/>
        </w:rPr>
        <w:t xml:space="preserve">- </w:t>
      </w:r>
    </w:p>
    <w:p w14:paraId="77353FF2" w14:textId="77777777" w:rsidR="009A6DB9" w:rsidRPr="00C8386D" w:rsidRDefault="009A6DB9" w:rsidP="00DF2BD4">
      <w:pPr>
        <w:numPr>
          <w:ilvl w:val="0"/>
          <w:numId w:val="6"/>
        </w:numPr>
        <w:spacing w:before="120" w:after="120" w:line="276" w:lineRule="auto"/>
        <w:ind w:left="714" w:hanging="357"/>
        <w:contextualSpacing/>
        <w:jc w:val="both"/>
        <w:rPr>
          <w:rFonts w:ascii="Roboto Light" w:hAnsi="Roboto Light" w:cs="Arial"/>
          <w:sz w:val="22"/>
          <w:szCs w:val="22"/>
        </w:rPr>
      </w:pPr>
      <w:r w:rsidRPr="00C8386D">
        <w:rPr>
          <w:rFonts w:ascii="Roboto Light" w:hAnsi="Roboto Light" w:cs="Arial"/>
          <w:sz w:val="22"/>
          <w:szCs w:val="22"/>
        </w:rPr>
        <w:t>A view of the quantum improvements in operational and financial performance</w:t>
      </w:r>
    </w:p>
    <w:p w14:paraId="50E324F1" w14:textId="77777777" w:rsidR="009A6DB9" w:rsidRPr="00636049" w:rsidRDefault="009A6DB9" w:rsidP="00DF2BD4">
      <w:pPr>
        <w:numPr>
          <w:ilvl w:val="0"/>
          <w:numId w:val="6"/>
        </w:numPr>
        <w:spacing w:before="120" w:after="120" w:line="276" w:lineRule="auto"/>
        <w:ind w:left="714" w:hanging="357"/>
        <w:contextualSpacing/>
        <w:jc w:val="both"/>
        <w:rPr>
          <w:rFonts w:ascii="Roboto Light" w:hAnsi="Roboto Light" w:cs="Arial"/>
          <w:sz w:val="22"/>
          <w:szCs w:val="22"/>
        </w:rPr>
      </w:pPr>
      <w:r w:rsidRPr="00C8386D">
        <w:rPr>
          <w:rFonts w:ascii="Roboto Light" w:hAnsi="Roboto Light" w:cs="Arial"/>
          <w:sz w:val="22"/>
          <w:szCs w:val="22"/>
        </w:rPr>
        <w:t xml:space="preserve">A deeper understanding of the Vector’s solution. </w:t>
      </w:r>
      <w:r w:rsidRPr="00636049">
        <w:rPr>
          <w:rFonts w:ascii="Roboto Light" w:hAnsi="Roboto Light" w:cs="Arial"/>
          <w:sz w:val="22"/>
          <w:szCs w:val="22"/>
        </w:rPr>
        <w:t>The model will be drilled down to the new processes, measurements and enablers in each department. All the changes required will be presented and discussed.</w:t>
      </w:r>
    </w:p>
    <w:p w14:paraId="350D1F52" w14:textId="77777777" w:rsidR="009A6DB9" w:rsidRPr="00636049" w:rsidRDefault="009A6DB9" w:rsidP="00DF2BD4">
      <w:pPr>
        <w:numPr>
          <w:ilvl w:val="0"/>
          <w:numId w:val="6"/>
        </w:numPr>
        <w:spacing w:before="120" w:after="120" w:line="276" w:lineRule="auto"/>
        <w:ind w:left="714" w:hanging="357"/>
        <w:contextualSpacing/>
        <w:jc w:val="both"/>
        <w:rPr>
          <w:rFonts w:ascii="Roboto Light" w:hAnsi="Roboto Light" w:cs="Arial"/>
          <w:sz w:val="22"/>
          <w:szCs w:val="22"/>
        </w:rPr>
      </w:pPr>
      <w:r w:rsidRPr="00636049">
        <w:rPr>
          <w:rFonts w:ascii="Roboto Light" w:hAnsi="Roboto Light" w:cs="Arial"/>
          <w:sz w:val="22"/>
          <w:szCs w:val="22"/>
        </w:rPr>
        <w:t xml:space="preserve">The session allows all participants to raise their reservations, disagreements and seek clarifications. Vector will ensure the buy-in. </w:t>
      </w:r>
    </w:p>
    <w:p w14:paraId="53776A99" w14:textId="77777777" w:rsidR="009A6DB9" w:rsidRPr="00C8386D" w:rsidRDefault="009A6DB9" w:rsidP="00DF2BD4">
      <w:pPr>
        <w:numPr>
          <w:ilvl w:val="0"/>
          <w:numId w:val="6"/>
        </w:numPr>
        <w:spacing w:before="120" w:after="120" w:line="276" w:lineRule="auto"/>
        <w:ind w:left="714" w:hanging="357"/>
        <w:contextualSpacing/>
        <w:jc w:val="both"/>
        <w:rPr>
          <w:rFonts w:ascii="Roboto Light" w:hAnsi="Roboto Light" w:cs="Arial"/>
          <w:sz w:val="22"/>
          <w:szCs w:val="22"/>
        </w:rPr>
      </w:pPr>
      <w:r w:rsidRPr="00C8386D">
        <w:rPr>
          <w:rFonts w:ascii="Roboto Light" w:hAnsi="Roboto Light" w:cs="Arial"/>
          <w:sz w:val="22"/>
          <w:szCs w:val="22"/>
        </w:rPr>
        <w:t>Understand the</w:t>
      </w:r>
      <w:r>
        <w:rPr>
          <w:rFonts w:ascii="Roboto Light" w:hAnsi="Roboto Light" w:cs="Arial"/>
          <w:sz w:val="22"/>
          <w:szCs w:val="22"/>
        </w:rPr>
        <w:t xml:space="preserve"> sequential</w:t>
      </w:r>
      <w:r w:rsidRPr="00C8386D">
        <w:rPr>
          <w:rFonts w:ascii="Roboto Light" w:hAnsi="Roboto Light" w:cs="Arial"/>
          <w:sz w:val="22"/>
          <w:szCs w:val="22"/>
        </w:rPr>
        <w:t xml:space="preserve"> steps required to implement the solution components in detail</w:t>
      </w:r>
      <w:r>
        <w:rPr>
          <w:rFonts w:ascii="Roboto Light" w:hAnsi="Roboto Light" w:cs="Arial"/>
          <w:sz w:val="22"/>
          <w:szCs w:val="22"/>
        </w:rPr>
        <w:t>.</w:t>
      </w:r>
    </w:p>
    <w:p w14:paraId="110BEA7E" w14:textId="22404A03" w:rsidR="009A6DB9" w:rsidRPr="00A261CE" w:rsidRDefault="009A6DB9" w:rsidP="00DF2BD4">
      <w:pPr>
        <w:numPr>
          <w:ilvl w:val="0"/>
          <w:numId w:val="6"/>
        </w:numPr>
        <w:spacing w:before="120" w:after="120" w:line="276" w:lineRule="auto"/>
        <w:ind w:left="714" w:hanging="357"/>
        <w:jc w:val="both"/>
        <w:rPr>
          <w:rFonts w:ascii="Roboto Light" w:hAnsi="Roboto Light" w:cs="Arial"/>
          <w:sz w:val="22"/>
          <w:szCs w:val="22"/>
        </w:rPr>
      </w:pPr>
      <w:r>
        <w:rPr>
          <w:rFonts w:ascii="Roboto Light" w:hAnsi="Roboto Light" w:cs="Arial"/>
          <w:sz w:val="22"/>
          <w:szCs w:val="22"/>
        </w:rPr>
        <w:t xml:space="preserve">Develop </w:t>
      </w:r>
      <w:r w:rsidRPr="00636049">
        <w:rPr>
          <w:rFonts w:ascii="Roboto Light" w:hAnsi="Roboto Light" w:cs="Arial"/>
          <w:sz w:val="22"/>
          <w:szCs w:val="22"/>
        </w:rPr>
        <w:t>an implementation plan in terms of tasks, timelines and responsibilities</w:t>
      </w:r>
      <w:r>
        <w:rPr>
          <w:rFonts w:ascii="Roboto Light" w:hAnsi="Roboto Light" w:cs="Arial"/>
          <w:sz w:val="22"/>
          <w:szCs w:val="22"/>
        </w:rPr>
        <w:t xml:space="preserve"> along with </w:t>
      </w:r>
      <w:r w:rsidRPr="00C8386D">
        <w:rPr>
          <w:rFonts w:ascii="Roboto Light" w:hAnsi="Roboto Light" w:cs="Arial"/>
          <w:sz w:val="22"/>
          <w:szCs w:val="22"/>
        </w:rPr>
        <w:t>Roadmap</w:t>
      </w:r>
      <w:r>
        <w:rPr>
          <w:rFonts w:ascii="Roboto Light" w:hAnsi="Roboto Light" w:cs="Arial"/>
          <w:sz w:val="22"/>
          <w:szCs w:val="22"/>
        </w:rPr>
        <w:t xml:space="preserve"> of results</w:t>
      </w:r>
      <w:r w:rsidRPr="00C8386D">
        <w:rPr>
          <w:rFonts w:ascii="Roboto Light" w:hAnsi="Roboto Light" w:cs="Arial"/>
          <w:sz w:val="22"/>
          <w:szCs w:val="22"/>
        </w:rPr>
        <w:t xml:space="preserve"> with estimated timelines</w:t>
      </w:r>
      <w:r>
        <w:rPr>
          <w:rFonts w:ascii="Roboto Light" w:hAnsi="Roboto Light" w:cs="Arial"/>
          <w:sz w:val="22"/>
          <w:szCs w:val="22"/>
        </w:rPr>
        <w:t>.</w:t>
      </w:r>
    </w:p>
    <w:p w14:paraId="112F9F7F" w14:textId="77777777" w:rsidR="009A6DB9" w:rsidRDefault="009A6DB9" w:rsidP="003D36AC">
      <w:pPr>
        <w:spacing w:before="120" w:after="120" w:line="276" w:lineRule="auto"/>
        <w:jc w:val="both"/>
        <w:rPr>
          <w:rFonts w:ascii="Roboto Light" w:hAnsi="Roboto Light" w:cs="Calibri"/>
          <w:sz w:val="22"/>
          <w:szCs w:val="22"/>
        </w:rPr>
      </w:pPr>
      <w:r w:rsidRPr="00E812C8">
        <w:rPr>
          <w:rFonts w:ascii="Roboto Light" w:hAnsi="Roboto Light" w:cs="Calibri"/>
          <w:sz w:val="22"/>
          <w:szCs w:val="22"/>
        </w:rPr>
        <w:t>The blueprint prepared, along with analysis and calculations, for the 2</w:t>
      </w:r>
      <w:r>
        <w:rPr>
          <w:rFonts w:ascii="Roboto Light" w:hAnsi="Roboto Light" w:cs="Calibri"/>
          <w:sz w:val="22"/>
          <w:szCs w:val="22"/>
        </w:rPr>
        <w:t>-</w:t>
      </w:r>
      <w:r w:rsidRPr="00E812C8">
        <w:rPr>
          <w:rFonts w:ascii="Roboto Light" w:hAnsi="Roboto Light" w:cs="Calibri"/>
          <w:sz w:val="22"/>
          <w:szCs w:val="22"/>
        </w:rPr>
        <w:t xml:space="preserve">day session </w:t>
      </w:r>
      <w:r>
        <w:rPr>
          <w:rFonts w:ascii="Roboto Light" w:hAnsi="Roboto Light" w:cs="Calibri"/>
          <w:sz w:val="22"/>
          <w:szCs w:val="22"/>
        </w:rPr>
        <w:t xml:space="preserve">and the implementation plan </w:t>
      </w:r>
      <w:r w:rsidRPr="00E812C8">
        <w:rPr>
          <w:rFonts w:ascii="Roboto Light" w:hAnsi="Roboto Light" w:cs="Calibri"/>
          <w:sz w:val="22"/>
          <w:szCs w:val="22"/>
        </w:rPr>
        <w:t>will be submitted as a deliverable document.</w:t>
      </w:r>
    </w:p>
    <w:p w14:paraId="1F9A7E35" w14:textId="4900975B" w:rsidR="009A6DB9" w:rsidRPr="000D2B72" w:rsidRDefault="007B5147" w:rsidP="003D36AC">
      <w:pPr>
        <w:spacing w:before="200" w:after="200" w:line="276" w:lineRule="auto"/>
        <w:rPr>
          <w:rFonts w:ascii="Roboto Medium" w:hAnsi="Roboto Medium" w:cs="Arial"/>
          <w:color w:val="000000" w:themeColor="text1"/>
          <w:sz w:val="28"/>
          <w:szCs w:val="28"/>
        </w:rPr>
      </w:pPr>
      <w:r>
        <w:rPr>
          <w:rFonts w:ascii="Roboto Thin" w:hAnsi="Roboto Thin" w:cs="Arial"/>
          <w:color w:val="000000" w:themeColor="text1"/>
          <w:sz w:val="28"/>
          <w:szCs w:val="28"/>
        </w:rPr>
        <w:t>3</w:t>
      </w:r>
      <w:r w:rsidR="000D2B72">
        <w:rPr>
          <w:rFonts w:ascii="Roboto Thin" w:hAnsi="Roboto Thin" w:cs="Arial"/>
          <w:color w:val="000000" w:themeColor="text1"/>
          <w:sz w:val="28"/>
          <w:szCs w:val="28"/>
        </w:rPr>
        <w:t>C</w:t>
      </w:r>
      <w:r w:rsidR="009A6DB9" w:rsidRPr="004A2F46">
        <w:rPr>
          <w:rFonts w:ascii="Roboto Thin" w:hAnsi="Roboto Thin" w:cs="Arial"/>
          <w:color w:val="000000" w:themeColor="text1"/>
          <w:sz w:val="28"/>
          <w:szCs w:val="28"/>
        </w:rPr>
        <w:t xml:space="preserve"> |</w:t>
      </w:r>
      <w:r w:rsidR="009A6DB9" w:rsidRPr="000D2B72">
        <w:rPr>
          <w:rFonts w:ascii="Roboto Thin" w:hAnsi="Roboto Thin" w:cs="Arial"/>
          <w:color w:val="000000" w:themeColor="text1"/>
          <w:sz w:val="28"/>
          <w:szCs w:val="28"/>
        </w:rPr>
        <w:t xml:space="preserve"> </w:t>
      </w:r>
      <w:r w:rsidR="00506597" w:rsidRPr="000D2B72">
        <w:rPr>
          <w:rFonts w:ascii="Roboto Medium" w:hAnsi="Roboto Medium" w:cs="Arial"/>
          <w:color w:val="000000" w:themeColor="text1"/>
          <w:sz w:val="28"/>
          <w:szCs w:val="28"/>
        </w:rPr>
        <w:t>Process</w:t>
      </w:r>
      <w:r w:rsidR="00235D60" w:rsidRPr="000D2B72">
        <w:rPr>
          <w:rFonts w:ascii="Roboto Medium" w:hAnsi="Roboto Medium" w:cs="Arial"/>
          <w:color w:val="000000" w:themeColor="text1"/>
          <w:sz w:val="28"/>
          <w:szCs w:val="28"/>
        </w:rPr>
        <w:t xml:space="preserve"> Coverage</w:t>
      </w:r>
    </w:p>
    <w:p w14:paraId="38F10548" w14:textId="6C2FF3F3" w:rsidR="007B1A15" w:rsidRPr="007B1A15" w:rsidRDefault="007B1A15" w:rsidP="003D36AC">
      <w:pPr>
        <w:spacing w:before="200" w:after="120" w:line="276" w:lineRule="auto"/>
        <w:jc w:val="both"/>
        <w:rPr>
          <w:rFonts w:ascii="Roboto Light" w:eastAsia="MS Mincho" w:hAnsi="Roboto Light" w:cs="Arial"/>
          <w:sz w:val="22"/>
          <w:szCs w:val="22"/>
        </w:rPr>
      </w:pPr>
      <w:r w:rsidRPr="007B1A15">
        <w:rPr>
          <w:rFonts w:ascii="Roboto Light" w:eastAsia="MS Mincho" w:hAnsi="Roboto Light" w:cs="Arial"/>
          <w:sz w:val="22"/>
          <w:szCs w:val="22"/>
        </w:rPr>
        <w:t xml:space="preserve">The </w:t>
      </w:r>
      <w:r w:rsidR="00BB3FB2">
        <w:rPr>
          <w:rFonts w:ascii="Roboto Light" w:eastAsia="MS Mincho" w:hAnsi="Roboto Light" w:cs="Arial"/>
          <w:sz w:val="22"/>
          <w:szCs w:val="22"/>
        </w:rPr>
        <w:t xml:space="preserve">kitchen </w:t>
      </w:r>
      <w:r w:rsidRPr="007B1A15">
        <w:rPr>
          <w:rFonts w:ascii="Roboto Light" w:eastAsia="MS Mincho" w:hAnsi="Roboto Light" w:cs="Arial"/>
          <w:sz w:val="22"/>
          <w:szCs w:val="22"/>
        </w:rPr>
        <w:t xml:space="preserve">operations </w:t>
      </w:r>
      <w:r w:rsidR="00BB3FB2">
        <w:rPr>
          <w:rFonts w:ascii="Roboto Light" w:eastAsia="MS Mincho" w:hAnsi="Roboto Light" w:cs="Arial"/>
          <w:sz w:val="22"/>
          <w:szCs w:val="22"/>
        </w:rPr>
        <w:t xml:space="preserve">processes </w:t>
      </w:r>
      <w:r w:rsidRPr="007B1A15">
        <w:rPr>
          <w:rFonts w:ascii="Roboto Light" w:eastAsia="MS Mincho" w:hAnsi="Roboto Light" w:cs="Arial"/>
          <w:sz w:val="22"/>
          <w:szCs w:val="22"/>
        </w:rPr>
        <w:t xml:space="preserve">and supply chain to manage </w:t>
      </w:r>
      <w:r>
        <w:rPr>
          <w:rFonts w:ascii="Roboto Light" w:eastAsia="MS Mincho" w:hAnsi="Roboto Light" w:cs="Arial"/>
          <w:sz w:val="22"/>
          <w:szCs w:val="22"/>
        </w:rPr>
        <w:t xml:space="preserve">~100% </w:t>
      </w:r>
      <w:r w:rsidR="00986481">
        <w:rPr>
          <w:rFonts w:ascii="Roboto Light" w:eastAsia="MS Mincho" w:hAnsi="Roboto Light" w:cs="Arial"/>
          <w:sz w:val="22"/>
          <w:szCs w:val="22"/>
        </w:rPr>
        <w:t>a</w:t>
      </w:r>
      <w:r w:rsidRPr="007B1A15">
        <w:rPr>
          <w:rFonts w:ascii="Roboto Light" w:eastAsia="MS Mincho" w:hAnsi="Roboto Light" w:cs="Arial"/>
          <w:sz w:val="22"/>
          <w:szCs w:val="22"/>
        </w:rPr>
        <w:t>vailability</w:t>
      </w:r>
      <w:r>
        <w:rPr>
          <w:rFonts w:ascii="Roboto Light" w:eastAsia="MS Mincho" w:hAnsi="Roboto Light" w:cs="Arial"/>
          <w:sz w:val="22"/>
          <w:szCs w:val="22"/>
        </w:rPr>
        <w:t xml:space="preserve"> </w:t>
      </w:r>
      <w:r w:rsidR="00F14BD0">
        <w:rPr>
          <w:rFonts w:ascii="Roboto Light" w:eastAsia="MS Mincho" w:hAnsi="Roboto Light" w:cs="Arial"/>
          <w:sz w:val="22"/>
          <w:szCs w:val="22"/>
        </w:rPr>
        <w:t xml:space="preserve">of </w:t>
      </w:r>
      <w:r w:rsidR="00BB3FB2">
        <w:rPr>
          <w:rFonts w:ascii="Roboto Light" w:eastAsia="MS Mincho" w:hAnsi="Roboto Light" w:cs="Arial"/>
          <w:sz w:val="22"/>
          <w:szCs w:val="22"/>
        </w:rPr>
        <w:t>material</w:t>
      </w:r>
      <w:r w:rsidR="00F14BD0">
        <w:rPr>
          <w:rFonts w:ascii="Roboto Light" w:eastAsia="MS Mincho" w:hAnsi="Roboto Light" w:cs="Arial"/>
          <w:sz w:val="22"/>
          <w:szCs w:val="22"/>
        </w:rPr>
        <w:t xml:space="preserve"> </w:t>
      </w:r>
      <w:r>
        <w:rPr>
          <w:rFonts w:ascii="Roboto Light" w:eastAsia="MS Mincho" w:hAnsi="Roboto Light" w:cs="Arial"/>
          <w:sz w:val="22"/>
          <w:szCs w:val="22"/>
        </w:rPr>
        <w:t>at lower inventory.</w:t>
      </w:r>
    </w:p>
    <w:p w14:paraId="74A1C46E" w14:textId="154FD7BC" w:rsidR="005A599A" w:rsidRDefault="007B1A15" w:rsidP="00DF2BD4">
      <w:pPr>
        <w:numPr>
          <w:ilvl w:val="1"/>
          <w:numId w:val="10"/>
        </w:numPr>
        <w:spacing w:after="120" w:line="276" w:lineRule="auto"/>
        <w:ind w:left="709"/>
        <w:jc w:val="both"/>
        <w:rPr>
          <w:rFonts w:ascii="Roboto Light" w:eastAsia="MS Mincho" w:hAnsi="Roboto Light" w:cs="Arial"/>
          <w:sz w:val="22"/>
          <w:szCs w:val="22"/>
        </w:rPr>
      </w:pPr>
      <w:r w:rsidRPr="007B1A15">
        <w:rPr>
          <w:rFonts w:ascii="Roboto Light" w:eastAsia="MS Mincho" w:hAnsi="Roboto Light" w:cs="Arial"/>
          <w:sz w:val="22"/>
          <w:szCs w:val="22"/>
        </w:rPr>
        <w:lastRenderedPageBreak/>
        <w:t>Availability: Operations</w:t>
      </w:r>
      <w:r>
        <w:rPr>
          <w:rFonts w:ascii="Roboto Light" w:eastAsia="MS Mincho" w:hAnsi="Roboto Light" w:cs="Arial"/>
          <w:sz w:val="22"/>
          <w:szCs w:val="22"/>
        </w:rPr>
        <w:t xml:space="preserve"> and Supply Chain, i.e. procuremen</w:t>
      </w:r>
      <w:r w:rsidR="00457A82">
        <w:rPr>
          <w:rFonts w:ascii="Roboto Light" w:eastAsia="MS Mincho" w:hAnsi="Roboto Light" w:cs="Arial"/>
          <w:sz w:val="22"/>
          <w:szCs w:val="22"/>
        </w:rPr>
        <w:t>t and distribution to kitchen</w:t>
      </w:r>
      <w:r>
        <w:rPr>
          <w:rFonts w:ascii="Roboto Light" w:eastAsia="MS Mincho" w:hAnsi="Roboto Light" w:cs="Arial"/>
          <w:sz w:val="22"/>
          <w:szCs w:val="22"/>
        </w:rPr>
        <w:t>,</w:t>
      </w:r>
      <w:r w:rsidRPr="007B1A15">
        <w:rPr>
          <w:rFonts w:ascii="Roboto Light" w:eastAsia="MS Mincho" w:hAnsi="Roboto Light" w:cs="Arial"/>
          <w:sz w:val="22"/>
          <w:szCs w:val="22"/>
        </w:rPr>
        <w:t xml:space="preserve"> to ensure </w:t>
      </w:r>
      <w:r>
        <w:rPr>
          <w:rFonts w:ascii="Roboto Light" w:eastAsia="MS Mincho" w:hAnsi="Roboto Light" w:cs="Arial"/>
          <w:sz w:val="22"/>
          <w:szCs w:val="22"/>
        </w:rPr>
        <w:t>~</w:t>
      </w:r>
      <w:r w:rsidRPr="007B1A15">
        <w:rPr>
          <w:rFonts w:ascii="Roboto Light" w:eastAsia="MS Mincho" w:hAnsi="Roboto Light" w:cs="Arial"/>
          <w:sz w:val="22"/>
          <w:szCs w:val="22"/>
        </w:rPr>
        <w:t xml:space="preserve"> 100% availability at much lower</w:t>
      </w:r>
      <w:r w:rsidR="00CF5534">
        <w:rPr>
          <w:rFonts w:ascii="Roboto Light" w:eastAsia="MS Mincho" w:hAnsi="Roboto Light" w:cs="Arial"/>
          <w:sz w:val="22"/>
          <w:szCs w:val="22"/>
        </w:rPr>
        <w:t xml:space="preserve"> total</w:t>
      </w:r>
      <w:r w:rsidRPr="007B1A15">
        <w:rPr>
          <w:rFonts w:ascii="Roboto Light" w:eastAsia="MS Mincho" w:hAnsi="Roboto Light" w:cs="Arial"/>
          <w:sz w:val="22"/>
          <w:szCs w:val="22"/>
        </w:rPr>
        <w:t xml:space="preserve"> inventory</w:t>
      </w:r>
      <w:r w:rsidR="00CF5534">
        <w:rPr>
          <w:rFonts w:ascii="Roboto Light" w:eastAsia="MS Mincho" w:hAnsi="Roboto Light" w:cs="Arial"/>
          <w:sz w:val="22"/>
          <w:szCs w:val="22"/>
        </w:rPr>
        <w:t xml:space="preserve"> </w:t>
      </w:r>
      <w:r w:rsidR="002C7D45">
        <w:rPr>
          <w:rFonts w:ascii="Roboto Light" w:eastAsia="MS Mincho" w:hAnsi="Roboto Light" w:cs="Arial"/>
          <w:sz w:val="22"/>
          <w:szCs w:val="22"/>
        </w:rPr>
        <w:t>across supply chain</w:t>
      </w:r>
      <w:r>
        <w:rPr>
          <w:rFonts w:ascii="Roboto Light" w:eastAsia="MS Mincho" w:hAnsi="Roboto Light" w:cs="Arial"/>
          <w:sz w:val="22"/>
          <w:szCs w:val="22"/>
        </w:rPr>
        <w:t>.</w:t>
      </w:r>
    </w:p>
    <w:p w14:paraId="50418E4E" w14:textId="7AB70C55" w:rsidR="00D53E3F" w:rsidRPr="007B1A15" w:rsidRDefault="00D53E3F" w:rsidP="00DF2BD4">
      <w:pPr>
        <w:numPr>
          <w:ilvl w:val="1"/>
          <w:numId w:val="10"/>
        </w:numPr>
        <w:spacing w:after="120" w:line="276" w:lineRule="auto"/>
        <w:ind w:left="709"/>
        <w:jc w:val="both"/>
        <w:rPr>
          <w:rFonts w:ascii="Roboto Light" w:eastAsia="MS Mincho" w:hAnsi="Roboto Light" w:cs="Arial"/>
          <w:sz w:val="22"/>
          <w:szCs w:val="22"/>
        </w:rPr>
      </w:pPr>
      <w:r w:rsidRPr="007B1A15">
        <w:rPr>
          <w:rFonts w:ascii="Roboto Light" w:eastAsia="MS Mincho" w:hAnsi="Roboto Light" w:cs="Arial"/>
          <w:sz w:val="22"/>
          <w:szCs w:val="22"/>
        </w:rPr>
        <w:t>Network Design: Design the network of warehouses</w:t>
      </w:r>
      <w:r>
        <w:rPr>
          <w:rFonts w:ascii="Roboto Light" w:eastAsia="MS Mincho" w:hAnsi="Roboto Light" w:cs="Arial"/>
          <w:sz w:val="22"/>
          <w:szCs w:val="22"/>
        </w:rPr>
        <w:t xml:space="preserve"> (E.g. </w:t>
      </w:r>
      <w:r w:rsidR="00457A82">
        <w:rPr>
          <w:rFonts w:ascii="Roboto Light" w:eastAsia="MS Mincho" w:hAnsi="Roboto Light" w:cs="Arial"/>
          <w:sz w:val="22"/>
          <w:szCs w:val="22"/>
        </w:rPr>
        <w:t>Supplier Stocking, Central Warehouses, Kitchen</w:t>
      </w:r>
      <w:r w:rsidR="00CE79E1">
        <w:rPr>
          <w:rFonts w:ascii="Roboto Light" w:eastAsia="MS Mincho" w:hAnsi="Roboto Light" w:cs="Arial"/>
          <w:sz w:val="22"/>
          <w:szCs w:val="22"/>
        </w:rPr>
        <w:t xml:space="preserve"> etc.)</w:t>
      </w:r>
      <w:r>
        <w:rPr>
          <w:rFonts w:ascii="Roboto Light" w:eastAsia="MS Mincho" w:hAnsi="Roboto Light" w:cs="Arial"/>
          <w:sz w:val="22"/>
          <w:szCs w:val="22"/>
        </w:rPr>
        <w:t xml:space="preserve"> and stock-buffer points</w:t>
      </w:r>
      <w:r w:rsidR="00457A82">
        <w:rPr>
          <w:rFonts w:ascii="Roboto Light" w:eastAsia="MS Mincho" w:hAnsi="Roboto Light" w:cs="Arial"/>
          <w:sz w:val="22"/>
          <w:szCs w:val="22"/>
        </w:rPr>
        <w:t xml:space="preserve"> along with logistical SOPs.</w:t>
      </w:r>
    </w:p>
    <w:p w14:paraId="4FD8D46C" w14:textId="794C0497" w:rsidR="00457A82" w:rsidRDefault="00457A82" w:rsidP="00DF2BD4">
      <w:pPr>
        <w:numPr>
          <w:ilvl w:val="1"/>
          <w:numId w:val="10"/>
        </w:numPr>
        <w:spacing w:after="120" w:line="276" w:lineRule="auto"/>
        <w:ind w:left="709"/>
        <w:jc w:val="both"/>
        <w:rPr>
          <w:rFonts w:ascii="Roboto Light" w:eastAsia="MS Mincho" w:hAnsi="Roboto Light" w:cs="Arial"/>
          <w:sz w:val="22"/>
          <w:szCs w:val="22"/>
        </w:rPr>
      </w:pPr>
      <w:r>
        <w:rPr>
          <w:rFonts w:ascii="Roboto Light" w:eastAsia="MS Mincho" w:hAnsi="Roboto Light" w:cs="Arial"/>
          <w:sz w:val="22"/>
          <w:szCs w:val="22"/>
        </w:rPr>
        <w:t>Kitchen Operations Management:</w:t>
      </w:r>
    </w:p>
    <w:p w14:paraId="38E91DE6" w14:textId="3E94ADBF" w:rsidR="00142DE4" w:rsidRPr="00142DE4" w:rsidRDefault="00142DE4" w:rsidP="00DF2BD4">
      <w:pPr>
        <w:numPr>
          <w:ilvl w:val="2"/>
          <w:numId w:val="10"/>
        </w:numPr>
        <w:spacing w:before="240" w:after="120" w:line="276" w:lineRule="auto"/>
        <w:ind w:left="1134"/>
        <w:jc w:val="both"/>
        <w:rPr>
          <w:rFonts w:ascii="Roboto Light" w:eastAsia="MS Mincho" w:hAnsi="Roboto Light" w:cs="Arial"/>
          <w:sz w:val="22"/>
          <w:szCs w:val="22"/>
        </w:rPr>
      </w:pPr>
      <w:r>
        <w:rPr>
          <w:rFonts w:ascii="Roboto Light" w:eastAsia="MS Mincho" w:hAnsi="Roboto Light" w:cs="Arial"/>
          <w:sz w:val="22"/>
          <w:szCs w:val="22"/>
          <w:lang w:val="en-GB"/>
        </w:rPr>
        <w:t>Effective utilization of the burners:</w:t>
      </w:r>
    </w:p>
    <w:p w14:paraId="12EB5371" w14:textId="77777777" w:rsidR="00142DE4" w:rsidRPr="00142DE4" w:rsidRDefault="00142DE4" w:rsidP="00DF2BD4">
      <w:pPr>
        <w:pStyle w:val="ListParagraph"/>
        <w:numPr>
          <w:ilvl w:val="3"/>
          <w:numId w:val="10"/>
        </w:numPr>
        <w:spacing w:before="0" w:after="120"/>
        <w:ind w:left="1560"/>
        <w:jc w:val="both"/>
        <w:rPr>
          <w:rFonts w:ascii="Roboto Light" w:hAnsi="Roboto Light" w:cs="Arial"/>
          <w:sz w:val="22"/>
          <w:szCs w:val="22"/>
        </w:rPr>
      </w:pPr>
      <w:r w:rsidRPr="00142DE4">
        <w:rPr>
          <w:rFonts w:ascii="Roboto Light" w:hAnsi="Roboto Light" w:cs="Arial"/>
          <w:sz w:val="22"/>
          <w:szCs w:val="22"/>
        </w:rPr>
        <w:t xml:space="preserve">Defining and ensuring full-kit of material </w:t>
      </w:r>
    </w:p>
    <w:p w14:paraId="69F1D255" w14:textId="484C6282" w:rsidR="00142DE4" w:rsidRDefault="00142DE4" w:rsidP="00DF2BD4">
      <w:pPr>
        <w:pStyle w:val="ListParagraph"/>
        <w:numPr>
          <w:ilvl w:val="3"/>
          <w:numId w:val="10"/>
        </w:numPr>
        <w:spacing w:before="0" w:after="120"/>
        <w:ind w:left="1560"/>
        <w:jc w:val="both"/>
        <w:rPr>
          <w:rFonts w:ascii="Roboto Light" w:hAnsi="Roboto Light" w:cs="Arial"/>
          <w:sz w:val="22"/>
          <w:szCs w:val="22"/>
        </w:rPr>
      </w:pPr>
      <w:r w:rsidRPr="00142DE4">
        <w:rPr>
          <w:rFonts w:ascii="Roboto Light" w:hAnsi="Roboto Light" w:cs="Arial"/>
          <w:sz w:val="22"/>
          <w:szCs w:val="22"/>
        </w:rPr>
        <w:t xml:space="preserve">Managing </w:t>
      </w:r>
      <w:r>
        <w:rPr>
          <w:rFonts w:ascii="Roboto Light" w:hAnsi="Roboto Light" w:cs="Arial"/>
          <w:sz w:val="22"/>
          <w:szCs w:val="22"/>
        </w:rPr>
        <w:t xml:space="preserve">availability of </w:t>
      </w:r>
      <w:r w:rsidRPr="00142DE4">
        <w:rPr>
          <w:rFonts w:ascii="Roboto Light" w:hAnsi="Roboto Light" w:cs="Arial"/>
          <w:sz w:val="22"/>
          <w:szCs w:val="22"/>
        </w:rPr>
        <w:t>cooking consumables</w:t>
      </w:r>
    </w:p>
    <w:p w14:paraId="0B00F6DB" w14:textId="2535C7EA" w:rsidR="00142DE4" w:rsidRDefault="00142DE4" w:rsidP="00DF2BD4">
      <w:pPr>
        <w:pStyle w:val="ListParagraph"/>
        <w:numPr>
          <w:ilvl w:val="3"/>
          <w:numId w:val="10"/>
        </w:numPr>
        <w:spacing w:before="0" w:after="120"/>
        <w:ind w:left="1560"/>
        <w:jc w:val="both"/>
        <w:rPr>
          <w:rFonts w:ascii="Roboto Light" w:hAnsi="Roboto Light" w:cs="Arial"/>
          <w:sz w:val="22"/>
          <w:szCs w:val="22"/>
        </w:rPr>
      </w:pPr>
      <w:r>
        <w:rPr>
          <w:rFonts w:ascii="Roboto Light" w:hAnsi="Roboto Light" w:cs="Arial"/>
          <w:sz w:val="22"/>
          <w:szCs w:val="22"/>
        </w:rPr>
        <w:t>Division of labour to improve the efficiency</w:t>
      </w:r>
    </w:p>
    <w:p w14:paraId="3CFAE010" w14:textId="77777777" w:rsidR="00142DE4" w:rsidRPr="00142DE4" w:rsidRDefault="00142DE4" w:rsidP="00DF2BD4">
      <w:pPr>
        <w:pStyle w:val="ListParagraph"/>
        <w:numPr>
          <w:ilvl w:val="3"/>
          <w:numId w:val="10"/>
        </w:numPr>
        <w:spacing w:before="0" w:after="120"/>
        <w:ind w:left="1560"/>
        <w:jc w:val="both"/>
        <w:rPr>
          <w:rFonts w:ascii="Roboto Light" w:hAnsi="Roboto Light" w:cs="Arial"/>
          <w:sz w:val="22"/>
          <w:szCs w:val="22"/>
        </w:rPr>
      </w:pPr>
      <w:r w:rsidRPr="00142DE4">
        <w:rPr>
          <w:rFonts w:ascii="Roboto Light" w:hAnsi="Roboto Light" w:cs="Arial"/>
          <w:sz w:val="22"/>
          <w:szCs w:val="22"/>
          <w:lang w:val="en-US"/>
        </w:rPr>
        <w:t>Need to store capacity available during off-peak periods.</w:t>
      </w:r>
    </w:p>
    <w:p w14:paraId="5C58ABC6" w14:textId="77777777" w:rsidR="00142DE4" w:rsidRPr="00142DE4" w:rsidRDefault="00142DE4" w:rsidP="00DF2BD4">
      <w:pPr>
        <w:numPr>
          <w:ilvl w:val="2"/>
          <w:numId w:val="10"/>
        </w:numPr>
        <w:spacing w:before="240" w:after="120" w:line="276" w:lineRule="auto"/>
        <w:ind w:left="1134"/>
        <w:jc w:val="both"/>
        <w:rPr>
          <w:rFonts w:ascii="Roboto Light" w:eastAsia="MS Mincho" w:hAnsi="Roboto Light" w:cs="Arial"/>
          <w:sz w:val="22"/>
          <w:szCs w:val="22"/>
        </w:rPr>
      </w:pPr>
      <w:r>
        <w:rPr>
          <w:rFonts w:ascii="Roboto Light" w:hAnsi="Roboto Light" w:cs="Arial"/>
          <w:sz w:val="22"/>
          <w:szCs w:val="22"/>
        </w:rPr>
        <w:t>Order Queue management for faster deliveries</w:t>
      </w:r>
      <w:r w:rsidRPr="00142DE4">
        <w:rPr>
          <w:rFonts w:ascii="Roboto Light" w:eastAsia="MS Mincho" w:hAnsi="Roboto Light" w:cs="Arial"/>
          <w:sz w:val="22"/>
          <w:szCs w:val="22"/>
          <w:lang w:val="en-GB"/>
        </w:rPr>
        <w:t xml:space="preserve"> </w:t>
      </w:r>
    </w:p>
    <w:p w14:paraId="2790E2A2" w14:textId="0F2367FA" w:rsidR="00142DE4" w:rsidRPr="00142DE4" w:rsidRDefault="00142DE4" w:rsidP="00DF2BD4">
      <w:pPr>
        <w:pStyle w:val="ListParagraph"/>
        <w:numPr>
          <w:ilvl w:val="3"/>
          <w:numId w:val="10"/>
        </w:numPr>
        <w:spacing w:before="0" w:after="120"/>
        <w:ind w:left="1560"/>
        <w:jc w:val="both"/>
        <w:rPr>
          <w:rFonts w:ascii="Roboto Light" w:hAnsi="Roboto Light" w:cs="Arial"/>
          <w:sz w:val="22"/>
          <w:szCs w:val="22"/>
        </w:rPr>
      </w:pPr>
      <w:r w:rsidRPr="00142DE4">
        <w:rPr>
          <w:rFonts w:ascii="Roboto Light" w:hAnsi="Roboto Light" w:cs="Arial"/>
          <w:sz w:val="22"/>
          <w:szCs w:val="22"/>
        </w:rPr>
        <w:t>Ensure real time display of orders waiting for each of the cook.</w:t>
      </w:r>
    </w:p>
    <w:p w14:paraId="7C5334B1" w14:textId="60DFFF3E" w:rsidR="00142DE4" w:rsidRPr="00142DE4" w:rsidRDefault="00142DE4" w:rsidP="00DF2BD4">
      <w:pPr>
        <w:pStyle w:val="ListParagraph"/>
        <w:numPr>
          <w:ilvl w:val="3"/>
          <w:numId w:val="10"/>
        </w:numPr>
        <w:spacing w:before="0" w:after="120"/>
        <w:ind w:left="1560"/>
        <w:jc w:val="both"/>
        <w:rPr>
          <w:rFonts w:ascii="Roboto Light" w:hAnsi="Roboto Light" w:cs="Arial"/>
          <w:sz w:val="22"/>
          <w:szCs w:val="22"/>
        </w:rPr>
      </w:pPr>
      <w:r>
        <w:rPr>
          <w:rFonts w:ascii="Roboto Light" w:hAnsi="Roboto Light" w:cs="Arial"/>
          <w:sz w:val="22"/>
          <w:szCs w:val="22"/>
        </w:rPr>
        <w:t>Logic of order a</w:t>
      </w:r>
      <w:r w:rsidRPr="00142DE4">
        <w:rPr>
          <w:rFonts w:ascii="Roboto Light" w:hAnsi="Roboto Light" w:cs="Arial"/>
          <w:sz w:val="22"/>
          <w:szCs w:val="22"/>
        </w:rPr>
        <w:t xml:space="preserve">ssignment </w:t>
      </w:r>
      <w:r>
        <w:rPr>
          <w:rFonts w:ascii="Roboto Light" w:hAnsi="Roboto Light" w:cs="Arial"/>
          <w:sz w:val="22"/>
          <w:szCs w:val="22"/>
        </w:rPr>
        <w:t>to cooks</w:t>
      </w:r>
    </w:p>
    <w:p w14:paraId="2E903798" w14:textId="77777777" w:rsidR="00142DE4" w:rsidRDefault="00142DE4" w:rsidP="00DF2BD4">
      <w:pPr>
        <w:pStyle w:val="ListParagraph"/>
        <w:numPr>
          <w:ilvl w:val="3"/>
          <w:numId w:val="10"/>
        </w:numPr>
        <w:spacing w:before="0" w:after="120"/>
        <w:ind w:left="1560"/>
        <w:jc w:val="both"/>
        <w:rPr>
          <w:rFonts w:ascii="Roboto Light" w:hAnsi="Roboto Light" w:cs="Arial"/>
          <w:sz w:val="22"/>
          <w:szCs w:val="22"/>
        </w:rPr>
      </w:pPr>
      <w:r w:rsidRPr="00142DE4">
        <w:rPr>
          <w:rFonts w:ascii="Roboto Light" w:hAnsi="Roboto Light" w:cs="Arial"/>
          <w:sz w:val="22"/>
          <w:szCs w:val="22"/>
        </w:rPr>
        <w:t>Create automatic batching of the orders of same item in a defined window</w:t>
      </w:r>
    </w:p>
    <w:p w14:paraId="1961486D" w14:textId="395BE984" w:rsidR="00457A82" w:rsidRPr="00142DE4" w:rsidRDefault="00142DE4" w:rsidP="00DF2BD4">
      <w:pPr>
        <w:numPr>
          <w:ilvl w:val="2"/>
          <w:numId w:val="10"/>
        </w:numPr>
        <w:spacing w:before="240" w:after="120" w:line="276" w:lineRule="auto"/>
        <w:ind w:left="1134"/>
        <w:jc w:val="both"/>
        <w:rPr>
          <w:rFonts w:ascii="Roboto Light" w:eastAsia="MS Mincho" w:hAnsi="Roboto Light" w:cs="Arial"/>
          <w:sz w:val="22"/>
          <w:szCs w:val="22"/>
        </w:rPr>
      </w:pPr>
      <w:r w:rsidRPr="00142DE4">
        <w:rPr>
          <w:rFonts w:ascii="Roboto Light" w:eastAsia="MS Mincho" w:hAnsi="Roboto Light" w:cs="Arial"/>
          <w:sz w:val="22"/>
          <w:szCs w:val="22"/>
          <w:lang w:val="en-GB"/>
        </w:rPr>
        <w:t>Change rostering to ensure availability of adequate cooks during peak time.</w:t>
      </w:r>
    </w:p>
    <w:p w14:paraId="53E0FAB8" w14:textId="5E326EFD" w:rsidR="007B1A15" w:rsidRPr="007B1A15" w:rsidRDefault="00457A82" w:rsidP="00DF2BD4">
      <w:pPr>
        <w:numPr>
          <w:ilvl w:val="1"/>
          <w:numId w:val="10"/>
        </w:numPr>
        <w:spacing w:after="120" w:line="276" w:lineRule="auto"/>
        <w:ind w:left="709"/>
        <w:jc w:val="both"/>
        <w:rPr>
          <w:rFonts w:ascii="Roboto Light" w:eastAsia="MS Mincho" w:hAnsi="Roboto Light" w:cs="Arial"/>
          <w:sz w:val="22"/>
          <w:szCs w:val="22"/>
        </w:rPr>
      </w:pPr>
      <w:r>
        <w:rPr>
          <w:rFonts w:ascii="Roboto Light" w:eastAsia="MS Mincho" w:hAnsi="Roboto Light" w:cs="Arial"/>
          <w:sz w:val="22"/>
          <w:szCs w:val="22"/>
        </w:rPr>
        <w:t>Supply Chain Management</w:t>
      </w:r>
      <w:r w:rsidR="007B1A15" w:rsidRPr="007B1A15">
        <w:rPr>
          <w:rFonts w:ascii="Roboto Light" w:eastAsia="MS Mincho" w:hAnsi="Roboto Light" w:cs="Arial"/>
          <w:sz w:val="22"/>
          <w:szCs w:val="22"/>
        </w:rPr>
        <w:t>:</w:t>
      </w:r>
    </w:p>
    <w:p w14:paraId="60AE7DEA" w14:textId="6A7B483C" w:rsidR="00D53E3F" w:rsidRDefault="00D53E3F" w:rsidP="00DF2BD4">
      <w:pPr>
        <w:numPr>
          <w:ilvl w:val="2"/>
          <w:numId w:val="10"/>
        </w:numPr>
        <w:spacing w:before="240" w:after="120" w:line="276" w:lineRule="auto"/>
        <w:ind w:left="1134"/>
        <w:jc w:val="both"/>
        <w:rPr>
          <w:rFonts w:ascii="Roboto Light" w:eastAsia="MS Mincho" w:hAnsi="Roboto Light" w:cs="Arial"/>
          <w:sz w:val="22"/>
          <w:szCs w:val="22"/>
        </w:rPr>
      </w:pPr>
      <w:r>
        <w:rPr>
          <w:rFonts w:ascii="Roboto Light" w:eastAsia="MS Mincho" w:hAnsi="Roboto Light" w:cs="Arial"/>
          <w:sz w:val="22"/>
          <w:szCs w:val="22"/>
        </w:rPr>
        <w:t>Managing distribution (stock-transfer order release and priority) to ensure availability at warehouses</w:t>
      </w:r>
      <w:r w:rsidR="00457A82">
        <w:rPr>
          <w:rFonts w:ascii="Roboto Light" w:eastAsia="MS Mincho" w:hAnsi="Roboto Light" w:cs="Arial"/>
          <w:sz w:val="22"/>
          <w:szCs w:val="22"/>
        </w:rPr>
        <w:t xml:space="preserve"> and kitchens</w:t>
      </w:r>
    </w:p>
    <w:p w14:paraId="21215593" w14:textId="588B05AE"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 xml:space="preserve">Deciding on the correct SKU wise initial inventory level at each </w:t>
      </w:r>
      <w:r>
        <w:rPr>
          <w:rFonts w:ascii="Roboto Light" w:hAnsi="Roboto Light" w:cs="Arial"/>
          <w:sz w:val="22"/>
          <w:szCs w:val="22"/>
        </w:rPr>
        <w:t>warehouse</w:t>
      </w:r>
      <w:r w:rsidR="00457A82">
        <w:rPr>
          <w:rFonts w:ascii="Roboto Light" w:hAnsi="Roboto Light" w:cs="Arial"/>
          <w:sz w:val="22"/>
          <w:szCs w:val="22"/>
        </w:rPr>
        <w:t xml:space="preserve"> and kitchen</w:t>
      </w:r>
    </w:p>
    <w:p w14:paraId="16DC9A88" w14:textId="77777777"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Managing the replenishment system to ensure continuous availability as per actual consumption.</w:t>
      </w:r>
    </w:p>
    <w:p w14:paraId="28211ABD" w14:textId="20368EB9" w:rsidR="00D53E3F" w:rsidRPr="00506597" w:rsidRDefault="00D53E3F" w:rsidP="00DF2BD4">
      <w:pPr>
        <w:pStyle w:val="ListParagraph"/>
        <w:numPr>
          <w:ilvl w:val="3"/>
          <w:numId w:val="10"/>
        </w:numPr>
        <w:spacing w:before="0" w:after="120"/>
        <w:ind w:left="1560"/>
        <w:jc w:val="both"/>
        <w:rPr>
          <w:rFonts w:ascii="Roboto Light" w:hAnsi="Roboto Light" w:cs="Arial"/>
          <w:sz w:val="22"/>
          <w:szCs w:val="22"/>
        </w:rPr>
      </w:pPr>
      <w:r w:rsidRPr="00506597">
        <w:rPr>
          <w:rFonts w:ascii="Roboto Light" w:hAnsi="Roboto Light" w:cs="Arial"/>
          <w:sz w:val="22"/>
          <w:szCs w:val="22"/>
        </w:rPr>
        <w:t xml:space="preserve">Rationing logic for allocation of material in the warehouse to various </w:t>
      </w:r>
      <w:r w:rsidR="00457A82">
        <w:rPr>
          <w:rFonts w:ascii="Roboto Light" w:hAnsi="Roboto Light" w:cs="Arial"/>
          <w:sz w:val="22"/>
          <w:szCs w:val="22"/>
        </w:rPr>
        <w:t>kitchens</w:t>
      </w:r>
      <w:r w:rsidRPr="00506597">
        <w:rPr>
          <w:rFonts w:ascii="Roboto Light" w:hAnsi="Roboto Light" w:cs="Arial"/>
          <w:sz w:val="22"/>
          <w:szCs w:val="22"/>
        </w:rPr>
        <w:t xml:space="preserve"> (Buffer Management)</w:t>
      </w:r>
    </w:p>
    <w:p w14:paraId="190B9B81" w14:textId="77777777"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 xml:space="preserve">Monitoring stocks – Buffer Management, Priority system </w:t>
      </w:r>
    </w:p>
    <w:p w14:paraId="6D596B58" w14:textId="77777777"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Dynamic Buffer Management to change the stock levels to accommodate changes in demand and correct the initially defined stock level.</w:t>
      </w:r>
    </w:p>
    <w:p w14:paraId="1A77F3C0" w14:textId="57436EF1"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Build SOPs for managing</w:t>
      </w:r>
      <w:r w:rsidR="00CE79E1">
        <w:rPr>
          <w:rFonts w:ascii="Roboto Light" w:hAnsi="Roboto Light" w:cs="Arial"/>
          <w:sz w:val="22"/>
          <w:szCs w:val="22"/>
        </w:rPr>
        <w:t xml:space="preserve"> </w:t>
      </w:r>
      <w:r w:rsidRPr="005A599A">
        <w:rPr>
          <w:rFonts w:ascii="Roboto Light" w:hAnsi="Roboto Light" w:cs="Arial"/>
          <w:sz w:val="22"/>
          <w:szCs w:val="22"/>
        </w:rPr>
        <w:t>seasonality</w:t>
      </w:r>
      <w:r w:rsidR="00457A82">
        <w:rPr>
          <w:rFonts w:ascii="Roboto Light" w:hAnsi="Roboto Light" w:cs="Arial"/>
          <w:sz w:val="22"/>
          <w:szCs w:val="22"/>
        </w:rPr>
        <w:t xml:space="preserve"> and promotions</w:t>
      </w:r>
      <w:r w:rsidRPr="005A599A">
        <w:rPr>
          <w:rFonts w:ascii="Roboto Light" w:hAnsi="Roboto Light" w:cs="Arial"/>
          <w:sz w:val="22"/>
          <w:szCs w:val="22"/>
        </w:rPr>
        <w:t xml:space="preserve"> – </w:t>
      </w:r>
      <w:r w:rsidR="00CE79E1">
        <w:rPr>
          <w:rFonts w:ascii="Roboto Light" w:hAnsi="Roboto Light" w:cs="Arial"/>
          <w:sz w:val="22"/>
          <w:szCs w:val="22"/>
        </w:rPr>
        <w:t xml:space="preserve">adjustment of norms, </w:t>
      </w:r>
      <w:r w:rsidRPr="005A599A">
        <w:rPr>
          <w:rFonts w:ascii="Roboto Light" w:hAnsi="Roboto Light" w:cs="Arial"/>
          <w:sz w:val="22"/>
          <w:szCs w:val="22"/>
        </w:rPr>
        <w:t>build up and waning down of stocks</w:t>
      </w:r>
      <w:r w:rsidR="00457A82">
        <w:rPr>
          <w:rFonts w:ascii="Roboto Light" w:hAnsi="Roboto Light" w:cs="Arial"/>
          <w:sz w:val="22"/>
          <w:szCs w:val="22"/>
        </w:rPr>
        <w:t>, logistical changes</w:t>
      </w:r>
    </w:p>
    <w:p w14:paraId="06CECC11" w14:textId="541F7102" w:rsidR="00D53E3F" w:rsidRPr="005A599A" w:rsidRDefault="00D53E3F"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Build SOPs for phase in phase out of SKUs and introduction of new SKUs.</w:t>
      </w:r>
    </w:p>
    <w:p w14:paraId="540E4287" w14:textId="2E27E35A" w:rsidR="007B1A15" w:rsidRDefault="007B1A15" w:rsidP="00DF2BD4">
      <w:pPr>
        <w:numPr>
          <w:ilvl w:val="2"/>
          <w:numId w:val="10"/>
        </w:numPr>
        <w:spacing w:before="240" w:after="120" w:line="276" w:lineRule="auto"/>
        <w:ind w:left="1134"/>
        <w:jc w:val="both"/>
        <w:rPr>
          <w:rFonts w:ascii="Roboto Light" w:eastAsia="MS Mincho" w:hAnsi="Roboto Light" w:cs="Arial"/>
          <w:sz w:val="22"/>
          <w:szCs w:val="22"/>
        </w:rPr>
      </w:pPr>
      <w:r>
        <w:rPr>
          <w:rFonts w:ascii="Roboto Light" w:eastAsia="MS Mincho" w:hAnsi="Roboto Light" w:cs="Arial"/>
          <w:sz w:val="22"/>
          <w:szCs w:val="22"/>
        </w:rPr>
        <w:lastRenderedPageBreak/>
        <w:t xml:space="preserve">Managing </w:t>
      </w:r>
      <w:r w:rsidR="00F14BD0">
        <w:rPr>
          <w:rFonts w:ascii="Roboto Light" w:eastAsia="MS Mincho" w:hAnsi="Roboto Light" w:cs="Arial"/>
          <w:sz w:val="22"/>
          <w:szCs w:val="22"/>
        </w:rPr>
        <w:t>procurement</w:t>
      </w:r>
      <w:r w:rsidR="00CE79E1">
        <w:rPr>
          <w:rFonts w:ascii="Roboto Light" w:eastAsia="MS Mincho" w:hAnsi="Roboto Light" w:cs="Arial"/>
          <w:sz w:val="22"/>
          <w:szCs w:val="22"/>
        </w:rPr>
        <w:t xml:space="preserve"> </w:t>
      </w:r>
      <w:r>
        <w:rPr>
          <w:rFonts w:ascii="Roboto Light" w:eastAsia="MS Mincho" w:hAnsi="Roboto Light" w:cs="Arial"/>
          <w:sz w:val="22"/>
          <w:szCs w:val="22"/>
        </w:rPr>
        <w:t xml:space="preserve">to ensure availability at </w:t>
      </w:r>
      <w:r w:rsidR="00457A82">
        <w:rPr>
          <w:rFonts w:ascii="Roboto Light" w:eastAsia="MS Mincho" w:hAnsi="Roboto Light" w:cs="Arial"/>
          <w:sz w:val="22"/>
          <w:szCs w:val="22"/>
        </w:rPr>
        <w:t>warehouses</w:t>
      </w:r>
    </w:p>
    <w:p w14:paraId="6A022578" w14:textId="70B84883"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Deciding on the correct SKU wise initial inventory level at each storage point</w:t>
      </w:r>
    </w:p>
    <w:p w14:paraId="6F646F7E" w14:textId="77777777"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Managing the replenishment system to ensure continuous availability as per actual consumption.</w:t>
      </w:r>
    </w:p>
    <w:p w14:paraId="7B161B1F" w14:textId="136D3626"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 xml:space="preserve">Monitoring stocks – Buffer Management, Priority system </w:t>
      </w:r>
    </w:p>
    <w:p w14:paraId="1A1B791D" w14:textId="77777777"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Dynamic Buffer Management to change the stock levels to accommodate changes in demand and correct the initially defined stock level.</w:t>
      </w:r>
    </w:p>
    <w:p w14:paraId="07385E67" w14:textId="1D03D4CD"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Build SOPs for managing</w:t>
      </w:r>
      <w:r w:rsidR="00CE79E1">
        <w:rPr>
          <w:rFonts w:ascii="Roboto Light" w:hAnsi="Roboto Light" w:cs="Arial"/>
          <w:sz w:val="22"/>
          <w:szCs w:val="22"/>
        </w:rPr>
        <w:t xml:space="preserve"> OEM schedules and</w:t>
      </w:r>
      <w:r w:rsidRPr="005A599A">
        <w:rPr>
          <w:rFonts w:ascii="Roboto Light" w:hAnsi="Roboto Light" w:cs="Arial"/>
          <w:sz w:val="22"/>
          <w:szCs w:val="22"/>
        </w:rPr>
        <w:t xml:space="preserve"> seasonality – </w:t>
      </w:r>
      <w:r w:rsidR="00CE79E1">
        <w:rPr>
          <w:rFonts w:ascii="Roboto Light" w:hAnsi="Roboto Light" w:cs="Arial"/>
          <w:sz w:val="22"/>
          <w:szCs w:val="22"/>
        </w:rPr>
        <w:t xml:space="preserve">adjustment of norms, </w:t>
      </w:r>
      <w:r w:rsidRPr="005A599A">
        <w:rPr>
          <w:rFonts w:ascii="Roboto Light" w:hAnsi="Roboto Light" w:cs="Arial"/>
          <w:sz w:val="22"/>
          <w:szCs w:val="22"/>
        </w:rPr>
        <w:t>build up and waning down of stocks.</w:t>
      </w:r>
    </w:p>
    <w:p w14:paraId="188A5064" w14:textId="77777777" w:rsidR="005A599A" w:rsidRPr="005A599A" w:rsidRDefault="005A599A" w:rsidP="00DF2BD4">
      <w:pPr>
        <w:pStyle w:val="ListParagraph"/>
        <w:numPr>
          <w:ilvl w:val="3"/>
          <w:numId w:val="10"/>
        </w:numPr>
        <w:spacing w:before="0" w:after="120"/>
        <w:ind w:left="1560"/>
        <w:jc w:val="both"/>
        <w:rPr>
          <w:rFonts w:ascii="Roboto Light" w:hAnsi="Roboto Light" w:cs="Arial"/>
          <w:sz w:val="22"/>
          <w:szCs w:val="22"/>
        </w:rPr>
      </w:pPr>
      <w:r w:rsidRPr="005A599A">
        <w:rPr>
          <w:rFonts w:ascii="Roboto Light" w:hAnsi="Roboto Light" w:cs="Arial"/>
          <w:sz w:val="22"/>
          <w:szCs w:val="22"/>
        </w:rPr>
        <w:t>Build SOPs for phase in phase out of SKUs and introduction of new SKUs.</w:t>
      </w:r>
    </w:p>
    <w:p w14:paraId="4278B671" w14:textId="027F1F0F" w:rsidR="007B1A15" w:rsidRPr="007B1A15" w:rsidRDefault="00F14BD0" w:rsidP="00DF2BD4">
      <w:pPr>
        <w:numPr>
          <w:ilvl w:val="2"/>
          <w:numId w:val="10"/>
        </w:numPr>
        <w:spacing w:before="240" w:after="120" w:line="276" w:lineRule="auto"/>
        <w:ind w:left="1134"/>
        <w:jc w:val="both"/>
        <w:rPr>
          <w:rFonts w:ascii="Roboto Light" w:eastAsia="MS Mincho" w:hAnsi="Roboto Light" w:cs="Arial"/>
          <w:sz w:val="22"/>
          <w:szCs w:val="22"/>
        </w:rPr>
      </w:pPr>
      <w:r>
        <w:rPr>
          <w:rFonts w:ascii="Roboto Light" w:eastAsia="MS Mincho" w:hAnsi="Roboto Light" w:cs="Arial"/>
          <w:sz w:val="22"/>
          <w:szCs w:val="22"/>
        </w:rPr>
        <w:t>Aligning</w:t>
      </w:r>
      <w:r w:rsidR="007B1A15" w:rsidRPr="007B1A15">
        <w:rPr>
          <w:rFonts w:ascii="Roboto Light" w:eastAsia="MS Mincho" w:hAnsi="Roboto Light" w:cs="Arial"/>
          <w:sz w:val="22"/>
          <w:szCs w:val="22"/>
        </w:rPr>
        <w:t xml:space="preserve"> </w:t>
      </w:r>
      <w:r w:rsidR="00CE79E1">
        <w:rPr>
          <w:rFonts w:ascii="Roboto Light" w:eastAsia="MS Mincho" w:hAnsi="Roboto Light" w:cs="Arial"/>
          <w:sz w:val="22"/>
          <w:szCs w:val="22"/>
        </w:rPr>
        <w:t>procurement from suppliers</w:t>
      </w:r>
    </w:p>
    <w:p w14:paraId="2BFBDF40" w14:textId="4B49AF30" w:rsidR="007B1A15" w:rsidRPr="007B1A15" w:rsidRDefault="007B1A15" w:rsidP="00DF2BD4">
      <w:pPr>
        <w:pStyle w:val="ListParagraph"/>
        <w:numPr>
          <w:ilvl w:val="3"/>
          <w:numId w:val="10"/>
        </w:numPr>
        <w:spacing w:before="0" w:after="120"/>
        <w:ind w:left="1560"/>
        <w:jc w:val="both"/>
        <w:rPr>
          <w:rFonts w:ascii="Roboto Light" w:hAnsi="Roboto Light" w:cs="Arial"/>
          <w:sz w:val="22"/>
          <w:szCs w:val="22"/>
        </w:rPr>
      </w:pPr>
      <w:r w:rsidRPr="007B1A15">
        <w:rPr>
          <w:rFonts w:ascii="Roboto Light" w:hAnsi="Roboto Light" w:cs="Arial"/>
          <w:sz w:val="22"/>
          <w:szCs w:val="22"/>
        </w:rPr>
        <w:t xml:space="preserve">New processes to manage replenishment with </w:t>
      </w:r>
      <w:r w:rsidR="00C37505">
        <w:rPr>
          <w:rFonts w:ascii="Roboto Light" w:hAnsi="Roboto Light" w:cs="Arial"/>
          <w:sz w:val="22"/>
          <w:szCs w:val="22"/>
        </w:rPr>
        <w:t>suppliers</w:t>
      </w:r>
      <w:r w:rsidRPr="007B1A15">
        <w:rPr>
          <w:rFonts w:ascii="Roboto Light" w:hAnsi="Roboto Light" w:cs="Arial"/>
          <w:sz w:val="22"/>
          <w:szCs w:val="22"/>
        </w:rPr>
        <w:t xml:space="preserve">, assist </w:t>
      </w:r>
      <w:r w:rsidR="00CE79E1">
        <w:rPr>
          <w:rFonts w:ascii="Roboto Light" w:hAnsi="Roboto Light" w:cs="Arial"/>
          <w:sz w:val="22"/>
          <w:szCs w:val="22"/>
        </w:rPr>
        <w:t>procurement team</w:t>
      </w:r>
      <w:r w:rsidRPr="007B1A15">
        <w:rPr>
          <w:rFonts w:ascii="Roboto Light" w:hAnsi="Roboto Light" w:cs="Arial"/>
          <w:sz w:val="22"/>
          <w:szCs w:val="22"/>
        </w:rPr>
        <w:t xml:space="preserve"> to satisfy fluctuating requirements</w:t>
      </w:r>
    </w:p>
    <w:p w14:paraId="2020F90B" w14:textId="64D2A6D1" w:rsidR="007B1A15" w:rsidRDefault="007B1A15" w:rsidP="00DF2BD4">
      <w:pPr>
        <w:pStyle w:val="ListParagraph"/>
        <w:numPr>
          <w:ilvl w:val="3"/>
          <w:numId w:val="10"/>
        </w:numPr>
        <w:spacing w:before="0" w:after="120"/>
        <w:ind w:left="1560"/>
        <w:jc w:val="both"/>
        <w:rPr>
          <w:rFonts w:ascii="Roboto Light" w:hAnsi="Roboto Light" w:cs="Arial"/>
          <w:sz w:val="22"/>
          <w:szCs w:val="22"/>
        </w:rPr>
      </w:pPr>
      <w:r w:rsidRPr="007B1A15">
        <w:rPr>
          <w:rFonts w:ascii="Roboto Light" w:hAnsi="Roboto Light" w:cs="Arial"/>
          <w:sz w:val="22"/>
          <w:szCs w:val="22"/>
        </w:rPr>
        <w:t>Material procurement model, Daily ordering mechanism, Priority system for ordering</w:t>
      </w:r>
    </w:p>
    <w:p w14:paraId="1A72821B" w14:textId="7C4E2D72" w:rsidR="00457A82" w:rsidRDefault="00457A82" w:rsidP="00DF2BD4">
      <w:pPr>
        <w:pStyle w:val="ListParagraph"/>
        <w:numPr>
          <w:ilvl w:val="3"/>
          <w:numId w:val="10"/>
        </w:numPr>
        <w:spacing w:before="0" w:after="120"/>
        <w:ind w:left="1560"/>
        <w:jc w:val="both"/>
        <w:rPr>
          <w:rFonts w:ascii="Roboto Light" w:hAnsi="Roboto Light" w:cs="Arial"/>
          <w:sz w:val="22"/>
          <w:szCs w:val="22"/>
        </w:rPr>
      </w:pPr>
      <w:r>
        <w:rPr>
          <w:rFonts w:ascii="Roboto Light" w:hAnsi="Roboto Light" w:cs="Arial"/>
          <w:sz w:val="22"/>
          <w:szCs w:val="22"/>
        </w:rPr>
        <w:t>Stocking at suppliers and VMI working to ensure availability at Lenexis warehouses with lower inventory</w:t>
      </w:r>
    </w:p>
    <w:p w14:paraId="02F1CF7E" w14:textId="00568CBA" w:rsidR="00567CC1" w:rsidRPr="00567CC1" w:rsidRDefault="007B1A15" w:rsidP="00DF2BD4">
      <w:pPr>
        <w:pStyle w:val="ListParagraph"/>
        <w:numPr>
          <w:ilvl w:val="3"/>
          <w:numId w:val="10"/>
        </w:numPr>
        <w:spacing w:before="0" w:after="120"/>
        <w:ind w:left="1560"/>
        <w:jc w:val="both"/>
        <w:rPr>
          <w:rFonts w:ascii="Roboto Light" w:hAnsi="Roboto Light" w:cs="Arial"/>
          <w:sz w:val="22"/>
          <w:szCs w:val="22"/>
        </w:rPr>
      </w:pPr>
      <w:r w:rsidRPr="007B1A15">
        <w:rPr>
          <w:rFonts w:ascii="Roboto Light" w:hAnsi="Roboto Light" w:cs="Arial"/>
          <w:sz w:val="22"/>
          <w:szCs w:val="22"/>
        </w:rPr>
        <w:t>Dealing with constraining suppliers</w:t>
      </w:r>
    </w:p>
    <w:p w14:paraId="49BD4D45" w14:textId="101D5086" w:rsidR="00567CC1" w:rsidRPr="00567CC1" w:rsidRDefault="007B5147" w:rsidP="003D36AC">
      <w:pPr>
        <w:spacing w:after="240" w:line="276" w:lineRule="auto"/>
        <w:rPr>
          <w:rFonts w:ascii="Roboto Medium" w:hAnsi="Roboto Medium" w:cs="Arial"/>
          <w:color w:val="000000" w:themeColor="text1"/>
          <w:sz w:val="28"/>
          <w:szCs w:val="28"/>
        </w:rPr>
      </w:pPr>
      <w:r>
        <w:rPr>
          <w:rFonts w:ascii="Roboto Thin" w:hAnsi="Roboto Thin" w:cs="Arial"/>
          <w:color w:val="000000" w:themeColor="text1"/>
          <w:sz w:val="28"/>
          <w:szCs w:val="28"/>
        </w:rPr>
        <w:t>3</w:t>
      </w:r>
      <w:r w:rsidR="000D2B72">
        <w:rPr>
          <w:rFonts w:ascii="Roboto Thin" w:hAnsi="Roboto Thin" w:cs="Arial"/>
          <w:color w:val="000000" w:themeColor="text1"/>
          <w:sz w:val="28"/>
          <w:szCs w:val="28"/>
        </w:rPr>
        <w:t>D</w:t>
      </w:r>
      <w:r w:rsidR="00567CC1" w:rsidRPr="004A2F46">
        <w:rPr>
          <w:rFonts w:ascii="Roboto Thin" w:hAnsi="Roboto Thin" w:cs="Arial"/>
          <w:color w:val="000000" w:themeColor="text1"/>
          <w:sz w:val="28"/>
          <w:szCs w:val="28"/>
        </w:rPr>
        <w:t xml:space="preserve"> |</w:t>
      </w:r>
      <w:r w:rsidR="00567CC1" w:rsidRPr="004A2F46">
        <w:rPr>
          <w:rFonts w:ascii="Roboto Medium" w:hAnsi="Roboto Medium" w:cs="Arial"/>
          <w:color w:val="000000" w:themeColor="text1"/>
          <w:sz w:val="28"/>
          <w:szCs w:val="28"/>
        </w:rPr>
        <w:t xml:space="preserve"> </w:t>
      </w:r>
      <w:r w:rsidR="00567CC1">
        <w:rPr>
          <w:rFonts w:ascii="Roboto Medium" w:hAnsi="Roboto Medium" w:cs="Arial"/>
          <w:color w:val="000000" w:themeColor="text1"/>
          <w:sz w:val="28"/>
          <w:szCs w:val="28"/>
        </w:rPr>
        <w:t>Implementation Road-map</w:t>
      </w:r>
    </w:p>
    <w:p w14:paraId="48F7D204" w14:textId="39234053" w:rsidR="00567CC1" w:rsidRPr="00567CC1" w:rsidRDefault="00567CC1" w:rsidP="00DF2BD4">
      <w:pPr>
        <w:pStyle w:val="ListParagraph"/>
        <w:numPr>
          <w:ilvl w:val="0"/>
          <w:numId w:val="11"/>
        </w:numPr>
        <w:spacing w:before="240"/>
        <w:rPr>
          <w:rFonts w:ascii="Roboto Light" w:hAnsi="Roboto Light" w:cstheme="majorHAnsi"/>
          <w:sz w:val="22"/>
          <w:szCs w:val="22"/>
        </w:rPr>
      </w:pPr>
      <w:r w:rsidRPr="00567CC1">
        <w:rPr>
          <w:rFonts w:ascii="Roboto Light" w:hAnsi="Roboto Light" w:cstheme="majorHAnsi"/>
          <w:sz w:val="22"/>
          <w:szCs w:val="22"/>
        </w:rPr>
        <w:t>Sequence of activities and their potential impact</w:t>
      </w:r>
    </w:p>
    <w:p w14:paraId="6640CBD4" w14:textId="68927DAC" w:rsidR="00567CC1" w:rsidRPr="00567CC1" w:rsidRDefault="00567CC1" w:rsidP="00DF2BD4">
      <w:pPr>
        <w:pStyle w:val="ListParagraph"/>
        <w:numPr>
          <w:ilvl w:val="0"/>
          <w:numId w:val="11"/>
        </w:numPr>
        <w:spacing w:before="240"/>
        <w:rPr>
          <w:rFonts w:ascii="Roboto Light" w:hAnsi="Roboto Light" w:cstheme="majorHAnsi"/>
          <w:sz w:val="22"/>
          <w:szCs w:val="22"/>
        </w:rPr>
      </w:pPr>
      <w:r w:rsidRPr="00567CC1">
        <w:rPr>
          <w:rFonts w:ascii="Roboto Light" w:hAnsi="Roboto Light" w:cstheme="majorHAnsi"/>
          <w:sz w:val="22"/>
          <w:szCs w:val="22"/>
        </w:rPr>
        <w:t xml:space="preserve">Assess the impact on availability, inventory, </w:t>
      </w:r>
      <w:r w:rsidR="00CE79E1">
        <w:rPr>
          <w:rFonts w:ascii="Roboto Light" w:hAnsi="Roboto Light" w:cstheme="majorHAnsi"/>
          <w:sz w:val="22"/>
          <w:szCs w:val="22"/>
        </w:rPr>
        <w:t>interest</w:t>
      </w:r>
      <w:r w:rsidRPr="00567CC1">
        <w:rPr>
          <w:rFonts w:ascii="Roboto Light" w:hAnsi="Roboto Light" w:cstheme="majorHAnsi"/>
          <w:sz w:val="22"/>
          <w:szCs w:val="22"/>
        </w:rPr>
        <w:t xml:space="preserve"> and sales</w:t>
      </w:r>
    </w:p>
    <w:p w14:paraId="6D4E9B12" w14:textId="5F518929" w:rsidR="005A599A" w:rsidRPr="00567CC1" w:rsidRDefault="00567CC1" w:rsidP="00DF2BD4">
      <w:pPr>
        <w:pStyle w:val="ListParagraph"/>
        <w:numPr>
          <w:ilvl w:val="0"/>
          <w:numId w:val="11"/>
        </w:numPr>
        <w:spacing w:before="240"/>
        <w:rPr>
          <w:rFonts w:ascii="Roboto Light" w:hAnsi="Roboto Light" w:cstheme="majorHAnsi"/>
          <w:sz w:val="22"/>
          <w:szCs w:val="22"/>
        </w:rPr>
      </w:pPr>
      <w:r w:rsidRPr="00567CC1">
        <w:rPr>
          <w:rFonts w:ascii="Roboto Light" w:hAnsi="Roboto Light" w:cstheme="majorHAnsi"/>
          <w:sz w:val="22"/>
          <w:szCs w:val="22"/>
        </w:rPr>
        <w:t>Discussion on capex for the future</w:t>
      </w:r>
      <w:r w:rsidR="005A599A" w:rsidRPr="00567CC1">
        <w:rPr>
          <w:rFonts w:ascii="Roboto Light" w:hAnsi="Roboto Light" w:cstheme="majorHAnsi"/>
          <w:sz w:val="22"/>
          <w:szCs w:val="22"/>
        </w:rPr>
        <w:br w:type="page"/>
      </w:r>
    </w:p>
    <w:p w14:paraId="6199C8E8" w14:textId="472E6914" w:rsidR="003B4353" w:rsidRPr="00824B28" w:rsidRDefault="003B4353" w:rsidP="00DF2BD4">
      <w:pPr>
        <w:pStyle w:val="ListParagraph"/>
        <w:numPr>
          <w:ilvl w:val="0"/>
          <w:numId w:val="4"/>
        </w:numPr>
        <w:spacing w:before="240" w:after="240"/>
        <w:ind w:left="425" w:hanging="425"/>
        <w:rPr>
          <w:rFonts w:ascii="Roboto Medium" w:hAnsi="Roboto Medium"/>
          <w:sz w:val="48"/>
          <w:szCs w:val="48"/>
        </w:rPr>
      </w:pPr>
      <w:r w:rsidRPr="00824B28">
        <w:rPr>
          <w:rFonts w:ascii="Roboto Thin" w:hAnsi="Roboto Thin"/>
          <w:color w:val="44546A" w:themeColor="text2"/>
          <w:sz w:val="48"/>
          <w:szCs w:val="48"/>
        </w:rPr>
        <w:lastRenderedPageBreak/>
        <w:t>|</w:t>
      </w:r>
      <w:r w:rsidRPr="00824B28">
        <w:rPr>
          <w:rFonts w:ascii="Roboto Medium" w:hAnsi="Roboto Medium"/>
          <w:color w:val="44546A" w:themeColor="text2"/>
          <w:sz w:val="48"/>
          <w:szCs w:val="48"/>
        </w:rPr>
        <w:t xml:space="preserve"> </w:t>
      </w:r>
      <w:r w:rsidRPr="00824B28">
        <w:rPr>
          <w:rFonts w:ascii="Roboto Medium" w:hAnsi="Roboto Medium"/>
          <w:sz w:val="48"/>
          <w:szCs w:val="48"/>
        </w:rPr>
        <w:t>Vector’s Proposal</w:t>
      </w:r>
      <w:r w:rsidR="003D36AC">
        <w:rPr>
          <w:rFonts w:ascii="Roboto Medium" w:hAnsi="Roboto Medium"/>
          <w:sz w:val="48"/>
          <w:szCs w:val="48"/>
        </w:rPr>
        <w:t xml:space="preserve"> for Phase 1</w:t>
      </w:r>
    </w:p>
    <w:p w14:paraId="2126CD74" w14:textId="638AFB90" w:rsidR="003B4353" w:rsidRPr="00D25D43" w:rsidRDefault="0032011E" w:rsidP="003D36AC">
      <w:pPr>
        <w:pStyle w:val="NormalWeb"/>
        <w:spacing w:before="120" w:after="120" w:line="276" w:lineRule="auto"/>
        <w:rPr>
          <w:rFonts w:ascii="Roboto Medium" w:eastAsia="Times New Roman" w:hAnsi="Roboto Medium" w:cs="Calibri"/>
          <w:color w:val="000000" w:themeColor="text1"/>
          <w:sz w:val="28"/>
          <w:szCs w:val="28"/>
          <w:lang w:eastAsia="en-GB"/>
        </w:rPr>
      </w:pPr>
      <w:r>
        <w:rPr>
          <w:rFonts w:ascii="Roboto Thin" w:eastAsia="MS Mincho" w:hAnsi="Roboto Thin" w:cs="Arial"/>
          <w:color w:val="000000" w:themeColor="text1"/>
          <w:sz w:val="28"/>
          <w:szCs w:val="28"/>
        </w:rPr>
        <w:t>4</w:t>
      </w:r>
      <w:r w:rsidR="00574DC5">
        <w:rPr>
          <w:rFonts w:ascii="Roboto Thin" w:eastAsia="MS Mincho" w:hAnsi="Roboto Thin" w:cs="Arial"/>
          <w:color w:val="000000" w:themeColor="text1"/>
          <w:sz w:val="28"/>
          <w:szCs w:val="28"/>
        </w:rPr>
        <w:t>A</w:t>
      </w:r>
      <w:r w:rsidR="003B4353" w:rsidRPr="00D25D43">
        <w:rPr>
          <w:rFonts w:ascii="Roboto Thin" w:eastAsia="MS Mincho" w:hAnsi="Roboto Thin" w:cs="Arial"/>
          <w:color w:val="000000" w:themeColor="text1"/>
          <w:sz w:val="28"/>
          <w:szCs w:val="28"/>
        </w:rPr>
        <w:t xml:space="preserve"> |</w:t>
      </w:r>
      <w:r w:rsidR="003B4353" w:rsidRPr="00D25D43">
        <w:rPr>
          <w:rFonts w:ascii="Roboto Medium" w:eastAsia="MS Mincho" w:hAnsi="Roboto Medium" w:cs="Arial"/>
          <w:color w:val="000000" w:themeColor="text1"/>
          <w:sz w:val="28"/>
          <w:szCs w:val="28"/>
        </w:rPr>
        <w:t xml:space="preserve"> Vector’s Project structure</w:t>
      </w:r>
    </w:p>
    <w:p w14:paraId="68A4A252" w14:textId="77777777" w:rsidR="003B4353" w:rsidRPr="00636049" w:rsidRDefault="003B4353" w:rsidP="003D36AC">
      <w:pPr>
        <w:pStyle w:val="NormalWeb"/>
        <w:spacing w:before="100" w:beforeAutospacing="1" w:after="100" w:afterAutospacing="1" w:line="276" w:lineRule="auto"/>
        <w:rPr>
          <w:rFonts w:ascii="Roboto Medium" w:eastAsia="Times New Roman" w:hAnsi="Roboto Medium" w:cs="Calibri"/>
          <w:sz w:val="22"/>
          <w:szCs w:val="22"/>
          <w:lang w:eastAsia="en-GB"/>
        </w:rPr>
      </w:pPr>
      <w:r w:rsidRPr="00636049">
        <w:rPr>
          <w:rFonts w:ascii="Calibri" w:eastAsia="Times New Roman" w:hAnsi="Calibri" w:cs="Calibri"/>
          <w:noProof/>
          <w:sz w:val="22"/>
          <w:szCs w:val="22"/>
          <w:lang w:eastAsia="en-GB"/>
        </w:rPr>
        <mc:AlternateContent>
          <mc:Choice Requires="wpg">
            <w:drawing>
              <wp:anchor distT="0" distB="0" distL="114300" distR="114300" simplePos="0" relativeHeight="251816960" behindDoc="0" locked="0" layoutInCell="1" allowOverlap="1" wp14:anchorId="173ED8DC" wp14:editId="6F982EBC">
                <wp:simplePos x="0" y="0"/>
                <wp:positionH relativeFrom="column">
                  <wp:posOffset>409919</wp:posOffset>
                </wp:positionH>
                <wp:positionV relativeFrom="paragraph">
                  <wp:posOffset>116526</wp:posOffset>
                </wp:positionV>
                <wp:extent cx="1246780" cy="1939649"/>
                <wp:effectExtent l="0" t="0" r="0" b="3810"/>
                <wp:wrapNone/>
                <wp:docPr id="801213862" name="Group 21"/>
                <wp:cNvGraphicFramePr/>
                <a:graphic xmlns:a="http://schemas.openxmlformats.org/drawingml/2006/main">
                  <a:graphicData uri="http://schemas.microsoft.com/office/word/2010/wordprocessingGroup">
                    <wpg:wgp>
                      <wpg:cNvGrpSpPr/>
                      <wpg:grpSpPr>
                        <a:xfrm>
                          <a:off x="0" y="0"/>
                          <a:ext cx="1246780" cy="1939649"/>
                          <a:chOff x="0" y="0"/>
                          <a:chExt cx="1246937" cy="1939650"/>
                        </a:xfrm>
                      </wpg:grpSpPr>
                      <wps:wsp>
                        <wps:cNvPr id="1987016572" name="Rectangle 1987016572"/>
                        <wps:cNvSpPr/>
                        <wps:spPr>
                          <a:xfrm flipH="1">
                            <a:off x="0" y="853741"/>
                            <a:ext cx="30690" cy="31237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270495" name="TextBox 58"/>
                        <wps:cNvSpPr txBox="1"/>
                        <wps:spPr>
                          <a:xfrm>
                            <a:off x="101912" y="844624"/>
                            <a:ext cx="873235" cy="327660"/>
                          </a:xfrm>
                          <a:prstGeom prst="rect">
                            <a:avLst/>
                          </a:prstGeom>
                          <a:noFill/>
                        </wps:spPr>
                        <wps:txbx>
                          <w:txbxContent>
                            <w:p w14:paraId="372BBE0F" w14:textId="77777777"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Project Manager</w:t>
                              </w:r>
                            </w:p>
                          </w:txbxContent>
                        </wps:txbx>
                        <wps:bodyPr wrap="square" lIns="0" tIns="0" rIns="0" bIns="0" rtlCol="0">
                          <a:spAutoFit/>
                        </wps:bodyPr>
                      </wps:wsp>
                      <wps:wsp>
                        <wps:cNvPr id="1622361909" name="Rectangle 1622361909"/>
                        <wps:cNvSpPr/>
                        <wps:spPr>
                          <a:xfrm flipH="1">
                            <a:off x="0" y="0"/>
                            <a:ext cx="31977" cy="413954"/>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74960845" name="TextBox 19"/>
                        <wps:cNvSpPr txBox="1"/>
                        <wps:spPr>
                          <a:xfrm>
                            <a:off x="101729" y="30069"/>
                            <a:ext cx="1112660" cy="327660"/>
                          </a:xfrm>
                          <a:prstGeom prst="rect">
                            <a:avLst/>
                          </a:prstGeom>
                          <a:noFill/>
                        </wps:spPr>
                        <wps:txbx>
                          <w:txbxContent>
                            <w:p w14:paraId="089831B6" w14:textId="77777777" w:rsidR="003B4353" w:rsidRPr="00574DC5" w:rsidRDefault="003B4353" w:rsidP="003B4353">
                              <w:pPr>
                                <w:rPr>
                                  <w:rFonts w:ascii="Roboto Medium" w:eastAsia="Roboto Medium" w:hAnsi="Roboto Medium"/>
                                  <w:color w:val="000000"/>
                                  <w:kern w:val="24"/>
                                  <w:sz w:val="22"/>
                                  <w:szCs w:val="22"/>
                                  <w:lang w:val="en-US"/>
                                </w:rPr>
                              </w:pPr>
                              <w:r w:rsidRPr="00574DC5">
                                <w:rPr>
                                  <w:rFonts w:ascii="Roboto Medium" w:eastAsia="Roboto Medium" w:hAnsi="Roboto Medium"/>
                                  <w:color w:val="000000"/>
                                  <w:kern w:val="24"/>
                                  <w:sz w:val="22"/>
                                  <w:szCs w:val="22"/>
                                  <w:lang w:val="en-US"/>
                                </w:rPr>
                                <w:t>Project Director</w:t>
                              </w:r>
                            </w:p>
                            <w:p w14:paraId="51B7BA3B" w14:textId="77777777"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Partner</w:t>
                              </w:r>
                            </w:p>
                          </w:txbxContent>
                        </wps:txbx>
                        <wps:bodyPr wrap="square" lIns="0" tIns="0" rIns="0" bIns="0" rtlCol="0">
                          <a:spAutoFit/>
                        </wps:bodyPr>
                      </wps:wsp>
                      <wps:wsp>
                        <wps:cNvPr id="135027806" name="Rectangle 135027806"/>
                        <wps:cNvSpPr/>
                        <wps:spPr>
                          <a:xfrm flipH="1">
                            <a:off x="0" y="1627280"/>
                            <a:ext cx="30475" cy="31237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67250025" name="TextBox 12"/>
                        <wps:cNvSpPr txBox="1"/>
                        <wps:spPr>
                          <a:xfrm>
                            <a:off x="101888" y="1712639"/>
                            <a:ext cx="1145049" cy="163830"/>
                          </a:xfrm>
                          <a:prstGeom prst="rect">
                            <a:avLst/>
                          </a:prstGeom>
                          <a:noFill/>
                        </wps:spPr>
                        <wps:txbx>
                          <w:txbxContent>
                            <w:p w14:paraId="3CC37242" w14:textId="1888B466"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Consultant</w:t>
                              </w:r>
                              <w:r w:rsidR="005E64D6">
                                <w:rPr>
                                  <w:rFonts w:ascii="Roboto Light" w:eastAsia="Roboto Light" w:hAnsi="Roboto Light"/>
                                  <w:color w:val="000000"/>
                                  <w:kern w:val="24"/>
                                  <w:sz w:val="22"/>
                                  <w:szCs w:val="22"/>
                                  <w:lang w:val="en-US"/>
                                </w:rPr>
                                <w:t>(s)</w:t>
                              </w:r>
                            </w:p>
                          </w:txbxContent>
                        </wps:txbx>
                        <wps:bodyPr wrap="square" lIns="0" tIns="0" rIns="0" bIns="0" rtlCol="0">
                          <a:spAutoFit/>
                        </wps:bodyPr>
                      </wps:wsp>
                      <wps:wsp>
                        <wps:cNvPr id="1195478394" name="Straight Arrow Connector 1195478394"/>
                        <wps:cNvCnPr>
                          <a:cxnSpLocks/>
                        </wps:cNvCnPr>
                        <wps:spPr>
                          <a:xfrm>
                            <a:off x="316923" y="431897"/>
                            <a:ext cx="3379" cy="363612"/>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1059324" name="Straight Arrow Connector 1181059324"/>
                        <wps:cNvCnPr>
                          <a:cxnSpLocks/>
                        </wps:cNvCnPr>
                        <wps:spPr>
                          <a:xfrm>
                            <a:off x="316923" y="1247424"/>
                            <a:ext cx="3379" cy="363612"/>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3ED8DC" id="Group 21" o:spid="_x0000_s1030" style="position:absolute;margin-left:32.3pt;margin-top:9.2pt;width:98.15pt;height:152.75pt;z-index:251816960;mso-width-relative:margin;mso-height-relative:margin" coordsize="12469,193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">
                <v:rect id="Rectangle 1987016572" o:spid="_x0000_s1031" style="position:absolute;top:8537;width:306;height:3124;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" fillcolor="#d11276 [3204]" stroked="f" strokeweight="1pt">
                  <v:fill color2="#820f4c [3205]" rotate="t" angle="180" focus="100%" type="gradient"/>
                </v:rect>
                <v:shape id="TextBox 58" o:spid="_x0000_s1032" type="#_x0000_t202" style="position:absolute;left:1019;top:8446;width:8732;height:3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" filled="f" stroked="f">
                  <v:textbox style="mso-fit-shape-to-text:t" inset="0,0,0,0">
                    <w:txbxContent>
                      <w:p w14:paraId="372BBE0F" w14:textId="77777777"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Project Manager</w:t>
                        </w:r>
                      </w:p>
                    </w:txbxContent>
                  </v:textbox>
                </v:shape>
                <v:rect id="Rectangle 1622361909" o:spid="_x0000_s1033" style="position:absolute;width:319;height:4139;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" fillcolor="#d11276 [3204]" stroked="f" strokeweight="1pt">
                  <v:fill color2="#820f4c [3205]" rotate="t" angle="180" focus="100%" type="gradient"/>
                </v:rect>
                <v:shape id="TextBox 19" o:spid="_x0000_s1034" type="#_x0000_t202" style="position:absolute;left:1017;top:300;width:11126;height:3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" filled="f" stroked="f">
                  <v:textbox style="mso-fit-shape-to-text:t" inset="0,0,0,0">
                    <w:txbxContent>
                      <w:p w14:paraId="089831B6" w14:textId="77777777" w:rsidR="003B4353" w:rsidRPr="00574DC5" w:rsidRDefault="003B4353" w:rsidP="003B4353">
                        <w:pPr>
                          <w:rPr>
                            <w:rFonts w:ascii="Roboto Medium" w:eastAsia="Roboto Medium" w:hAnsi="Roboto Medium"/>
                            <w:color w:val="000000"/>
                            <w:kern w:val="24"/>
                            <w:sz w:val="22"/>
                            <w:szCs w:val="22"/>
                            <w:lang w:val="en-US"/>
                          </w:rPr>
                        </w:pPr>
                        <w:r w:rsidRPr="00574DC5">
                          <w:rPr>
                            <w:rFonts w:ascii="Roboto Medium" w:eastAsia="Roboto Medium" w:hAnsi="Roboto Medium"/>
                            <w:color w:val="000000"/>
                            <w:kern w:val="24"/>
                            <w:sz w:val="22"/>
                            <w:szCs w:val="22"/>
                            <w:lang w:val="en-US"/>
                          </w:rPr>
                          <w:t>Project Director</w:t>
                        </w:r>
                      </w:p>
                      <w:p w14:paraId="51B7BA3B" w14:textId="77777777"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Partner</w:t>
                        </w:r>
                      </w:p>
                    </w:txbxContent>
                  </v:textbox>
                </v:shape>
                <v:rect id="Rectangle 135027806" o:spid="_x0000_s1035" style="position:absolute;top:16272;width:304;height:3124;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" fillcolor="#d11276 [3204]" stroked="f" strokeweight="1pt">
                  <v:fill color2="#820f4c [3205]" rotate="t" angle="180" focus="100%" type="gradient"/>
                </v:rect>
                <v:shape id="TextBox 12" o:spid="_x0000_s1036" type="#_x0000_t202" style="position:absolute;left:1018;top:17126;width:1145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" filled="f" stroked="f">
                  <v:textbox style="mso-fit-shape-to-text:t" inset="0,0,0,0">
                    <w:txbxContent>
                      <w:p w14:paraId="3CC37242" w14:textId="1888B466" w:rsidR="003B4353" w:rsidRPr="00574DC5" w:rsidRDefault="003B4353" w:rsidP="003B4353">
                        <w:pPr>
                          <w:rPr>
                            <w:rFonts w:ascii="Roboto Light" w:eastAsia="Roboto Light" w:hAnsi="Roboto Light"/>
                            <w:color w:val="000000"/>
                            <w:kern w:val="24"/>
                            <w:sz w:val="22"/>
                            <w:szCs w:val="22"/>
                            <w:lang w:val="en-US"/>
                          </w:rPr>
                        </w:pPr>
                        <w:r w:rsidRPr="00574DC5">
                          <w:rPr>
                            <w:rFonts w:ascii="Roboto Light" w:eastAsia="Roboto Light" w:hAnsi="Roboto Light"/>
                            <w:color w:val="000000"/>
                            <w:kern w:val="24"/>
                            <w:sz w:val="22"/>
                            <w:szCs w:val="22"/>
                            <w:lang w:val="en-US"/>
                          </w:rPr>
                          <w:t>Consultant</w:t>
                        </w:r>
                        <w:r w:rsidR="005E64D6">
                          <w:rPr>
                            <w:rFonts w:ascii="Roboto Light" w:eastAsia="Roboto Light" w:hAnsi="Roboto Light"/>
                            <w:color w:val="000000"/>
                            <w:kern w:val="24"/>
                            <w:sz w:val="22"/>
                            <w:szCs w:val="22"/>
                            <w:lang w:val="en-US"/>
                          </w:rPr>
                          <w:t>(s)</w:t>
                        </w:r>
                      </w:p>
                    </w:txbxContent>
                  </v:textbox>
                </v:shape>
                <v:shapetype id="_x0000_t32" coordsize="21600,21600" o:spt="32" o:oned="t" path="m,l21600,21600e" filled="f">
                  <v:path arrowok="t" fillok="f" o:connecttype="none"/>
                  <o:lock v:ext="edit" shapetype="t"/>
                </v:shapetype>
                <v:shape id="Straight Arrow Connector 1195478394" o:spid="_x0000_s1037" type="#_x0000_t32" style="position:absolute;left:3169;top:4318;width:34;height:36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" strokecolor="#820f4c [3205]" strokeweight=".5pt">
                  <v:stroke endarrow="block" joinstyle="miter"/>
                  <o:lock v:ext="edit" shapetype="f"/>
                </v:shape>
                <v:shape id="Straight Arrow Connector 1181059324" o:spid="_x0000_s1038" type="#_x0000_t32" style="position:absolute;left:3169;top:12474;width:34;height:363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" strokecolor="#820f4c [3205]" strokeweight=".5pt">
                  <v:stroke endarrow="block" joinstyle="miter"/>
                  <o:lock v:ext="edit" shapetype="f"/>
                </v:shape>
              </v:group>
            </w:pict>
          </mc:Fallback>
        </mc:AlternateContent>
      </w:r>
    </w:p>
    <w:p w14:paraId="0EF41310" w14:textId="77777777" w:rsidR="003B4353" w:rsidRPr="00636049" w:rsidRDefault="003B4353" w:rsidP="003D36AC">
      <w:pPr>
        <w:pStyle w:val="NormalWeb"/>
        <w:spacing w:before="100" w:beforeAutospacing="1" w:after="100" w:afterAutospacing="1" w:line="276" w:lineRule="auto"/>
        <w:rPr>
          <w:rFonts w:ascii="Roboto Medium" w:eastAsia="Times New Roman" w:hAnsi="Roboto Medium" w:cs="Calibri"/>
          <w:sz w:val="22"/>
          <w:szCs w:val="22"/>
          <w:lang w:eastAsia="en-GB"/>
        </w:rPr>
      </w:pPr>
    </w:p>
    <w:p w14:paraId="448BF62C" w14:textId="77777777" w:rsidR="003B4353" w:rsidRPr="00636049" w:rsidRDefault="003B4353" w:rsidP="003D36AC">
      <w:pPr>
        <w:pStyle w:val="NormalWeb"/>
        <w:spacing w:before="100" w:beforeAutospacing="1" w:after="100" w:afterAutospacing="1" w:line="276" w:lineRule="auto"/>
        <w:rPr>
          <w:rFonts w:ascii="Roboto Medium" w:eastAsia="Times New Roman" w:hAnsi="Roboto Medium" w:cs="Calibri"/>
          <w:sz w:val="22"/>
          <w:szCs w:val="22"/>
          <w:lang w:eastAsia="en-GB"/>
        </w:rPr>
      </w:pPr>
    </w:p>
    <w:p w14:paraId="486FDA03" w14:textId="77777777" w:rsidR="003B4353" w:rsidRPr="00636049" w:rsidRDefault="003B4353" w:rsidP="003D36AC">
      <w:pPr>
        <w:pStyle w:val="NormalWeb"/>
        <w:spacing w:before="100" w:beforeAutospacing="1" w:after="100" w:afterAutospacing="1" w:line="276" w:lineRule="auto"/>
        <w:rPr>
          <w:rFonts w:ascii="Roboto Medium" w:eastAsia="Times New Roman" w:hAnsi="Roboto Medium" w:cs="Calibri"/>
          <w:sz w:val="22"/>
          <w:szCs w:val="22"/>
          <w:lang w:eastAsia="en-GB"/>
        </w:rPr>
      </w:pPr>
    </w:p>
    <w:p w14:paraId="060B91BD" w14:textId="77777777" w:rsidR="003B4353" w:rsidRPr="00636049" w:rsidRDefault="003B4353" w:rsidP="003D36AC">
      <w:pPr>
        <w:pStyle w:val="NormalWeb"/>
        <w:spacing w:before="100" w:beforeAutospacing="1" w:after="100" w:afterAutospacing="1" w:line="276" w:lineRule="auto"/>
        <w:rPr>
          <w:rFonts w:ascii="Roboto Medium" w:eastAsia="Times New Roman" w:hAnsi="Roboto Medium" w:cs="Calibri"/>
          <w:sz w:val="22"/>
          <w:szCs w:val="22"/>
          <w:lang w:eastAsia="en-GB"/>
        </w:rPr>
      </w:pPr>
    </w:p>
    <w:p w14:paraId="493A7119" w14:textId="77777777" w:rsidR="007F05BC" w:rsidRDefault="007F05BC" w:rsidP="003D36AC">
      <w:pPr>
        <w:pStyle w:val="NormalWeb"/>
        <w:spacing w:before="100" w:beforeAutospacing="1" w:line="276" w:lineRule="auto"/>
        <w:rPr>
          <w:rFonts w:ascii="Roboto Thin" w:eastAsia="Times New Roman" w:hAnsi="Roboto Thin" w:cs="Calibri"/>
          <w:color w:val="000000" w:themeColor="text1"/>
          <w:sz w:val="22"/>
          <w:szCs w:val="22"/>
          <w:lang w:eastAsia="en-GB"/>
        </w:rPr>
      </w:pPr>
    </w:p>
    <w:p w14:paraId="2827C1D9" w14:textId="1C95C47D" w:rsidR="003B4353" w:rsidRPr="0032011E" w:rsidRDefault="0032011E" w:rsidP="003D36AC">
      <w:pPr>
        <w:pStyle w:val="NormalWeb"/>
        <w:spacing w:before="120" w:after="120" w:line="276" w:lineRule="auto"/>
        <w:rPr>
          <w:rFonts w:ascii="Roboto Medium" w:eastAsia="Times New Roman" w:hAnsi="Roboto Medium" w:cs="Calibri"/>
          <w:color w:val="000000" w:themeColor="text1"/>
          <w:sz w:val="28"/>
          <w:szCs w:val="28"/>
          <w:lang w:eastAsia="en-GB"/>
        </w:rPr>
      </w:pPr>
      <w:r>
        <w:rPr>
          <w:rFonts w:ascii="Roboto Thin" w:eastAsia="Times New Roman" w:hAnsi="Roboto Thin" w:cs="Calibri"/>
          <w:color w:val="000000" w:themeColor="text1"/>
          <w:sz w:val="28"/>
          <w:szCs w:val="28"/>
          <w:lang w:eastAsia="en-GB"/>
        </w:rPr>
        <w:t>4</w:t>
      </w:r>
      <w:r w:rsidR="00574DC5">
        <w:rPr>
          <w:rFonts w:ascii="Roboto Thin" w:eastAsia="Times New Roman" w:hAnsi="Roboto Thin" w:cs="Calibri"/>
          <w:color w:val="000000" w:themeColor="text1"/>
          <w:sz w:val="28"/>
          <w:szCs w:val="28"/>
          <w:lang w:eastAsia="en-GB"/>
        </w:rPr>
        <w:t>B</w:t>
      </w:r>
      <w:r w:rsidRPr="00D25D43">
        <w:rPr>
          <w:rFonts w:ascii="Roboto Thin" w:eastAsia="Times New Roman" w:hAnsi="Roboto Thin" w:cs="Calibri"/>
          <w:color w:val="000000" w:themeColor="text1"/>
          <w:sz w:val="28"/>
          <w:szCs w:val="28"/>
          <w:lang w:eastAsia="en-GB"/>
        </w:rPr>
        <w:t xml:space="preserve"> |</w:t>
      </w:r>
      <w:r w:rsidRPr="00D25D43">
        <w:rPr>
          <w:rFonts w:ascii="Roboto Medium" w:eastAsia="Times New Roman" w:hAnsi="Roboto Medium" w:cs="Calibri"/>
          <w:color w:val="000000" w:themeColor="text1"/>
          <w:sz w:val="28"/>
          <w:szCs w:val="28"/>
          <w:lang w:eastAsia="en-GB"/>
        </w:rPr>
        <w:t xml:space="preserve"> </w:t>
      </w:r>
      <w:r>
        <w:rPr>
          <w:rFonts w:ascii="Roboto Medium" w:eastAsia="Times New Roman" w:hAnsi="Roboto Medium" w:cs="Calibri"/>
          <w:color w:val="000000" w:themeColor="text1"/>
          <w:sz w:val="28"/>
          <w:szCs w:val="28"/>
          <w:lang w:eastAsia="en-GB"/>
        </w:rPr>
        <w:t>Commercial Terms</w:t>
      </w:r>
    </w:p>
    <w:p w14:paraId="6D446E58" w14:textId="138AAD73" w:rsidR="00574DC5" w:rsidRPr="0032011E" w:rsidRDefault="00574DC5" w:rsidP="00DF2BD4">
      <w:pPr>
        <w:pStyle w:val="NormalWeb"/>
        <w:numPr>
          <w:ilvl w:val="0"/>
          <w:numId w:val="2"/>
        </w:numPr>
        <w:spacing w:after="120" w:line="276" w:lineRule="auto"/>
        <w:ind w:left="284" w:hanging="284"/>
        <w:rPr>
          <w:rFonts w:ascii="Roboto Light" w:eastAsia="Times New Roman" w:hAnsi="Roboto Light" w:cs="Calibri"/>
          <w:sz w:val="22"/>
          <w:szCs w:val="22"/>
          <w:lang w:eastAsia="en-GB"/>
        </w:rPr>
      </w:pPr>
      <w:r w:rsidRPr="00636049">
        <w:rPr>
          <w:rFonts w:ascii="Roboto Light" w:eastAsia="Times New Roman" w:hAnsi="Roboto Light" w:cs="Calibri"/>
          <w:sz w:val="22"/>
          <w:szCs w:val="22"/>
          <w:lang w:eastAsia="en-GB"/>
        </w:rPr>
        <w:t xml:space="preserve">The total consulting fee for the engagement is </w:t>
      </w:r>
      <w:r w:rsidRPr="00B8685B">
        <w:rPr>
          <w:rFonts w:ascii="Roboto Medium" w:eastAsia="Times New Roman" w:hAnsi="Roboto Medium" w:cs="Calibri"/>
          <w:sz w:val="22"/>
          <w:szCs w:val="22"/>
          <w:lang w:eastAsia="en-GB"/>
        </w:rPr>
        <w:t xml:space="preserve">INR </w:t>
      </w:r>
      <w:r w:rsidR="000969C6" w:rsidRPr="00B8685B">
        <w:rPr>
          <w:rFonts w:ascii="Roboto Medium" w:eastAsia="Times New Roman" w:hAnsi="Roboto Medium" w:cs="Calibri"/>
          <w:strike/>
          <w:sz w:val="22"/>
          <w:szCs w:val="22"/>
          <w:lang w:eastAsia="en-GB"/>
        </w:rPr>
        <w:t xml:space="preserve">24 </w:t>
      </w:r>
      <w:r w:rsidRPr="00B8685B">
        <w:rPr>
          <w:rFonts w:ascii="Roboto Medium" w:eastAsia="Times New Roman" w:hAnsi="Roboto Medium" w:cs="Calibri"/>
          <w:strike/>
          <w:sz w:val="22"/>
          <w:szCs w:val="22"/>
          <w:lang w:eastAsia="en-GB"/>
        </w:rPr>
        <w:t>Lacs</w:t>
      </w:r>
      <w:r w:rsidR="00B8685B" w:rsidRPr="00B8685B">
        <w:rPr>
          <w:rFonts w:ascii="Roboto Medium" w:eastAsia="Times New Roman" w:hAnsi="Roboto Medium" w:cs="Calibri"/>
          <w:sz w:val="22"/>
          <w:szCs w:val="22"/>
          <w:lang w:eastAsia="en-GB"/>
        </w:rPr>
        <w:t xml:space="preserve"> </w:t>
      </w:r>
      <w:r w:rsidR="00B8685B" w:rsidRPr="00B8685B">
        <w:rPr>
          <w:rFonts w:ascii="Roboto Medium" w:eastAsia="Times New Roman" w:hAnsi="Roboto Medium" w:cs="Calibri"/>
          <w:color w:val="FF0000"/>
          <w:sz w:val="22"/>
          <w:szCs w:val="22"/>
          <w:lang w:eastAsia="en-GB"/>
        </w:rPr>
        <w:t>20 Lac</w:t>
      </w:r>
      <w:r w:rsidRPr="00636049">
        <w:rPr>
          <w:rFonts w:ascii="Roboto Light" w:eastAsia="Times New Roman" w:hAnsi="Roboto Light" w:cs="Calibri"/>
          <w:sz w:val="22"/>
          <w:szCs w:val="22"/>
          <w:lang w:eastAsia="en-GB"/>
        </w:rPr>
        <w:t>/-</w:t>
      </w:r>
      <w:r w:rsidRPr="00700266">
        <w:rPr>
          <w:rFonts w:ascii="Roboto Medium" w:eastAsia="Times New Roman" w:hAnsi="Roboto Medium" w:cs="Calibri"/>
          <w:sz w:val="22"/>
          <w:szCs w:val="22"/>
          <w:lang w:eastAsia="en-GB"/>
        </w:rPr>
        <w:t>.</w:t>
      </w:r>
      <w:r>
        <w:rPr>
          <w:rFonts w:ascii="Roboto Medium" w:eastAsia="Times New Roman" w:hAnsi="Roboto Medium" w:cs="Calibri"/>
          <w:sz w:val="22"/>
          <w:szCs w:val="22"/>
          <w:lang w:eastAsia="en-GB"/>
        </w:rPr>
        <w:t xml:space="preserve"> </w:t>
      </w:r>
      <w:r w:rsidRPr="00636049">
        <w:rPr>
          <w:rFonts w:ascii="Roboto Light" w:eastAsia="Times New Roman" w:hAnsi="Roboto Light" w:cs="Calibri"/>
          <w:sz w:val="22"/>
          <w:szCs w:val="22"/>
          <w:lang w:eastAsia="en-GB"/>
        </w:rPr>
        <w:t xml:space="preserve">The fee is exclusive of </w:t>
      </w:r>
      <w:r>
        <w:rPr>
          <w:rFonts w:ascii="Roboto Light" w:eastAsia="Times New Roman" w:hAnsi="Roboto Light" w:cs="Calibri"/>
          <w:sz w:val="22"/>
          <w:szCs w:val="22"/>
          <w:lang w:eastAsia="en-GB"/>
        </w:rPr>
        <w:t xml:space="preserve">all </w:t>
      </w:r>
      <w:r w:rsidRPr="00636049">
        <w:rPr>
          <w:rFonts w:ascii="Roboto Light" w:eastAsia="Times New Roman" w:hAnsi="Roboto Light" w:cs="Calibri"/>
          <w:sz w:val="22"/>
          <w:szCs w:val="22"/>
          <w:lang w:eastAsia="en-GB"/>
        </w:rPr>
        <w:t>taxes</w:t>
      </w:r>
      <w:r>
        <w:rPr>
          <w:rFonts w:ascii="Roboto Light" w:eastAsia="Times New Roman" w:hAnsi="Roboto Light" w:cs="Calibri"/>
          <w:sz w:val="22"/>
          <w:szCs w:val="22"/>
          <w:lang w:eastAsia="en-GB"/>
        </w:rPr>
        <w:t>, duties, any other Govt. levies</w:t>
      </w:r>
      <w:r w:rsidRPr="00636049">
        <w:rPr>
          <w:rFonts w:ascii="Roboto Light" w:eastAsia="Times New Roman" w:hAnsi="Roboto Light" w:cs="Calibri"/>
          <w:sz w:val="22"/>
          <w:szCs w:val="22"/>
          <w:lang w:eastAsia="en-GB"/>
        </w:rPr>
        <w:t xml:space="preserve"> and expenses of the consultants</w:t>
      </w:r>
      <w:r>
        <w:rPr>
          <w:rFonts w:ascii="Roboto Light" w:eastAsia="Times New Roman" w:hAnsi="Roboto Light" w:cs="Calibri"/>
          <w:sz w:val="22"/>
          <w:szCs w:val="22"/>
          <w:lang w:eastAsia="en-GB"/>
        </w:rPr>
        <w:t>, which will be extra at actual.</w:t>
      </w:r>
    </w:p>
    <w:p w14:paraId="62A980B3" w14:textId="77777777" w:rsidR="003B4353" w:rsidRPr="00636049" w:rsidRDefault="003B4353" w:rsidP="00DF2BD4">
      <w:pPr>
        <w:pStyle w:val="Header"/>
        <w:numPr>
          <w:ilvl w:val="0"/>
          <w:numId w:val="2"/>
        </w:numPr>
        <w:tabs>
          <w:tab w:val="clear" w:pos="4513"/>
          <w:tab w:val="clear" w:pos="9026"/>
          <w:tab w:val="num" w:pos="284"/>
        </w:tabs>
        <w:spacing w:after="120" w:line="276" w:lineRule="auto"/>
        <w:ind w:left="425" w:hanging="425"/>
        <w:jc w:val="both"/>
        <w:rPr>
          <w:rFonts w:ascii="Roboto Light" w:hAnsi="Roboto Light" w:cs="Arial"/>
          <w:sz w:val="22"/>
          <w:szCs w:val="22"/>
        </w:rPr>
      </w:pPr>
      <w:r w:rsidRPr="00636049">
        <w:rPr>
          <w:rFonts w:ascii="Roboto Light" w:hAnsi="Roboto Light" w:cs="Arial"/>
          <w:sz w:val="22"/>
          <w:szCs w:val="22"/>
        </w:rPr>
        <w:t>Invoice for the fees will be raised as follows</w:t>
      </w:r>
    </w:p>
    <w:p w14:paraId="1BBB3722" w14:textId="6ADC7DAA" w:rsidR="003B4353" w:rsidRPr="00636049" w:rsidRDefault="00C70312" w:rsidP="00DF2BD4">
      <w:pPr>
        <w:pStyle w:val="Header"/>
        <w:numPr>
          <w:ilvl w:val="1"/>
          <w:numId w:val="2"/>
        </w:numPr>
        <w:tabs>
          <w:tab w:val="clear" w:pos="4513"/>
          <w:tab w:val="clear" w:pos="9026"/>
        </w:tabs>
        <w:spacing w:after="120" w:line="276" w:lineRule="auto"/>
        <w:ind w:hanging="425"/>
        <w:contextualSpacing/>
        <w:jc w:val="both"/>
        <w:rPr>
          <w:rFonts w:ascii="Roboto Light" w:hAnsi="Roboto Light" w:cs="Arial"/>
          <w:sz w:val="22"/>
          <w:szCs w:val="22"/>
        </w:rPr>
      </w:pPr>
      <w:r>
        <w:rPr>
          <w:rFonts w:ascii="Roboto Light" w:hAnsi="Roboto Light" w:cs="Arial"/>
          <w:sz w:val="22"/>
          <w:szCs w:val="22"/>
        </w:rPr>
        <w:t>50% of fee</w:t>
      </w:r>
      <w:r w:rsidR="003B4353" w:rsidRPr="00636049">
        <w:rPr>
          <w:rFonts w:ascii="Roboto Light" w:hAnsi="Roboto Light" w:cs="Arial"/>
          <w:sz w:val="22"/>
          <w:szCs w:val="22"/>
        </w:rPr>
        <w:t xml:space="preserve"> at the start of the engagement</w:t>
      </w:r>
    </w:p>
    <w:p w14:paraId="783EE099" w14:textId="01A30513" w:rsidR="003B4353" w:rsidRPr="00636049" w:rsidRDefault="003B4353" w:rsidP="00DF2BD4">
      <w:pPr>
        <w:pStyle w:val="Header"/>
        <w:numPr>
          <w:ilvl w:val="1"/>
          <w:numId w:val="2"/>
        </w:numPr>
        <w:tabs>
          <w:tab w:val="clear" w:pos="4513"/>
          <w:tab w:val="clear" w:pos="9026"/>
        </w:tabs>
        <w:spacing w:after="120" w:line="276" w:lineRule="auto"/>
        <w:ind w:hanging="425"/>
        <w:jc w:val="both"/>
        <w:rPr>
          <w:rFonts w:ascii="Roboto Light" w:hAnsi="Roboto Light" w:cs="Arial"/>
          <w:sz w:val="22"/>
          <w:szCs w:val="22"/>
        </w:rPr>
      </w:pPr>
      <w:r w:rsidRPr="00636049">
        <w:rPr>
          <w:rFonts w:ascii="Roboto Light" w:hAnsi="Roboto Light" w:cs="Arial"/>
          <w:sz w:val="22"/>
          <w:szCs w:val="22"/>
        </w:rPr>
        <w:t xml:space="preserve">Balance </w:t>
      </w:r>
      <w:r w:rsidR="00C70312">
        <w:rPr>
          <w:rFonts w:ascii="Roboto Light" w:hAnsi="Roboto Light" w:cs="Arial"/>
          <w:sz w:val="22"/>
          <w:szCs w:val="22"/>
        </w:rPr>
        <w:t>50%</w:t>
      </w:r>
      <w:r w:rsidR="0032011E">
        <w:rPr>
          <w:rFonts w:ascii="Roboto Light" w:hAnsi="Roboto Light" w:cs="Arial"/>
          <w:sz w:val="22"/>
          <w:szCs w:val="22"/>
        </w:rPr>
        <w:t xml:space="preserve"> on 2</w:t>
      </w:r>
      <w:r w:rsidR="0032011E" w:rsidRPr="0032011E">
        <w:rPr>
          <w:rFonts w:ascii="Roboto Light" w:hAnsi="Roboto Light" w:cs="Arial"/>
          <w:sz w:val="22"/>
          <w:szCs w:val="22"/>
          <w:vertAlign w:val="superscript"/>
        </w:rPr>
        <w:t>nd</w:t>
      </w:r>
      <w:r w:rsidR="0032011E">
        <w:rPr>
          <w:rFonts w:ascii="Roboto Light" w:hAnsi="Roboto Light" w:cs="Arial"/>
          <w:sz w:val="22"/>
          <w:szCs w:val="22"/>
        </w:rPr>
        <w:t xml:space="preserve"> day </w:t>
      </w:r>
      <w:r w:rsidR="00F55925">
        <w:rPr>
          <w:rFonts w:ascii="Roboto Light" w:hAnsi="Roboto Light" w:cs="Arial"/>
          <w:sz w:val="22"/>
          <w:szCs w:val="22"/>
        </w:rPr>
        <w:t xml:space="preserve">of </w:t>
      </w:r>
      <w:r w:rsidR="0032011E">
        <w:rPr>
          <w:rFonts w:ascii="Roboto Light" w:hAnsi="Roboto Light" w:cs="Arial"/>
          <w:sz w:val="22"/>
          <w:szCs w:val="22"/>
        </w:rPr>
        <w:t>2-day session</w:t>
      </w:r>
    </w:p>
    <w:p w14:paraId="42B377B7" w14:textId="05A7809F" w:rsidR="003B4353" w:rsidRPr="00636049" w:rsidRDefault="00221B82" w:rsidP="00DF2BD4">
      <w:pPr>
        <w:pStyle w:val="Header"/>
        <w:numPr>
          <w:ilvl w:val="0"/>
          <w:numId w:val="2"/>
        </w:numPr>
        <w:tabs>
          <w:tab w:val="clear" w:pos="4513"/>
          <w:tab w:val="clear" w:pos="9026"/>
          <w:tab w:val="num" w:pos="284"/>
        </w:tabs>
        <w:spacing w:after="120" w:line="276" w:lineRule="auto"/>
        <w:ind w:left="426" w:hanging="426"/>
        <w:jc w:val="both"/>
        <w:rPr>
          <w:rFonts w:ascii="Roboto Light" w:hAnsi="Roboto Light" w:cs="Arial"/>
          <w:sz w:val="22"/>
          <w:szCs w:val="22"/>
        </w:rPr>
      </w:pPr>
      <w:r>
        <w:rPr>
          <w:rFonts w:ascii="Roboto Light" w:hAnsi="Roboto Light" w:cs="Arial"/>
          <w:sz w:val="22"/>
          <w:szCs w:val="22"/>
        </w:rPr>
        <w:t>Lenexis</w:t>
      </w:r>
      <w:r w:rsidR="003B4353" w:rsidRPr="00636049">
        <w:rPr>
          <w:rFonts w:ascii="Roboto Light" w:hAnsi="Roboto Light" w:cs="Arial"/>
          <w:sz w:val="22"/>
          <w:szCs w:val="22"/>
        </w:rPr>
        <w:t xml:space="preserve"> will make payments within seven days of receipt of invoice in favour of ‘Vector Management Consulting Pvt. Ltd’.</w:t>
      </w:r>
    </w:p>
    <w:p w14:paraId="0FFDCFAA" w14:textId="1DA77180" w:rsidR="00574DC5" w:rsidRDefault="00221B82" w:rsidP="00DF2BD4">
      <w:pPr>
        <w:pStyle w:val="Header"/>
        <w:numPr>
          <w:ilvl w:val="0"/>
          <w:numId w:val="2"/>
        </w:numPr>
        <w:tabs>
          <w:tab w:val="clear" w:pos="4513"/>
          <w:tab w:val="clear" w:pos="9026"/>
        </w:tabs>
        <w:spacing w:after="120" w:line="276" w:lineRule="auto"/>
        <w:ind w:left="284" w:hanging="284"/>
        <w:jc w:val="both"/>
        <w:rPr>
          <w:rFonts w:ascii="Roboto Light" w:hAnsi="Roboto Light" w:cs="Calibri Light"/>
          <w:color w:val="000000"/>
          <w:sz w:val="22"/>
          <w:szCs w:val="22"/>
        </w:rPr>
      </w:pPr>
      <w:r>
        <w:rPr>
          <w:rFonts w:ascii="Roboto Light" w:hAnsi="Roboto Light" w:cs="Arial"/>
          <w:sz w:val="22"/>
          <w:szCs w:val="22"/>
        </w:rPr>
        <w:t>Lenexis</w:t>
      </w:r>
      <w:r w:rsidR="003B4353" w:rsidRPr="00636049">
        <w:rPr>
          <w:rFonts w:ascii="Roboto Light" w:hAnsi="Roboto Light" w:cs="Calibri Light"/>
          <w:color w:val="000000"/>
          <w:sz w:val="22"/>
          <w:szCs w:val="22"/>
        </w:rPr>
        <w:t xml:space="preserve"> will provide for travel, local conveyance, lodging and boarding for all visits by Vector employees required for the project. </w:t>
      </w:r>
      <w:r>
        <w:rPr>
          <w:rFonts w:ascii="Roboto Light" w:hAnsi="Roboto Light" w:cs="Arial"/>
          <w:sz w:val="22"/>
          <w:szCs w:val="22"/>
        </w:rPr>
        <w:t>Lenexis</w:t>
      </w:r>
      <w:r w:rsidR="003B4353" w:rsidRPr="00636049">
        <w:rPr>
          <w:rFonts w:ascii="Roboto Light" w:hAnsi="Roboto Light" w:cs="Calibri Light"/>
          <w:color w:val="000000"/>
          <w:sz w:val="22"/>
          <w:szCs w:val="22"/>
        </w:rPr>
        <w:t xml:space="preserve"> will provide for air travel and local conveyance to reach the airport in the city of boarding and all local conveyance in city of work. The standard of boarding &amp; lodging will be the standard of a </w:t>
      </w:r>
      <w:r w:rsidR="00D25D43">
        <w:rPr>
          <w:rFonts w:ascii="Roboto Light" w:hAnsi="Roboto Light" w:cs="Calibri Light"/>
          <w:color w:val="000000"/>
          <w:sz w:val="22"/>
          <w:szCs w:val="22"/>
        </w:rPr>
        <w:t>4</w:t>
      </w:r>
      <w:r w:rsidR="003B4353" w:rsidRPr="00636049">
        <w:rPr>
          <w:rFonts w:ascii="Roboto Light" w:hAnsi="Roboto Light" w:cs="Calibri Light"/>
          <w:color w:val="000000"/>
          <w:sz w:val="22"/>
          <w:szCs w:val="22"/>
        </w:rPr>
        <w:t xml:space="preserve"> star or above rating hotel. Vector consultants will travel to their base location every week.</w:t>
      </w:r>
    </w:p>
    <w:p w14:paraId="21EA1F94" w14:textId="355C364E" w:rsidR="003D36AC" w:rsidRDefault="003D36AC" w:rsidP="003D36AC">
      <w:pPr>
        <w:spacing w:before="240" w:after="240" w:line="276" w:lineRule="auto"/>
        <w:rPr>
          <w:rFonts w:ascii="Roboto Medium" w:hAnsi="Roboto Medium"/>
          <w:bCs/>
          <w:color w:val="000000" w:themeColor="text1"/>
          <w:sz w:val="48"/>
          <w:szCs w:val="48"/>
        </w:rPr>
      </w:pPr>
      <w:r w:rsidRPr="00C37862">
        <w:rPr>
          <w:rFonts w:ascii="Roboto Thin" w:hAnsi="Roboto Thin"/>
          <w:color w:val="000000" w:themeColor="text1"/>
          <w:sz w:val="48"/>
          <w:szCs w:val="48"/>
        </w:rPr>
        <w:lastRenderedPageBreak/>
        <w:t>5 |</w:t>
      </w:r>
      <w:r w:rsidRPr="00C37862">
        <w:rPr>
          <w:rFonts w:ascii="Roboto Medium" w:hAnsi="Roboto Medium"/>
          <w:color w:val="000000" w:themeColor="text1"/>
          <w:sz w:val="48"/>
          <w:szCs w:val="48"/>
        </w:rPr>
        <w:t xml:space="preserve"> </w:t>
      </w:r>
      <w:r>
        <w:rPr>
          <w:rFonts w:ascii="Roboto Medium" w:hAnsi="Roboto Medium"/>
          <w:color w:val="000000" w:themeColor="text1"/>
          <w:sz w:val="48"/>
          <w:szCs w:val="48"/>
        </w:rPr>
        <w:t xml:space="preserve">Deliverable for </w:t>
      </w:r>
      <w:r w:rsidRPr="00C37862">
        <w:rPr>
          <w:rFonts w:ascii="Roboto Medium" w:hAnsi="Roboto Medium"/>
          <w:color w:val="000000" w:themeColor="text1"/>
          <w:sz w:val="48"/>
          <w:szCs w:val="48"/>
        </w:rPr>
        <w:t>Phase 2</w:t>
      </w:r>
      <w:r>
        <w:rPr>
          <w:rFonts w:ascii="Roboto Medium" w:hAnsi="Roboto Medium"/>
          <w:color w:val="000000" w:themeColor="text1"/>
          <w:sz w:val="48"/>
          <w:szCs w:val="48"/>
        </w:rPr>
        <w:t xml:space="preserve"> </w:t>
      </w:r>
      <w:r w:rsidR="00F307DD">
        <w:rPr>
          <w:rFonts w:ascii="Roboto Medium" w:hAnsi="Roboto Medium"/>
          <w:color w:val="000000" w:themeColor="text1"/>
          <w:sz w:val="48"/>
          <w:szCs w:val="48"/>
        </w:rPr>
        <w:t>–</w:t>
      </w:r>
      <w:r>
        <w:rPr>
          <w:rFonts w:ascii="Roboto Medium" w:hAnsi="Roboto Medium"/>
          <w:color w:val="000000" w:themeColor="text1"/>
          <w:sz w:val="48"/>
          <w:szCs w:val="48"/>
        </w:rPr>
        <w:t xml:space="preserve"> </w:t>
      </w:r>
      <w:r w:rsidRPr="00F307DD">
        <w:rPr>
          <w:rFonts w:ascii="Roboto Medium" w:hAnsi="Roboto Medium"/>
          <w:bCs/>
          <w:color w:val="000000" w:themeColor="text1"/>
          <w:sz w:val="28"/>
          <w:szCs w:val="28"/>
        </w:rPr>
        <w:t>Implementation</w:t>
      </w:r>
      <w:r w:rsidR="00F307DD" w:rsidRPr="00F307DD">
        <w:rPr>
          <w:rFonts w:ascii="Roboto Medium" w:hAnsi="Roboto Medium"/>
          <w:bCs/>
          <w:noProof/>
          <w:sz w:val="28"/>
          <w:szCs w:val="28"/>
        </w:rPr>
        <w:t>,</w:t>
      </w:r>
      <w:r w:rsidR="00F307DD" w:rsidRPr="00C54846">
        <w:rPr>
          <w:rFonts w:ascii="Roboto Medium" w:hAnsi="Roboto Medium"/>
          <w:bCs/>
          <w:noProof/>
          <w:sz w:val="28"/>
          <w:szCs w:val="28"/>
        </w:rPr>
        <w:t xml:space="preserve"> Software Tool and </w:t>
      </w:r>
      <w:r w:rsidR="00F307DD">
        <w:rPr>
          <w:rFonts w:ascii="Roboto Medium" w:hAnsi="Roboto Medium"/>
          <w:bCs/>
          <w:noProof/>
          <w:sz w:val="28"/>
          <w:szCs w:val="28"/>
        </w:rPr>
        <w:t>Deployment Methodology</w:t>
      </w:r>
    </w:p>
    <w:p w14:paraId="661461C5" w14:textId="16F1455F" w:rsidR="00F307DD" w:rsidRPr="00DB35A2" w:rsidRDefault="00F307DD" w:rsidP="00F307DD">
      <w:pPr>
        <w:spacing w:before="240" w:after="120" w:line="276" w:lineRule="auto"/>
        <w:rPr>
          <w:rFonts w:ascii="Roboto Thin" w:hAnsi="Roboto Thin" w:cs="Arial"/>
          <w:color w:val="000000" w:themeColor="text1"/>
          <w:sz w:val="28"/>
          <w:szCs w:val="28"/>
        </w:rPr>
      </w:pPr>
      <w:r>
        <w:rPr>
          <w:rFonts w:ascii="Roboto Thin" w:hAnsi="Roboto Thin" w:cs="Arial"/>
          <w:color w:val="000000" w:themeColor="text1"/>
          <w:sz w:val="28"/>
          <w:szCs w:val="28"/>
        </w:rPr>
        <w:t>5A</w:t>
      </w:r>
      <w:r w:rsidRPr="004A2F46">
        <w:rPr>
          <w:rFonts w:ascii="Roboto Thin" w:hAnsi="Roboto Thin" w:cs="Arial"/>
          <w:color w:val="000000" w:themeColor="text1"/>
          <w:sz w:val="28"/>
          <w:szCs w:val="28"/>
        </w:rPr>
        <w:t xml:space="preserve"> |</w:t>
      </w:r>
      <w:r w:rsidRPr="004A2F46">
        <w:rPr>
          <w:rFonts w:ascii="Roboto Medium" w:hAnsi="Roboto Medium" w:cs="Arial"/>
          <w:color w:val="000000" w:themeColor="text1"/>
          <w:sz w:val="28"/>
          <w:szCs w:val="28"/>
        </w:rPr>
        <w:t xml:space="preserve"> </w:t>
      </w:r>
      <w:r>
        <w:rPr>
          <w:rFonts w:ascii="Roboto Medium" w:hAnsi="Roboto Medium" w:cs="Arial"/>
          <w:color w:val="000000" w:themeColor="text1"/>
          <w:sz w:val="28"/>
          <w:szCs w:val="28"/>
        </w:rPr>
        <w:t>Deliverables</w:t>
      </w:r>
    </w:p>
    <w:p w14:paraId="36F7B030" w14:textId="08F50427" w:rsidR="00F307DD" w:rsidRPr="00F307DD" w:rsidRDefault="00F307DD" w:rsidP="00DF2BD4">
      <w:pPr>
        <w:pStyle w:val="ListParagraph"/>
        <w:numPr>
          <w:ilvl w:val="0"/>
          <w:numId w:val="32"/>
        </w:numPr>
        <w:spacing w:before="120" w:after="120"/>
        <w:jc w:val="both"/>
        <w:rPr>
          <w:rFonts w:ascii="Roboto Light" w:hAnsi="Roboto Light" w:cstheme="majorHAnsi"/>
          <w:sz w:val="22"/>
          <w:szCs w:val="22"/>
          <w:lang w:val="en-US"/>
        </w:rPr>
      </w:pPr>
      <w:r w:rsidRPr="00F307DD">
        <w:rPr>
          <w:rFonts w:ascii="Roboto Light" w:hAnsi="Roboto Light" w:cstheme="majorHAnsi"/>
          <w:sz w:val="22"/>
          <w:szCs w:val="22"/>
          <w:lang w:val="en-US"/>
        </w:rPr>
        <w:t>Vector will further detail out the solution blueprint and assist in the implementation of solution in all functions and across all layers of the organization.</w:t>
      </w:r>
    </w:p>
    <w:p w14:paraId="572EF14F" w14:textId="26EE946C" w:rsidR="00F307DD" w:rsidRPr="00F307DD" w:rsidRDefault="00F307DD" w:rsidP="00DF2BD4">
      <w:pPr>
        <w:numPr>
          <w:ilvl w:val="0"/>
          <w:numId w:val="32"/>
        </w:numPr>
        <w:spacing w:before="120" w:after="120" w:line="276" w:lineRule="auto"/>
        <w:ind w:left="714" w:hanging="357"/>
        <w:jc w:val="both"/>
        <w:rPr>
          <w:rFonts w:ascii="Roboto Light" w:hAnsi="Roboto Light" w:cs="Arial"/>
          <w:sz w:val="22"/>
          <w:szCs w:val="22"/>
        </w:rPr>
      </w:pPr>
      <w:r w:rsidRPr="00F307DD">
        <w:rPr>
          <w:rFonts w:ascii="Roboto Light" w:hAnsi="Roboto Light" w:cs="Arial"/>
          <w:sz w:val="22"/>
          <w:szCs w:val="22"/>
        </w:rPr>
        <w:t xml:space="preserve">A team led by an experienced business transformation consultant will facilitate the implementation. They are considered the most experienced </w:t>
      </w:r>
      <w:r w:rsidR="00A27E4B">
        <w:rPr>
          <w:rFonts w:ascii="Roboto Light" w:hAnsi="Roboto Light" w:cs="Arial"/>
          <w:sz w:val="22"/>
          <w:szCs w:val="22"/>
        </w:rPr>
        <w:t xml:space="preserve">business </w:t>
      </w:r>
      <w:r w:rsidRPr="00F307DD">
        <w:rPr>
          <w:rFonts w:ascii="Roboto Light" w:hAnsi="Roboto Light" w:cs="Arial"/>
          <w:sz w:val="22"/>
          <w:szCs w:val="22"/>
        </w:rPr>
        <w:t xml:space="preserve">transformation specialists in India. </w:t>
      </w:r>
    </w:p>
    <w:p w14:paraId="3EEC55AA" w14:textId="3BDB4150" w:rsidR="00F307DD" w:rsidRPr="00F307DD" w:rsidRDefault="00F307DD" w:rsidP="00DF2BD4">
      <w:pPr>
        <w:numPr>
          <w:ilvl w:val="0"/>
          <w:numId w:val="32"/>
        </w:numPr>
        <w:spacing w:before="120" w:after="120" w:line="276" w:lineRule="auto"/>
        <w:ind w:left="714" w:hanging="357"/>
        <w:jc w:val="both"/>
        <w:rPr>
          <w:rFonts w:ascii="Roboto Light" w:hAnsi="Roboto Light" w:cs="Arial"/>
          <w:sz w:val="22"/>
          <w:szCs w:val="22"/>
        </w:rPr>
      </w:pPr>
      <w:r w:rsidRPr="00F307DD">
        <w:rPr>
          <w:rFonts w:ascii="Roboto Light" w:hAnsi="Roboto Light" w:cs="Arial"/>
          <w:sz w:val="22"/>
          <w:szCs w:val="22"/>
        </w:rPr>
        <w:t>As required and allowed by the functionalities of the prevalent ERP</w:t>
      </w:r>
      <w:r w:rsidR="00A27E4B">
        <w:rPr>
          <w:rFonts w:ascii="Roboto Light" w:hAnsi="Roboto Light" w:cs="Arial"/>
          <w:sz w:val="22"/>
          <w:szCs w:val="22"/>
        </w:rPr>
        <w:t xml:space="preserve"> / other software </w:t>
      </w:r>
      <w:r w:rsidRPr="00F307DD">
        <w:rPr>
          <w:rFonts w:ascii="Roboto Light" w:hAnsi="Roboto Light" w:cs="Arial"/>
          <w:sz w:val="22"/>
          <w:szCs w:val="22"/>
        </w:rPr>
        <w:t xml:space="preserve">at Lenexis, Vector will facilitate the implementation of the new processes and reports in procurement, distribution and kitchen operations in the ERP system. Vector will provide the required functional specifications. </w:t>
      </w:r>
    </w:p>
    <w:p w14:paraId="0B9F3F2A" w14:textId="77777777" w:rsidR="00F307DD" w:rsidRPr="00F307DD" w:rsidRDefault="00F307DD" w:rsidP="00DF2BD4">
      <w:pPr>
        <w:pStyle w:val="ListParagraph"/>
        <w:numPr>
          <w:ilvl w:val="0"/>
          <w:numId w:val="32"/>
        </w:numPr>
        <w:spacing w:before="120" w:after="120"/>
        <w:ind w:hanging="357"/>
        <w:contextualSpacing w:val="0"/>
        <w:jc w:val="both"/>
        <w:rPr>
          <w:rFonts w:ascii="Roboto Light" w:hAnsi="Roboto Light" w:cstheme="majorHAnsi"/>
          <w:sz w:val="22"/>
          <w:szCs w:val="22"/>
          <w:lang w:val="en-US"/>
        </w:rPr>
      </w:pPr>
      <w:r w:rsidRPr="00F307DD">
        <w:rPr>
          <w:rFonts w:ascii="Roboto Light" w:hAnsi="Roboto Light" w:cstheme="majorHAnsi"/>
          <w:sz w:val="22"/>
          <w:szCs w:val="22"/>
          <w:lang w:val="en-US"/>
        </w:rPr>
        <w:t xml:space="preserve">Vector will help in implementation of all solution components with following tactics: </w:t>
      </w:r>
      <w:r w:rsidRPr="00F307DD">
        <w:rPr>
          <w:rFonts w:ascii="MS Mincho" w:eastAsia="MS Mincho" w:hAnsi="MS Mincho" w:cs="MS Mincho" w:hint="eastAsia"/>
          <w:sz w:val="22"/>
          <w:szCs w:val="22"/>
          <w:lang w:val="en-US"/>
        </w:rPr>
        <w:t> </w:t>
      </w:r>
    </w:p>
    <w:p w14:paraId="7746F104" w14:textId="6142F5EE" w:rsidR="00F307DD" w:rsidRPr="00F307DD" w:rsidRDefault="00F307DD" w:rsidP="00DF2BD4">
      <w:pPr>
        <w:pStyle w:val="ListParagraph"/>
        <w:numPr>
          <w:ilvl w:val="0"/>
          <w:numId w:val="38"/>
        </w:numPr>
        <w:spacing w:before="120" w:after="120"/>
        <w:ind w:hanging="357"/>
        <w:contextualSpacing w:val="0"/>
        <w:jc w:val="both"/>
        <w:rPr>
          <w:rFonts w:ascii="Roboto Light" w:hAnsi="Roboto Light" w:cs="Arial"/>
          <w:sz w:val="22"/>
          <w:szCs w:val="22"/>
        </w:rPr>
      </w:pPr>
      <w:r w:rsidRPr="00F307DD">
        <w:rPr>
          <w:rFonts w:ascii="Roboto Light" w:hAnsi="Roboto Light" w:cs="Arial"/>
          <w:sz w:val="22"/>
          <w:szCs w:val="22"/>
        </w:rPr>
        <w:t>Since each of the steps are paradigm shifts from current style of management, Vector will focus on buy-in; detailed transactional process definition for each solution, continuous handholding to make transition to new processes; auditing and training to ensure the desired processes and enabling behaviours are in place.</w:t>
      </w:r>
    </w:p>
    <w:p w14:paraId="77992095" w14:textId="77777777" w:rsidR="00F307DD" w:rsidRPr="00F307DD" w:rsidRDefault="00F307DD" w:rsidP="00DF2BD4">
      <w:pPr>
        <w:pStyle w:val="ListParagraph"/>
        <w:numPr>
          <w:ilvl w:val="0"/>
          <w:numId w:val="38"/>
        </w:numPr>
        <w:spacing w:before="120" w:after="120"/>
        <w:ind w:hanging="357"/>
        <w:contextualSpacing w:val="0"/>
        <w:jc w:val="both"/>
        <w:rPr>
          <w:rFonts w:ascii="Roboto Light" w:hAnsi="Roboto Light" w:cs="Arial"/>
          <w:sz w:val="22"/>
          <w:szCs w:val="22"/>
        </w:rPr>
      </w:pPr>
      <w:r w:rsidRPr="00F307DD">
        <w:rPr>
          <w:rFonts w:ascii="Roboto Light" w:hAnsi="Roboto Light" w:cs="Arial"/>
          <w:sz w:val="22"/>
          <w:szCs w:val="22"/>
        </w:rPr>
        <w:t>The buy-in is required at two levels - one at the senior management level to get the new changes accepted and the other is at the operational level to get the SOPs accepted and deployed</w:t>
      </w:r>
    </w:p>
    <w:p w14:paraId="4883F72E" w14:textId="60E18812" w:rsidR="00F307DD" w:rsidRPr="00F307DD" w:rsidRDefault="00F307DD" w:rsidP="00DF2BD4">
      <w:pPr>
        <w:pStyle w:val="ListParagraph"/>
        <w:numPr>
          <w:ilvl w:val="0"/>
          <w:numId w:val="38"/>
        </w:numPr>
        <w:spacing w:before="120" w:after="120"/>
        <w:ind w:hanging="357"/>
        <w:contextualSpacing w:val="0"/>
        <w:jc w:val="both"/>
        <w:rPr>
          <w:rFonts w:ascii="Roboto Light" w:hAnsi="Roboto Light" w:cs="Arial"/>
          <w:sz w:val="22"/>
          <w:szCs w:val="22"/>
        </w:rPr>
      </w:pPr>
      <w:r w:rsidRPr="00F307DD">
        <w:rPr>
          <w:rFonts w:ascii="Roboto Light" w:hAnsi="Roboto Light" w:cs="Arial"/>
          <w:sz w:val="22"/>
          <w:szCs w:val="22"/>
        </w:rPr>
        <w:t>Vector Consultants will hand hold till the team can take over the new SOPs successfully.</w:t>
      </w:r>
    </w:p>
    <w:p w14:paraId="09AE6DB7" w14:textId="472E07DC" w:rsidR="00F307DD" w:rsidRPr="00F307DD" w:rsidRDefault="00F307DD" w:rsidP="00DF2BD4">
      <w:pPr>
        <w:pStyle w:val="ListParagraph"/>
        <w:numPr>
          <w:ilvl w:val="0"/>
          <w:numId w:val="38"/>
        </w:numPr>
        <w:spacing w:before="120" w:after="120"/>
        <w:ind w:hanging="357"/>
        <w:contextualSpacing w:val="0"/>
        <w:jc w:val="both"/>
        <w:rPr>
          <w:rFonts w:ascii="Roboto Light" w:hAnsi="Roboto Light" w:cs="Arial"/>
          <w:sz w:val="22"/>
          <w:szCs w:val="22"/>
        </w:rPr>
      </w:pPr>
      <w:r w:rsidRPr="00F307DD">
        <w:rPr>
          <w:rFonts w:ascii="Roboto Light" w:hAnsi="Roboto Light" w:cs="Arial"/>
          <w:sz w:val="22"/>
          <w:szCs w:val="22"/>
        </w:rPr>
        <w:t>Vector’s team will be onsite / offsite based on the work involved.</w:t>
      </w:r>
    </w:p>
    <w:p w14:paraId="03B3BC55" w14:textId="4BF05D49" w:rsidR="00F307DD" w:rsidRPr="00F307DD" w:rsidRDefault="00F307DD" w:rsidP="00DF2BD4">
      <w:pPr>
        <w:pStyle w:val="ListParagraph"/>
        <w:numPr>
          <w:ilvl w:val="0"/>
          <w:numId w:val="32"/>
        </w:numPr>
        <w:spacing w:before="120" w:after="120"/>
        <w:ind w:hanging="357"/>
        <w:contextualSpacing w:val="0"/>
        <w:jc w:val="both"/>
        <w:rPr>
          <w:rFonts w:ascii="Roboto Light" w:hAnsi="Roboto Light" w:cstheme="majorHAnsi"/>
          <w:sz w:val="22"/>
          <w:szCs w:val="22"/>
        </w:rPr>
      </w:pPr>
      <w:r w:rsidRPr="00F307DD">
        <w:rPr>
          <w:rFonts w:ascii="Roboto Light" w:hAnsi="Roboto Light" w:cstheme="majorHAnsi"/>
          <w:sz w:val="22"/>
          <w:szCs w:val="22"/>
          <w:lang w:val="en-US"/>
        </w:rPr>
        <w:t>Vector will deploy the software tool VectorFLOW and assist in its implementation.</w:t>
      </w:r>
    </w:p>
    <w:p w14:paraId="214CBADC" w14:textId="5F37959B" w:rsidR="00F307DD" w:rsidRPr="00F307DD" w:rsidRDefault="00F307DD" w:rsidP="00DF2BD4">
      <w:pPr>
        <w:pStyle w:val="ListParagraph"/>
        <w:numPr>
          <w:ilvl w:val="0"/>
          <w:numId w:val="32"/>
        </w:numPr>
        <w:spacing w:before="120" w:after="120"/>
        <w:ind w:hanging="357"/>
        <w:contextualSpacing w:val="0"/>
        <w:jc w:val="both"/>
        <w:rPr>
          <w:rFonts w:ascii="Roboto Light" w:hAnsi="Roboto Light" w:cstheme="majorHAnsi"/>
          <w:sz w:val="22"/>
          <w:szCs w:val="22"/>
        </w:rPr>
      </w:pPr>
      <w:r w:rsidRPr="00F307DD">
        <w:rPr>
          <w:rFonts w:ascii="Roboto Light" w:hAnsi="Roboto Light"/>
          <w:sz w:val="22"/>
          <w:szCs w:val="22"/>
        </w:rPr>
        <w:t>The HODs / departmental champions will be trained to lead the implementation in their area.</w:t>
      </w:r>
    </w:p>
    <w:p w14:paraId="17A94352" w14:textId="72733E36" w:rsidR="00F307DD" w:rsidRPr="00F307DD" w:rsidRDefault="00F307DD" w:rsidP="00DF2BD4">
      <w:pPr>
        <w:pStyle w:val="ListParagraph"/>
        <w:numPr>
          <w:ilvl w:val="0"/>
          <w:numId w:val="32"/>
        </w:numPr>
        <w:spacing w:before="120" w:after="120"/>
        <w:ind w:hanging="357"/>
        <w:contextualSpacing w:val="0"/>
        <w:jc w:val="both"/>
        <w:rPr>
          <w:rFonts w:ascii="Roboto Light" w:hAnsi="Roboto Light" w:cstheme="majorHAnsi"/>
          <w:sz w:val="22"/>
          <w:szCs w:val="22"/>
        </w:rPr>
      </w:pPr>
      <w:r w:rsidRPr="00F307DD">
        <w:rPr>
          <w:rFonts w:ascii="Roboto Light" w:hAnsi="Roboto Light" w:cstheme="majorHAnsi"/>
          <w:sz w:val="22"/>
          <w:szCs w:val="22"/>
        </w:rPr>
        <w:t>Vector will provide the templates for the key management dashboards required for effective analysis and decision support.</w:t>
      </w:r>
    </w:p>
    <w:p w14:paraId="53885982" w14:textId="77777777" w:rsidR="00F307DD" w:rsidRPr="00F307DD" w:rsidRDefault="00F307DD" w:rsidP="00DF2BD4">
      <w:pPr>
        <w:pStyle w:val="ListParagraph"/>
        <w:numPr>
          <w:ilvl w:val="0"/>
          <w:numId w:val="32"/>
        </w:numPr>
        <w:spacing w:before="120" w:after="120"/>
        <w:ind w:hanging="357"/>
        <w:contextualSpacing w:val="0"/>
        <w:jc w:val="both"/>
        <w:rPr>
          <w:rFonts w:ascii="Roboto Light" w:hAnsi="Roboto Light" w:cstheme="majorHAnsi"/>
          <w:sz w:val="22"/>
          <w:szCs w:val="22"/>
        </w:rPr>
      </w:pPr>
      <w:r w:rsidRPr="00F307DD">
        <w:rPr>
          <w:rFonts w:ascii="Roboto Light" w:hAnsi="Roboto Light" w:cstheme="majorHAnsi"/>
          <w:sz w:val="22"/>
          <w:szCs w:val="22"/>
        </w:rPr>
        <w:t>For the obstacles and issues identified, Vector will work with the team to identify the solutions, get buy-in for implementation</w:t>
      </w:r>
    </w:p>
    <w:p w14:paraId="7FB32E06" w14:textId="77777777" w:rsidR="003D36AC" w:rsidRDefault="003D36AC" w:rsidP="003D36AC">
      <w:pPr>
        <w:spacing w:line="276" w:lineRule="auto"/>
        <w:rPr>
          <w:rFonts w:ascii="Roboto Thin" w:hAnsi="Roboto Thin" w:cs="Arial"/>
          <w:color w:val="000000" w:themeColor="text1"/>
          <w:sz w:val="28"/>
          <w:szCs w:val="28"/>
        </w:rPr>
      </w:pPr>
      <w:r>
        <w:rPr>
          <w:rFonts w:ascii="Roboto Thin" w:hAnsi="Roboto Thin" w:cs="Arial"/>
          <w:color w:val="000000" w:themeColor="text1"/>
          <w:sz w:val="28"/>
          <w:szCs w:val="28"/>
        </w:rPr>
        <w:br w:type="page"/>
      </w:r>
    </w:p>
    <w:p w14:paraId="17F9A9A6" w14:textId="7EE3EAEA" w:rsidR="003D36AC" w:rsidRPr="004A145B" w:rsidRDefault="003D36AC" w:rsidP="003D36AC">
      <w:pPr>
        <w:tabs>
          <w:tab w:val="left" w:pos="851"/>
        </w:tabs>
        <w:spacing w:before="200" w:after="200" w:line="276" w:lineRule="auto"/>
        <w:rPr>
          <w:rFonts w:ascii="Roboto Medium" w:hAnsi="Roboto Medium" w:cs="Arial"/>
          <w:color w:val="000000" w:themeColor="text1"/>
          <w:sz w:val="28"/>
          <w:szCs w:val="28"/>
        </w:rPr>
      </w:pPr>
      <w:r>
        <w:rPr>
          <w:rFonts w:ascii="Roboto Thin" w:hAnsi="Roboto Thin" w:cs="Arial"/>
          <w:color w:val="000000" w:themeColor="text1"/>
          <w:sz w:val="28"/>
          <w:szCs w:val="28"/>
        </w:rPr>
        <w:lastRenderedPageBreak/>
        <w:t>5</w:t>
      </w:r>
      <w:r w:rsidR="00F307DD">
        <w:rPr>
          <w:rFonts w:ascii="Roboto Thin" w:hAnsi="Roboto Thin" w:cs="Arial"/>
          <w:color w:val="000000" w:themeColor="text1"/>
          <w:sz w:val="28"/>
          <w:szCs w:val="28"/>
        </w:rPr>
        <w:t>B</w:t>
      </w:r>
      <w:r w:rsidRPr="004A145B">
        <w:rPr>
          <w:rFonts w:ascii="Roboto Thin" w:hAnsi="Roboto Thin" w:cs="Arial"/>
          <w:color w:val="000000" w:themeColor="text1"/>
          <w:sz w:val="28"/>
          <w:szCs w:val="28"/>
        </w:rPr>
        <w:t xml:space="preserve"> |</w:t>
      </w:r>
      <w:r w:rsidRPr="004A145B">
        <w:rPr>
          <w:rFonts w:ascii="Roboto Medium" w:hAnsi="Roboto Medium" w:cs="Arial"/>
          <w:color w:val="000000" w:themeColor="text1"/>
          <w:sz w:val="28"/>
          <w:szCs w:val="28"/>
        </w:rPr>
        <w:t xml:space="preserve"> </w:t>
      </w:r>
      <w:r w:rsidR="0066213F">
        <w:rPr>
          <w:rFonts w:ascii="Roboto Medium" w:hAnsi="Roboto Medium" w:cs="Arial"/>
          <w:color w:val="000000" w:themeColor="text1"/>
          <w:sz w:val="28"/>
          <w:szCs w:val="28"/>
        </w:rPr>
        <w:t>Methodology</w:t>
      </w:r>
      <w:r>
        <w:rPr>
          <w:rFonts w:ascii="Roboto Medium" w:hAnsi="Roboto Medium" w:cs="Arial"/>
          <w:color w:val="000000" w:themeColor="text1"/>
          <w:sz w:val="28"/>
          <w:szCs w:val="28"/>
        </w:rPr>
        <w:t xml:space="preserve"> </w:t>
      </w:r>
    </w:p>
    <w:p w14:paraId="5FEDF662" w14:textId="2CAC630D" w:rsidR="003D36AC" w:rsidRPr="0066043E" w:rsidRDefault="00F307DD" w:rsidP="00F307DD">
      <w:pPr>
        <w:tabs>
          <w:tab w:val="left" w:pos="851"/>
        </w:tabs>
        <w:spacing w:before="200" w:after="200" w:line="276" w:lineRule="auto"/>
        <w:rPr>
          <w:rFonts w:ascii="Roboto Light" w:hAnsi="Roboto Light" w:cs="Calibri Light"/>
          <w:sz w:val="22"/>
          <w:szCs w:val="22"/>
        </w:rPr>
      </w:pPr>
      <w:r w:rsidRPr="003C0B7C">
        <w:rPr>
          <w:rFonts w:ascii="Roboto Light" w:hAnsi="Roboto Light" w:cs="Arial"/>
          <w:noProof/>
          <w:sz w:val="22"/>
          <w:szCs w:val="22"/>
        </w:rPr>
        <w:drawing>
          <wp:anchor distT="71755" distB="71755" distL="114300" distR="114300" simplePos="0" relativeHeight="251831296" behindDoc="0" locked="0" layoutInCell="1" allowOverlap="1" wp14:anchorId="5AAB4627" wp14:editId="52791134">
            <wp:simplePos x="0" y="0"/>
            <wp:positionH relativeFrom="margin">
              <wp:posOffset>970915</wp:posOffset>
            </wp:positionH>
            <wp:positionV relativeFrom="paragraph">
              <wp:posOffset>442155</wp:posOffset>
            </wp:positionV>
            <wp:extent cx="7378065" cy="341947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378065" cy="3419475"/>
                    </a:xfrm>
                    <a:prstGeom prst="rect">
                      <a:avLst/>
                    </a:prstGeom>
                  </pic:spPr>
                </pic:pic>
              </a:graphicData>
            </a:graphic>
            <wp14:sizeRelH relativeFrom="page">
              <wp14:pctWidth>0</wp14:pctWidth>
            </wp14:sizeRelH>
            <wp14:sizeRelV relativeFrom="page">
              <wp14:pctHeight>0</wp14:pctHeight>
            </wp14:sizeRelV>
          </wp:anchor>
        </w:drawing>
      </w:r>
      <w:r w:rsidRPr="00F307DD">
        <w:rPr>
          <w:rFonts w:ascii="Roboto Light" w:hAnsi="Roboto Light" w:cs="Calibri Light"/>
          <w:sz w:val="22"/>
          <w:szCs w:val="22"/>
        </w:rPr>
        <w:t>Each solution steps agreed during the buy-in session will be implemented with close handholding.</w:t>
      </w:r>
      <w:r>
        <w:rPr>
          <w:rFonts w:ascii="Roboto Light" w:hAnsi="Roboto Light" w:cs="Calibri Light"/>
          <w:sz w:val="22"/>
          <w:szCs w:val="22"/>
        </w:rPr>
        <w:t xml:space="preserve"> </w:t>
      </w:r>
      <w:r w:rsidR="003D36AC" w:rsidRPr="0066043E">
        <w:rPr>
          <w:rFonts w:ascii="Roboto Light" w:hAnsi="Roboto Light" w:cs="Calibri Light"/>
          <w:sz w:val="22"/>
          <w:szCs w:val="22"/>
        </w:rPr>
        <w:t xml:space="preserve">The </w:t>
      </w:r>
      <w:r w:rsidR="003D36AC">
        <w:rPr>
          <w:rFonts w:ascii="Roboto Light" w:hAnsi="Roboto Light" w:cs="Calibri Light"/>
          <w:sz w:val="22"/>
          <w:szCs w:val="22"/>
        </w:rPr>
        <w:t xml:space="preserve">implementation </w:t>
      </w:r>
      <w:r w:rsidR="003D36AC" w:rsidRPr="0066043E">
        <w:rPr>
          <w:rFonts w:ascii="Roboto Light" w:hAnsi="Roboto Light" w:cs="Calibri Light"/>
          <w:sz w:val="22"/>
          <w:szCs w:val="22"/>
        </w:rPr>
        <w:t>method</w:t>
      </w:r>
      <w:r w:rsidR="003D36AC">
        <w:rPr>
          <w:rFonts w:ascii="Roboto Light" w:hAnsi="Roboto Light" w:cs="Calibri Light"/>
          <w:sz w:val="22"/>
          <w:szCs w:val="22"/>
        </w:rPr>
        <w:t>ology</w:t>
      </w:r>
      <w:r w:rsidR="003D36AC" w:rsidRPr="0066043E">
        <w:rPr>
          <w:rFonts w:ascii="Roboto Light" w:hAnsi="Roboto Light" w:cs="Calibri Light"/>
          <w:sz w:val="22"/>
          <w:szCs w:val="22"/>
        </w:rPr>
        <w:t xml:space="preserve"> adopted by Vector is as follows - </w:t>
      </w:r>
    </w:p>
    <w:p w14:paraId="4711E677" w14:textId="77777777" w:rsidR="003D36AC" w:rsidRPr="0066043E" w:rsidRDefault="003D36AC" w:rsidP="003D36AC">
      <w:pPr>
        <w:spacing w:before="200" w:line="276" w:lineRule="auto"/>
        <w:jc w:val="both"/>
        <w:rPr>
          <w:rFonts w:ascii="Calibri Light" w:hAnsi="Calibri Light" w:cs="Arial"/>
        </w:rPr>
      </w:pPr>
      <w:r w:rsidRPr="0066043E">
        <w:rPr>
          <w:rFonts w:ascii="Roboto Light" w:hAnsi="Roboto Light" w:cstheme="majorHAnsi"/>
          <w:sz w:val="22"/>
          <w:szCs w:val="22"/>
        </w:rPr>
        <w:t xml:space="preserve">Since each of the </w:t>
      </w:r>
      <w:r>
        <w:rPr>
          <w:rFonts w:ascii="Roboto Light" w:hAnsi="Roboto Light" w:cstheme="majorHAnsi"/>
          <w:sz w:val="22"/>
          <w:szCs w:val="22"/>
        </w:rPr>
        <w:t>solution elements involve</w:t>
      </w:r>
      <w:r w:rsidRPr="0066043E">
        <w:rPr>
          <w:rFonts w:ascii="Roboto Light" w:hAnsi="Roboto Light" w:cstheme="majorHAnsi"/>
          <w:sz w:val="22"/>
          <w:szCs w:val="22"/>
        </w:rPr>
        <w:t xml:space="preserve"> paradigm shifts from current style of management, Vector will focus on buy-in; continuous handholding; auditing and training to ensure the desired behavio</w:t>
      </w:r>
      <w:r>
        <w:rPr>
          <w:rFonts w:ascii="Roboto Light" w:hAnsi="Roboto Light" w:cstheme="majorHAnsi"/>
          <w:sz w:val="22"/>
          <w:szCs w:val="22"/>
        </w:rPr>
        <w:t>u</w:t>
      </w:r>
      <w:r w:rsidRPr="0066043E">
        <w:rPr>
          <w:rFonts w:ascii="Roboto Light" w:hAnsi="Roboto Light" w:cstheme="majorHAnsi"/>
          <w:sz w:val="22"/>
          <w:szCs w:val="22"/>
        </w:rPr>
        <w:t>rs are in place.</w:t>
      </w:r>
      <w:r>
        <w:rPr>
          <w:rFonts w:ascii="Roboto Light" w:hAnsi="Roboto Light" w:cstheme="majorHAnsi"/>
          <w:sz w:val="22"/>
          <w:szCs w:val="22"/>
        </w:rPr>
        <w:t xml:space="preserve"> </w:t>
      </w:r>
      <w:r w:rsidRPr="0066043E">
        <w:rPr>
          <w:rFonts w:ascii="Roboto Light" w:hAnsi="Roboto Light" w:cs="Arial"/>
          <w:sz w:val="22"/>
          <w:szCs w:val="22"/>
        </w:rPr>
        <w:t>The buy-in is required at two levels - one at the senior management level to get the new changes accepted (achieved in</w:t>
      </w:r>
      <w:r>
        <w:rPr>
          <w:rFonts w:ascii="Roboto Light" w:hAnsi="Roboto Light" w:cs="Arial"/>
          <w:sz w:val="22"/>
          <w:szCs w:val="22"/>
        </w:rPr>
        <w:t xml:space="preserve"> </w:t>
      </w:r>
      <w:r w:rsidRPr="00636049">
        <w:rPr>
          <w:rFonts w:ascii="Roboto Medium" w:hAnsi="Roboto Medium" w:cs="Arial"/>
          <w:sz w:val="22"/>
          <w:szCs w:val="22"/>
        </w:rPr>
        <w:t>Solution and Implementation Consensus Workshop</w:t>
      </w:r>
      <w:r w:rsidRPr="0066043E">
        <w:rPr>
          <w:rFonts w:ascii="Roboto Light" w:hAnsi="Roboto Light" w:cs="Arial"/>
          <w:sz w:val="22"/>
          <w:szCs w:val="22"/>
        </w:rPr>
        <w:t>) and one at the operational level to get the SOPs accepted.</w:t>
      </w:r>
    </w:p>
    <w:p w14:paraId="14C34D68" w14:textId="77777777" w:rsidR="003D36AC" w:rsidRDefault="003D36AC" w:rsidP="003D36AC">
      <w:pPr>
        <w:spacing w:before="200" w:after="200" w:line="276" w:lineRule="auto"/>
        <w:jc w:val="both"/>
        <w:rPr>
          <w:rFonts w:ascii="Roboto Light" w:hAnsi="Roboto Light" w:cs="Arial"/>
          <w:sz w:val="22"/>
          <w:szCs w:val="22"/>
        </w:rPr>
      </w:pPr>
      <w:r w:rsidRPr="000334D2">
        <w:rPr>
          <w:rFonts w:ascii="Roboto Light" w:hAnsi="Roboto Light" w:cs="Arial"/>
          <w:sz w:val="22"/>
          <w:szCs w:val="22"/>
        </w:rPr>
        <w:t>Vector’s approach is ‘</w:t>
      </w:r>
      <w:r w:rsidRPr="003C0B7C">
        <w:rPr>
          <w:rFonts w:ascii="Roboto Medium" w:hAnsi="Roboto Medium" w:cs="Arial"/>
          <w:sz w:val="22"/>
          <w:szCs w:val="22"/>
        </w:rPr>
        <w:t>whatever it takes</w:t>
      </w:r>
      <w:r w:rsidRPr="000334D2">
        <w:rPr>
          <w:rFonts w:ascii="Roboto Light" w:hAnsi="Roboto Light" w:cs="Arial"/>
          <w:sz w:val="22"/>
          <w:szCs w:val="22"/>
        </w:rPr>
        <w:t xml:space="preserve">’ to get </w:t>
      </w:r>
      <w:r>
        <w:rPr>
          <w:rFonts w:ascii="Roboto Light" w:hAnsi="Roboto Light" w:cs="Arial"/>
          <w:sz w:val="22"/>
          <w:szCs w:val="22"/>
        </w:rPr>
        <w:t xml:space="preserve">the </w:t>
      </w:r>
      <w:r w:rsidRPr="000334D2">
        <w:rPr>
          <w:rFonts w:ascii="Roboto Light" w:hAnsi="Roboto Light" w:cs="Arial"/>
          <w:sz w:val="22"/>
          <w:szCs w:val="22"/>
        </w:rPr>
        <w:t>changes implemented - close handholding, repeated training</w:t>
      </w:r>
      <w:r>
        <w:rPr>
          <w:rFonts w:ascii="Roboto Light" w:hAnsi="Roboto Light" w:cs="Arial"/>
          <w:sz w:val="22"/>
          <w:szCs w:val="22"/>
        </w:rPr>
        <w:t>, frequent reviews,</w:t>
      </w:r>
      <w:r w:rsidRPr="003C0B7C">
        <w:rPr>
          <w:rFonts w:ascii="Roboto Light" w:hAnsi="Roboto Light" w:cs="Arial"/>
          <w:sz w:val="22"/>
          <w:szCs w:val="22"/>
        </w:rPr>
        <w:t xml:space="preserve"> </w:t>
      </w:r>
      <w:r w:rsidRPr="000334D2">
        <w:rPr>
          <w:rFonts w:ascii="Roboto Light" w:hAnsi="Roboto Light" w:cs="Arial"/>
          <w:sz w:val="22"/>
          <w:szCs w:val="22"/>
        </w:rPr>
        <w:t>modif</w:t>
      </w:r>
      <w:r>
        <w:rPr>
          <w:rFonts w:ascii="Roboto Light" w:hAnsi="Roboto Light" w:cs="Arial"/>
          <w:sz w:val="22"/>
          <w:szCs w:val="22"/>
        </w:rPr>
        <w:t>y</w:t>
      </w:r>
      <w:r w:rsidRPr="000334D2">
        <w:rPr>
          <w:rFonts w:ascii="Roboto Light" w:hAnsi="Roboto Light" w:cs="Arial"/>
          <w:sz w:val="22"/>
          <w:szCs w:val="22"/>
        </w:rPr>
        <w:t xml:space="preserve"> tools etc</w:t>
      </w:r>
      <w:r>
        <w:rPr>
          <w:rFonts w:ascii="Roboto Light" w:hAnsi="Roboto Light" w:cs="Arial"/>
          <w:sz w:val="22"/>
          <w:szCs w:val="22"/>
        </w:rPr>
        <w:t>.</w:t>
      </w:r>
    </w:p>
    <w:p w14:paraId="237D5105" w14:textId="77777777" w:rsidR="003D36AC" w:rsidRPr="0066043E" w:rsidRDefault="003D36AC" w:rsidP="003D36AC">
      <w:pPr>
        <w:spacing w:before="200" w:after="200" w:line="276" w:lineRule="auto"/>
        <w:jc w:val="both"/>
        <w:rPr>
          <w:rFonts w:ascii="Roboto Light" w:hAnsi="Roboto Light" w:cs="Arial"/>
          <w:sz w:val="22"/>
          <w:szCs w:val="22"/>
        </w:rPr>
      </w:pPr>
      <w:r>
        <w:rPr>
          <w:rFonts w:ascii="Roboto Light" w:hAnsi="Roboto Light" w:cs="Arial"/>
          <w:sz w:val="22"/>
          <w:szCs w:val="22"/>
        </w:rPr>
        <w:t>Before the start of implementation</w:t>
      </w:r>
      <w:r w:rsidRPr="0066043E">
        <w:rPr>
          <w:rFonts w:ascii="Roboto Light" w:hAnsi="Roboto Light" w:cs="Arial"/>
          <w:sz w:val="22"/>
          <w:szCs w:val="22"/>
        </w:rPr>
        <w:t xml:space="preserve">, all execution teams in every department </w:t>
      </w:r>
      <w:r>
        <w:rPr>
          <w:rFonts w:ascii="Roboto Light" w:hAnsi="Roboto Light" w:cs="Arial"/>
          <w:sz w:val="22"/>
          <w:szCs w:val="22"/>
        </w:rPr>
        <w:t>are</w:t>
      </w:r>
      <w:r w:rsidRPr="0066043E">
        <w:rPr>
          <w:rFonts w:ascii="Roboto Light" w:hAnsi="Roboto Light" w:cs="Arial"/>
          <w:sz w:val="22"/>
          <w:szCs w:val="22"/>
        </w:rPr>
        <w:t xml:space="preserve"> taken through the logic of the solution and the SOPs are developed in detail. The HODs will be trained to lead the implementation in their department.</w:t>
      </w:r>
    </w:p>
    <w:p w14:paraId="368840AD" w14:textId="2179C7EF" w:rsidR="003D36AC" w:rsidRPr="004A2F46" w:rsidRDefault="003D36AC" w:rsidP="003D36AC">
      <w:pPr>
        <w:spacing w:before="240" w:line="276" w:lineRule="auto"/>
        <w:rPr>
          <w:rFonts w:ascii="Roboto Medium" w:hAnsi="Roboto Medium" w:cs="Arial"/>
          <w:color w:val="000000" w:themeColor="text1"/>
          <w:sz w:val="28"/>
          <w:szCs w:val="28"/>
        </w:rPr>
      </w:pPr>
      <w:r>
        <w:rPr>
          <w:rFonts w:ascii="Roboto Thin" w:hAnsi="Roboto Thin" w:cs="Arial"/>
          <w:color w:val="000000" w:themeColor="text1"/>
          <w:sz w:val="28"/>
          <w:szCs w:val="28"/>
        </w:rPr>
        <w:lastRenderedPageBreak/>
        <w:t>5</w:t>
      </w:r>
      <w:r w:rsidR="00F307DD">
        <w:rPr>
          <w:rFonts w:ascii="Roboto Thin" w:hAnsi="Roboto Thin" w:cs="Arial"/>
          <w:color w:val="000000" w:themeColor="text1"/>
          <w:sz w:val="28"/>
          <w:szCs w:val="28"/>
        </w:rPr>
        <w:t>C</w:t>
      </w:r>
      <w:r w:rsidRPr="004A2F46">
        <w:rPr>
          <w:rFonts w:ascii="Roboto Thin" w:hAnsi="Roboto Thin" w:cs="Arial"/>
          <w:color w:val="000000" w:themeColor="text1"/>
          <w:sz w:val="28"/>
          <w:szCs w:val="28"/>
        </w:rPr>
        <w:t xml:space="preserve"> |</w:t>
      </w:r>
      <w:r w:rsidRPr="004A2F46">
        <w:rPr>
          <w:rFonts w:ascii="Roboto Medium" w:hAnsi="Roboto Medium" w:cs="Arial"/>
          <w:color w:val="000000" w:themeColor="text1"/>
          <w:sz w:val="28"/>
          <w:szCs w:val="28"/>
        </w:rPr>
        <w:t xml:space="preserve"> </w:t>
      </w:r>
      <w:r w:rsidR="00F307DD">
        <w:rPr>
          <w:rFonts w:ascii="Roboto Medium" w:hAnsi="Roboto Medium" w:cs="Arial"/>
          <w:color w:val="000000" w:themeColor="text1"/>
          <w:sz w:val="28"/>
          <w:szCs w:val="28"/>
        </w:rPr>
        <w:t xml:space="preserve">Solution </w:t>
      </w:r>
      <w:r>
        <w:rPr>
          <w:rFonts w:ascii="Roboto Medium" w:hAnsi="Roboto Medium" w:cs="Arial"/>
          <w:color w:val="000000" w:themeColor="text1"/>
          <w:sz w:val="28"/>
          <w:szCs w:val="28"/>
        </w:rPr>
        <w:t>Deployment</w:t>
      </w:r>
    </w:p>
    <w:p w14:paraId="2425FF1F" w14:textId="77777777" w:rsidR="003D36AC" w:rsidRPr="00D471B3" w:rsidRDefault="003D36AC" w:rsidP="003D36AC">
      <w:pPr>
        <w:spacing w:before="120" w:after="120" w:line="276" w:lineRule="auto"/>
        <w:jc w:val="both"/>
        <w:rPr>
          <w:rFonts w:ascii="Roboto Light" w:hAnsi="Roboto Light" w:cs="Arial"/>
          <w:sz w:val="22"/>
          <w:szCs w:val="22"/>
        </w:rPr>
      </w:pPr>
      <w:r w:rsidRPr="00D471B3">
        <w:rPr>
          <w:rFonts w:ascii="Roboto Light" w:hAnsi="Roboto Light" w:cs="Arial"/>
          <w:sz w:val="22"/>
          <w:szCs w:val="22"/>
        </w:rPr>
        <w:t xml:space="preserve">Since each of the </w:t>
      </w:r>
      <w:r>
        <w:rPr>
          <w:rFonts w:ascii="Roboto Light" w:hAnsi="Roboto Light" w:cs="Arial"/>
          <w:sz w:val="22"/>
          <w:szCs w:val="22"/>
        </w:rPr>
        <w:t>solution</w:t>
      </w:r>
      <w:r w:rsidRPr="00D471B3">
        <w:rPr>
          <w:rFonts w:ascii="Roboto Light" w:hAnsi="Roboto Light" w:cs="Arial"/>
          <w:sz w:val="22"/>
          <w:szCs w:val="22"/>
        </w:rPr>
        <w:t xml:space="preserve"> steps are paradigm shifts from current style of management, Vector will focus on buy-in; continuous handholding; auditing and training to ensure the desired behaviours are in place.</w:t>
      </w:r>
    </w:p>
    <w:p w14:paraId="57A889D3" w14:textId="77777777" w:rsidR="0066213F" w:rsidRPr="0066213F" w:rsidRDefault="0066213F" w:rsidP="0066213F">
      <w:pPr>
        <w:spacing w:before="120" w:after="120" w:line="276" w:lineRule="auto"/>
        <w:jc w:val="both"/>
        <w:rPr>
          <w:rFonts w:ascii="Roboto Light" w:hAnsi="Roboto Light" w:cs="Arial"/>
          <w:sz w:val="22"/>
          <w:szCs w:val="22"/>
        </w:rPr>
      </w:pPr>
      <w:r w:rsidRPr="0066213F">
        <w:rPr>
          <w:rFonts w:ascii="Roboto Light" w:hAnsi="Roboto Light" w:cs="Arial"/>
          <w:sz w:val="22"/>
          <w:szCs w:val="22"/>
        </w:rPr>
        <w:t>Vector will help in defining roles / responsibilities and measures aligned to new solution paradigm.</w:t>
      </w:r>
    </w:p>
    <w:p w14:paraId="77BC4A60" w14:textId="77777777" w:rsidR="0066213F" w:rsidRPr="0066213F" w:rsidRDefault="0066213F" w:rsidP="00DF2BD4">
      <w:pPr>
        <w:pStyle w:val="ListParagraph"/>
        <w:numPr>
          <w:ilvl w:val="0"/>
          <w:numId w:val="18"/>
        </w:numPr>
        <w:spacing w:before="120" w:after="120"/>
        <w:jc w:val="both"/>
        <w:rPr>
          <w:rFonts w:ascii="Roboto Light" w:hAnsi="Roboto Light" w:cs="Calibri Light"/>
          <w:sz w:val="22"/>
          <w:szCs w:val="22"/>
        </w:rPr>
      </w:pPr>
      <w:r w:rsidRPr="0066213F">
        <w:rPr>
          <w:rFonts w:ascii="Roboto Medium" w:hAnsi="Roboto Medium" w:cs="Arial"/>
          <w:sz w:val="22"/>
          <w:szCs w:val="22"/>
        </w:rPr>
        <w:t>Establish Flow Meetings</w:t>
      </w:r>
      <w:r w:rsidRPr="0066213F">
        <w:rPr>
          <w:rFonts w:ascii="Roboto Light" w:hAnsi="Roboto Light" w:cs="Arial"/>
          <w:sz w:val="22"/>
          <w:szCs w:val="22"/>
        </w:rPr>
        <w:t xml:space="preserve">: </w:t>
      </w:r>
      <w:r w:rsidRPr="0066213F">
        <w:rPr>
          <w:rFonts w:ascii="Roboto Light" w:hAnsi="Roboto Light" w:cs="Calibri Light"/>
          <w:sz w:val="22"/>
          <w:szCs w:val="22"/>
        </w:rPr>
        <w:t xml:space="preserve">Vector will assist the senior management to conduct the reviews for the new system and outline the right questions to be asked. </w:t>
      </w:r>
    </w:p>
    <w:p w14:paraId="0D7E4634" w14:textId="2BB724F0" w:rsidR="0066213F" w:rsidRPr="0066213F" w:rsidRDefault="0066213F" w:rsidP="00DF2BD4">
      <w:pPr>
        <w:numPr>
          <w:ilvl w:val="0"/>
          <w:numId w:val="14"/>
        </w:numPr>
        <w:spacing w:before="120" w:after="120" w:line="276" w:lineRule="auto"/>
        <w:ind w:left="1134" w:hanging="357"/>
        <w:contextualSpacing/>
        <w:jc w:val="both"/>
        <w:rPr>
          <w:rFonts w:ascii="Roboto Light" w:hAnsi="Roboto Light" w:cs="Arial"/>
          <w:iCs/>
          <w:sz w:val="22"/>
          <w:szCs w:val="22"/>
        </w:rPr>
      </w:pPr>
      <w:r w:rsidRPr="0066213F">
        <w:rPr>
          <w:rFonts w:ascii="Roboto Light" w:hAnsi="Roboto Light" w:cs="Arial"/>
          <w:iCs/>
          <w:sz w:val="22"/>
          <w:szCs w:val="22"/>
        </w:rPr>
        <w:t>Daily flow meetings: Flow meetings are held daily to enable proper decision making based on ‘Buffer Penetration Report’</w:t>
      </w:r>
      <w:r w:rsidR="00A27E4B">
        <w:rPr>
          <w:rFonts w:ascii="Roboto Light" w:hAnsi="Roboto Light" w:cs="Arial"/>
          <w:iCs/>
          <w:sz w:val="22"/>
          <w:szCs w:val="22"/>
        </w:rPr>
        <w:t>, ‘Order Processing Report’</w:t>
      </w:r>
      <w:r w:rsidRPr="0066213F">
        <w:rPr>
          <w:rFonts w:ascii="Roboto Light" w:hAnsi="Roboto Light" w:cs="Arial"/>
          <w:iCs/>
          <w:sz w:val="22"/>
          <w:szCs w:val="22"/>
        </w:rPr>
        <w:t>, issue resolution, removal of obstacles, and thereby creating desired outcome.</w:t>
      </w:r>
    </w:p>
    <w:p w14:paraId="4057FFFF" w14:textId="1CAB2C30" w:rsidR="0066213F" w:rsidRPr="0066213F" w:rsidRDefault="0066213F" w:rsidP="00DF2BD4">
      <w:pPr>
        <w:numPr>
          <w:ilvl w:val="0"/>
          <w:numId w:val="14"/>
        </w:numPr>
        <w:spacing w:before="120" w:after="120" w:line="276" w:lineRule="auto"/>
        <w:ind w:left="1134" w:hanging="357"/>
        <w:contextualSpacing/>
        <w:jc w:val="both"/>
        <w:rPr>
          <w:rFonts w:ascii="Roboto Light" w:hAnsi="Roboto Light" w:cs="Arial"/>
          <w:iCs/>
          <w:sz w:val="22"/>
          <w:szCs w:val="22"/>
        </w:rPr>
      </w:pPr>
      <w:r w:rsidRPr="0066213F">
        <w:rPr>
          <w:rFonts w:ascii="Roboto Light" w:hAnsi="Roboto Light" w:cs="Arial"/>
          <w:iCs/>
          <w:sz w:val="22"/>
          <w:szCs w:val="22"/>
        </w:rPr>
        <w:t>Weekly flow monitoring: The HODs will review trend based MIS, e.g. Trend Graph, Trend Report, to identify the recurring obstacles to flow of material. A weekly cross-functional meeting chaired by an empowered person to resolve open issues between functions.</w:t>
      </w:r>
    </w:p>
    <w:p w14:paraId="0B04C1F1" w14:textId="77777777" w:rsidR="0066213F" w:rsidRPr="0066213F" w:rsidRDefault="0066213F" w:rsidP="00DF2BD4">
      <w:pPr>
        <w:numPr>
          <w:ilvl w:val="0"/>
          <w:numId w:val="14"/>
        </w:numPr>
        <w:spacing w:before="120" w:after="120" w:line="276" w:lineRule="auto"/>
        <w:ind w:left="1134" w:hanging="357"/>
        <w:contextualSpacing/>
        <w:jc w:val="both"/>
        <w:rPr>
          <w:rFonts w:ascii="Roboto Light" w:hAnsi="Roboto Light" w:cs="Arial"/>
          <w:iCs/>
          <w:sz w:val="22"/>
          <w:szCs w:val="22"/>
        </w:rPr>
      </w:pPr>
      <w:r w:rsidRPr="0066213F">
        <w:rPr>
          <w:rFonts w:ascii="Roboto Light" w:hAnsi="Roboto Light" w:cs="Arial"/>
          <w:iCs/>
          <w:sz w:val="22"/>
          <w:szCs w:val="22"/>
        </w:rPr>
        <w:t xml:space="preserve">Monthly SnOP meetings: </w:t>
      </w:r>
      <w:r w:rsidRPr="0066213F">
        <w:rPr>
          <w:rFonts w:ascii="Roboto Light" w:hAnsi="Roboto Light" w:cs="Arial"/>
          <w:sz w:val="22"/>
          <w:szCs w:val="22"/>
        </w:rPr>
        <w:t>Before start of the new campaign, scheme, promotion in market or start of season, it is ensured that all departments are aligned to the changes in volumes. This ensures availability of material at each stage in supply chain.</w:t>
      </w:r>
    </w:p>
    <w:p w14:paraId="5090E808" w14:textId="77777777" w:rsidR="0066213F" w:rsidRPr="0066213F" w:rsidRDefault="0066213F" w:rsidP="00DF2BD4">
      <w:pPr>
        <w:numPr>
          <w:ilvl w:val="0"/>
          <w:numId w:val="14"/>
        </w:numPr>
        <w:spacing w:before="120" w:after="120" w:line="276" w:lineRule="auto"/>
        <w:ind w:left="1134" w:hanging="357"/>
        <w:contextualSpacing/>
        <w:jc w:val="both"/>
        <w:rPr>
          <w:rFonts w:ascii="Roboto Light" w:hAnsi="Roboto Light" w:cs="Arial"/>
          <w:iCs/>
          <w:sz w:val="22"/>
          <w:szCs w:val="22"/>
        </w:rPr>
      </w:pPr>
      <w:r w:rsidRPr="0066213F">
        <w:rPr>
          <w:rFonts w:ascii="Roboto Light" w:hAnsi="Roboto Light" w:cs="Arial"/>
          <w:sz w:val="22"/>
          <w:szCs w:val="22"/>
        </w:rPr>
        <w:t>Training of managers to ensure sustenance of the new processes and the thinking even after the consultants have left the site.</w:t>
      </w:r>
    </w:p>
    <w:p w14:paraId="62225E8F" w14:textId="3DB459B8" w:rsidR="0066213F" w:rsidRPr="0066213F" w:rsidRDefault="0066213F" w:rsidP="00DF2BD4">
      <w:pPr>
        <w:pStyle w:val="ListParagraph"/>
        <w:numPr>
          <w:ilvl w:val="0"/>
          <w:numId w:val="18"/>
        </w:numPr>
        <w:spacing w:before="120" w:after="120"/>
        <w:jc w:val="both"/>
        <w:rPr>
          <w:rFonts w:ascii="Roboto Light" w:hAnsi="Roboto Light" w:cs="Arial"/>
          <w:b/>
          <w:bCs/>
          <w:sz w:val="22"/>
          <w:szCs w:val="22"/>
        </w:rPr>
      </w:pPr>
      <w:r w:rsidRPr="0066213F">
        <w:rPr>
          <w:rFonts w:ascii="Roboto Medium" w:hAnsi="Roboto Medium" w:cs="Arial"/>
          <w:sz w:val="22"/>
          <w:szCs w:val="22"/>
        </w:rPr>
        <w:t>Supplier On-boarding</w:t>
      </w:r>
      <w:r w:rsidRPr="0066213F">
        <w:rPr>
          <w:rFonts w:ascii="Roboto Light" w:hAnsi="Roboto Light" w:cs="Arial"/>
          <w:b/>
          <w:bCs/>
          <w:sz w:val="22"/>
          <w:szCs w:val="22"/>
        </w:rPr>
        <w:t xml:space="preserve">: </w:t>
      </w:r>
      <w:r w:rsidRPr="0066213F">
        <w:rPr>
          <w:rFonts w:ascii="Roboto Light" w:hAnsi="Roboto Light" w:cs="Arial"/>
          <w:sz w:val="22"/>
          <w:szCs w:val="22"/>
        </w:rPr>
        <w:t xml:space="preserve">Vector will construct the details of the supplier offer to mitigate risks and ensuring benefits (to both supplier and </w:t>
      </w:r>
      <w:r>
        <w:rPr>
          <w:rFonts w:ascii="Roboto Light" w:hAnsi="Roboto Light" w:cs="Arial"/>
          <w:sz w:val="22"/>
          <w:szCs w:val="22"/>
        </w:rPr>
        <w:t>Lenexis</w:t>
      </w:r>
      <w:r w:rsidRPr="0066213F">
        <w:rPr>
          <w:rFonts w:ascii="Roboto Light" w:hAnsi="Roboto Light" w:cs="Arial"/>
          <w:sz w:val="22"/>
          <w:szCs w:val="22"/>
        </w:rPr>
        <w:t>) in order for the suppliers to accept the replenishment system.</w:t>
      </w:r>
    </w:p>
    <w:p w14:paraId="5B92841E" w14:textId="77777777" w:rsidR="0066213F" w:rsidRPr="0066213F" w:rsidRDefault="0066213F" w:rsidP="00DF2BD4">
      <w:pPr>
        <w:numPr>
          <w:ilvl w:val="0"/>
          <w:numId w:val="15"/>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Vector will train the procurement team to ‘Sell’ the offer to suppliers, which is different than any conventional discussion.</w:t>
      </w:r>
    </w:p>
    <w:p w14:paraId="1EE34985" w14:textId="65F92284" w:rsidR="0066213F" w:rsidRPr="0066213F" w:rsidRDefault="0066213F" w:rsidP="00DF2BD4">
      <w:pPr>
        <w:numPr>
          <w:ilvl w:val="0"/>
          <w:numId w:val="15"/>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 xml:space="preserve">Vector will create a tailored, powerful sales pitch for </w:t>
      </w:r>
      <w:r>
        <w:rPr>
          <w:rFonts w:ascii="Roboto Light" w:hAnsi="Roboto Light" w:cs="Arial"/>
          <w:sz w:val="22"/>
          <w:szCs w:val="22"/>
        </w:rPr>
        <w:t>Lenexis</w:t>
      </w:r>
      <w:r w:rsidRPr="0066213F">
        <w:rPr>
          <w:rFonts w:ascii="Roboto Light" w:hAnsi="Roboto Light" w:cs="Arial"/>
          <w:sz w:val="22"/>
          <w:szCs w:val="22"/>
        </w:rPr>
        <w:t xml:space="preserve"> to ensure ~100% success rate for onboarding suppliers in new process.</w:t>
      </w:r>
    </w:p>
    <w:p w14:paraId="108825E5" w14:textId="77777777" w:rsidR="0066213F" w:rsidRPr="0066213F" w:rsidRDefault="0066213F" w:rsidP="00DF2BD4">
      <w:pPr>
        <w:numPr>
          <w:ilvl w:val="0"/>
          <w:numId w:val="15"/>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Vector will guide the procurement team on the mechanisms to effectively control the number of suppliers being activated to avoid rework thereby reducing implementation lead time.</w:t>
      </w:r>
    </w:p>
    <w:p w14:paraId="52228CF8" w14:textId="77777777" w:rsidR="0066213F" w:rsidRPr="0066213F" w:rsidRDefault="0066213F" w:rsidP="00DF2BD4">
      <w:pPr>
        <w:pStyle w:val="ListParagraph"/>
        <w:numPr>
          <w:ilvl w:val="0"/>
          <w:numId w:val="18"/>
        </w:numPr>
        <w:spacing w:before="120" w:after="120"/>
        <w:jc w:val="both"/>
        <w:rPr>
          <w:rFonts w:ascii="Roboto Light" w:hAnsi="Roboto Light" w:cs="Arial"/>
          <w:b/>
          <w:bCs/>
          <w:sz w:val="22"/>
          <w:szCs w:val="22"/>
        </w:rPr>
      </w:pPr>
      <w:r w:rsidRPr="0066213F">
        <w:rPr>
          <w:rFonts w:ascii="Roboto Medium" w:hAnsi="Roboto Medium" w:cs="Arial"/>
          <w:sz w:val="22"/>
          <w:szCs w:val="22"/>
        </w:rPr>
        <w:t>Sustaining the performance:</w:t>
      </w:r>
      <w:r w:rsidRPr="0066213F">
        <w:rPr>
          <w:rFonts w:ascii="Roboto Light" w:hAnsi="Roboto Light" w:cs="Arial"/>
          <w:b/>
          <w:bCs/>
          <w:sz w:val="22"/>
          <w:szCs w:val="22"/>
        </w:rPr>
        <w:t xml:space="preserve"> </w:t>
      </w:r>
      <w:r w:rsidRPr="0066213F">
        <w:rPr>
          <w:rFonts w:ascii="Roboto Light" w:hAnsi="Roboto Light" w:cs="Arial"/>
          <w:sz w:val="22"/>
          <w:szCs w:val="22"/>
        </w:rPr>
        <w:t>Vector’s team will be at the site of work for most of the time to ensure buy-in and close handholding during the transition to the new processes.</w:t>
      </w:r>
    </w:p>
    <w:p w14:paraId="1286EA93" w14:textId="77777777" w:rsidR="0066213F" w:rsidRPr="0066213F" w:rsidRDefault="0066213F" w:rsidP="00DF2BD4">
      <w:pPr>
        <w:numPr>
          <w:ilvl w:val="0"/>
          <w:numId w:val="16"/>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For the obstacles and issues identified, Vector will work with the team to identify the solutions, get buy-in and help to implement.</w:t>
      </w:r>
    </w:p>
    <w:p w14:paraId="5CE1D321" w14:textId="77777777" w:rsidR="0066213F" w:rsidRPr="0066213F" w:rsidRDefault="0066213F" w:rsidP="00DF2BD4">
      <w:pPr>
        <w:numPr>
          <w:ilvl w:val="0"/>
          <w:numId w:val="16"/>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Vector will train the required managers / officers in all aspects of the solution that is necessary for a successful implementation and the sustenance for the long term.</w:t>
      </w:r>
    </w:p>
    <w:p w14:paraId="5E6D8F00" w14:textId="77777777" w:rsidR="0066213F" w:rsidRPr="0066213F" w:rsidRDefault="0066213F" w:rsidP="00DF2BD4">
      <w:pPr>
        <w:numPr>
          <w:ilvl w:val="0"/>
          <w:numId w:val="16"/>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Vector will also assist in defining the new KRAs and the new roles in the organisation.</w:t>
      </w:r>
    </w:p>
    <w:p w14:paraId="2C13D010" w14:textId="77777777" w:rsidR="0066213F" w:rsidRPr="0066213F" w:rsidRDefault="0066213F" w:rsidP="00DF2BD4">
      <w:pPr>
        <w:numPr>
          <w:ilvl w:val="0"/>
          <w:numId w:val="16"/>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Vector Consultants will hand hold till the team can take over the new SOPs successfully.</w:t>
      </w:r>
    </w:p>
    <w:p w14:paraId="0F21C038" w14:textId="77777777" w:rsidR="0066213F" w:rsidRPr="0066213F" w:rsidRDefault="0066213F" w:rsidP="00DF2BD4">
      <w:pPr>
        <w:pStyle w:val="ListParagraph"/>
        <w:numPr>
          <w:ilvl w:val="0"/>
          <w:numId w:val="18"/>
        </w:numPr>
        <w:spacing w:before="120" w:after="120"/>
        <w:jc w:val="both"/>
        <w:rPr>
          <w:rFonts w:ascii="Roboto Light" w:hAnsi="Roboto Light" w:cs="Arial"/>
          <w:b/>
          <w:bCs/>
          <w:sz w:val="22"/>
          <w:szCs w:val="22"/>
        </w:rPr>
      </w:pPr>
      <w:r w:rsidRPr="0066213F">
        <w:rPr>
          <w:rFonts w:ascii="Roboto Medium" w:hAnsi="Roboto Medium" w:cs="Arial"/>
          <w:sz w:val="22"/>
          <w:szCs w:val="22"/>
        </w:rPr>
        <w:lastRenderedPageBreak/>
        <w:t>Preventing Deterioration:</w:t>
      </w:r>
      <w:r w:rsidRPr="0066213F">
        <w:rPr>
          <w:rFonts w:ascii="Roboto Light" w:hAnsi="Roboto Light" w:cs="Arial"/>
          <w:b/>
          <w:bCs/>
          <w:sz w:val="22"/>
          <w:szCs w:val="22"/>
        </w:rPr>
        <w:t xml:space="preserve"> </w:t>
      </w:r>
      <w:r w:rsidRPr="0066213F">
        <w:rPr>
          <w:rFonts w:ascii="Roboto Light" w:hAnsi="Roboto Light" w:cs="Arial"/>
          <w:sz w:val="22"/>
          <w:szCs w:val="22"/>
        </w:rPr>
        <w:t>Preventing deterioration of the system built to achieve high availability and reliable delivery performance consistently</w:t>
      </w:r>
    </w:p>
    <w:p w14:paraId="1CD7E5FC" w14:textId="77777777" w:rsidR="0066213F" w:rsidRPr="0066213F" w:rsidRDefault="0066213F" w:rsidP="00DF2BD4">
      <w:pPr>
        <w:numPr>
          <w:ilvl w:val="0"/>
          <w:numId w:val="13"/>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Process of doing Flow Diagnostics and identifying areas of improvements</w:t>
      </w:r>
    </w:p>
    <w:p w14:paraId="219EAC85" w14:textId="77777777" w:rsidR="0066213F" w:rsidRPr="0066213F" w:rsidRDefault="0066213F" w:rsidP="00DF2BD4">
      <w:pPr>
        <w:numPr>
          <w:ilvl w:val="0"/>
          <w:numId w:val="13"/>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Ensure sustenance of the standard operating procedures implemented</w:t>
      </w:r>
    </w:p>
    <w:p w14:paraId="5F4D3817" w14:textId="77777777" w:rsidR="0066213F" w:rsidRPr="0066213F" w:rsidRDefault="0066213F" w:rsidP="00DF2BD4">
      <w:pPr>
        <w:numPr>
          <w:ilvl w:val="0"/>
          <w:numId w:val="13"/>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Develop an early warning system to anticipate stockouts, delays and capacity shortages</w:t>
      </w:r>
    </w:p>
    <w:p w14:paraId="306DB907" w14:textId="77777777" w:rsidR="0066213F" w:rsidRPr="0066213F" w:rsidRDefault="0066213F" w:rsidP="00DF2BD4">
      <w:pPr>
        <w:numPr>
          <w:ilvl w:val="0"/>
          <w:numId w:val="13"/>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Institutionalize the Vector’s way of thinking in management decision making</w:t>
      </w:r>
    </w:p>
    <w:p w14:paraId="7C5FFFE1" w14:textId="77777777" w:rsidR="0066213F" w:rsidRPr="0066213F" w:rsidRDefault="0066213F" w:rsidP="00DF2BD4">
      <w:pPr>
        <w:pStyle w:val="ListParagraph"/>
        <w:numPr>
          <w:ilvl w:val="0"/>
          <w:numId w:val="18"/>
        </w:numPr>
        <w:spacing w:before="120" w:after="120"/>
        <w:jc w:val="both"/>
        <w:rPr>
          <w:rFonts w:ascii="Roboto Light" w:hAnsi="Roboto Light" w:cs="Arial"/>
          <w:sz w:val="22"/>
          <w:szCs w:val="22"/>
        </w:rPr>
      </w:pPr>
      <w:r w:rsidRPr="0066213F">
        <w:rPr>
          <w:rFonts w:ascii="Roboto Medium" w:hAnsi="Roboto Medium" w:cs="Arial"/>
          <w:sz w:val="22"/>
          <w:szCs w:val="22"/>
        </w:rPr>
        <w:t>Institutionalise Processes:</w:t>
      </w:r>
      <w:r w:rsidRPr="0066213F">
        <w:rPr>
          <w:rFonts w:ascii="Roboto Light" w:hAnsi="Roboto Light" w:cs="Arial"/>
          <w:sz w:val="22"/>
          <w:szCs w:val="22"/>
        </w:rPr>
        <w:t xml:space="preserve"> Through new measurements and roles</w:t>
      </w:r>
    </w:p>
    <w:p w14:paraId="09E85FBD" w14:textId="77777777" w:rsidR="0066213F" w:rsidRPr="0066213F" w:rsidRDefault="0066213F" w:rsidP="00DF2BD4">
      <w:pPr>
        <w:numPr>
          <w:ilvl w:val="0"/>
          <w:numId w:val="17"/>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Roles, Responsibilities and Enabling Structure</w:t>
      </w:r>
    </w:p>
    <w:p w14:paraId="32AD9906" w14:textId="77777777" w:rsidR="0066213F" w:rsidRPr="0066213F" w:rsidRDefault="0066213F" w:rsidP="00DF2BD4">
      <w:pPr>
        <w:numPr>
          <w:ilvl w:val="0"/>
          <w:numId w:val="17"/>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 xml:space="preserve">MIS for all levels of management, measurements for each function in the new system </w:t>
      </w:r>
    </w:p>
    <w:p w14:paraId="48D439F8" w14:textId="77777777" w:rsidR="0066213F" w:rsidRPr="0066213F" w:rsidRDefault="0066213F" w:rsidP="00DF2BD4">
      <w:pPr>
        <w:numPr>
          <w:ilvl w:val="0"/>
          <w:numId w:val="17"/>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Top Management Review Process, develop an early warning system to anticipate stockouts, delays and capacity shortages</w:t>
      </w:r>
    </w:p>
    <w:p w14:paraId="23E0AFB7" w14:textId="5DFDCA86" w:rsidR="003D36AC" w:rsidRPr="0066213F" w:rsidRDefault="0066213F" w:rsidP="00DF2BD4">
      <w:pPr>
        <w:numPr>
          <w:ilvl w:val="0"/>
          <w:numId w:val="17"/>
        </w:numPr>
        <w:spacing w:before="120" w:after="120" w:line="276" w:lineRule="auto"/>
        <w:ind w:left="1134" w:hanging="357"/>
        <w:contextualSpacing/>
        <w:jc w:val="both"/>
        <w:rPr>
          <w:rFonts w:ascii="Roboto Light" w:hAnsi="Roboto Light" w:cs="Arial"/>
          <w:sz w:val="22"/>
          <w:szCs w:val="22"/>
        </w:rPr>
      </w:pPr>
      <w:r w:rsidRPr="0066213F">
        <w:rPr>
          <w:rFonts w:ascii="Roboto Light" w:hAnsi="Roboto Light" w:cs="Arial"/>
          <w:sz w:val="22"/>
          <w:szCs w:val="22"/>
        </w:rPr>
        <w:t>Creation of Internal Champions</w:t>
      </w:r>
    </w:p>
    <w:p w14:paraId="466D2D03" w14:textId="4824E3B7" w:rsidR="00F307DD" w:rsidRPr="004A145B" w:rsidRDefault="00F307DD" w:rsidP="0066213F">
      <w:pPr>
        <w:tabs>
          <w:tab w:val="left" w:pos="851"/>
        </w:tabs>
        <w:spacing w:before="240" w:after="240" w:line="276" w:lineRule="auto"/>
        <w:rPr>
          <w:rFonts w:ascii="Roboto Medium" w:hAnsi="Roboto Medium" w:cs="Arial"/>
          <w:color w:val="000000" w:themeColor="text1"/>
          <w:sz w:val="28"/>
          <w:szCs w:val="28"/>
        </w:rPr>
      </w:pPr>
      <w:r>
        <w:rPr>
          <w:rFonts w:ascii="Roboto Thin" w:hAnsi="Roboto Thin" w:cs="Arial"/>
          <w:color w:val="000000" w:themeColor="text1"/>
          <w:sz w:val="28"/>
          <w:szCs w:val="28"/>
        </w:rPr>
        <w:t>5</w:t>
      </w:r>
      <w:r w:rsidR="0066213F">
        <w:rPr>
          <w:rFonts w:ascii="Roboto Thin" w:hAnsi="Roboto Thin" w:cs="Arial"/>
          <w:color w:val="000000" w:themeColor="text1"/>
          <w:sz w:val="28"/>
          <w:szCs w:val="28"/>
        </w:rPr>
        <w:t>D</w:t>
      </w:r>
      <w:r w:rsidRPr="004A145B">
        <w:rPr>
          <w:rFonts w:ascii="Roboto Thin" w:hAnsi="Roboto Thin" w:cs="Arial"/>
          <w:color w:val="000000" w:themeColor="text1"/>
          <w:sz w:val="28"/>
          <w:szCs w:val="28"/>
        </w:rPr>
        <w:t xml:space="preserve"> |</w:t>
      </w:r>
      <w:r w:rsidRPr="004A145B">
        <w:rPr>
          <w:rFonts w:ascii="Roboto Medium" w:hAnsi="Roboto Medium" w:cs="Arial"/>
          <w:color w:val="000000" w:themeColor="text1"/>
          <w:sz w:val="28"/>
          <w:szCs w:val="28"/>
        </w:rPr>
        <w:t xml:space="preserve"> Vector’s Software Tool</w:t>
      </w:r>
    </w:p>
    <w:p w14:paraId="65649A17" w14:textId="6C8BB6D4" w:rsidR="00F307DD" w:rsidRPr="004459DE" w:rsidRDefault="00F307DD" w:rsidP="00F307DD">
      <w:pPr>
        <w:spacing w:before="120" w:line="276" w:lineRule="auto"/>
        <w:jc w:val="both"/>
        <w:rPr>
          <w:rFonts w:ascii="Roboto Light" w:hAnsi="Roboto Light" w:cs="Arial"/>
          <w:sz w:val="22"/>
          <w:szCs w:val="22"/>
        </w:rPr>
      </w:pPr>
      <w:r w:rsidRPr="004459DE">
        <w:rPr>
          <w:rFonts w:ascii="Roboto Light" w:hAnsi="Roboto Light" w:cs="Arial"/>
          <w:sz w:val="22"/>
          <w:szCs w:val="22"/>
          <w:lang w:val="en-US"/>
        </w:rPr>
        <w:t>Vector will provide</w:t>
      </w:r>
      <w:r>
        <w:rPr>
          <w:rFonts w:ascii="Roboto Light" w:hAnsi="Roboto Light" w:cs="Arial"/>
          <w:sz w:val="22"/>
          <w:szCs w:val="22"/>
          <w:lang w:val="en-US"/>
        </w:rPr>
        <w:t xml:space="preserve"> and help in implementation of</w:t>
      </w:r>
      <w:r w:rsidRPr="004459DE">
        <w:rPr>
          <w:rFonts w:ascii="Roboto Light" w:hAnsi="Roboto Light" w:cs="Arial"/>
          <w:sz w:val="22"/>
          <w:szCs w:val="22"/>
          <w:lang w:val="en-US"/>
        </w:rPr>
        <w:t xml:space="preserve"> its proprietary software tools to manage the planning, procurement, </w:t>
      </w:r>
      <w:r>
        <w:rPr>
          <w:rFonts w:ascii="Roboto Light" w:hAnsi="Roboto Light" w:cs="Arial"/>
          <w:sz w:val="22"/>
          <w:szCs w:val="22"/>
          <w:lang w:val="en-US"/>
        </w:rPr>
        <w:t xml:space="preserve">distribution, </w:t>
      </w:r>
      <w:r w:rsidRPr="004459DE">
        <w:rPr>
          <w:rFonts w:ascii="Roboto Light" w:hAnsi="Roboto Light" w:cs="Arial"/>
          <w:sz w:val="22"/>
          <w:szCs w:val="22"/>
          <w:lang w:val="en-US"/>
        </w:rPr>
        <w:t xml:space="preserve">and </w:t>
      </w:r>
      <w:r>
        <w:rPr>
          <w:rFonts w:ascii="Roboto Light" w:hAnsi="Roboto Light" w:cs="Arial"/>
          <w:sz w:val="22"/>
          <w:szCs w:val="22"/>
          <w:lang w:val="en-US"/>
        </w:rPr>
        <w:t xml:space="preserve">logistics </w:t>
      </w:r>
      <w:r w:rsidRPr="004459DE">
        <w:rPr>
          <w:rFonts w:ascii="Roboto Light" w:hAnsi="Roboto Light" w:cs="Arial"/>
          <w:sz w:val="22"/>
          <w:szCs w:val="22"/>
          <w:lang w:val="en-US"/>
        </w:rPr>
        <w:t xml:space="preserve">execution. Vector's IT team will ensure that </w:t>
      </w:r>
      <w:r>
        <w:rPr>
          <w:rFonts w:ascii="Roboto Light" w:hAnsi="Roboto Light" w:cs="Arial"/>
          <w:sz w:val="22"/>
          <w:szCs w:val="22"/>
          <w:lang w:val="en-US"/>
        </w:rPr>
        <w:t>S</w:t>
      </w:r>
      <w:r w:rsidRPr="004459DE">
        <w:rPr>
          <w:rFonts w:ascii="Roboto Light" w:hAnsi="Roboto Light" w:cs="Arial"/>
          <w:sz w:val="22"/>
          <w:szCs w:val="22"/>
          <w:lang w:val="en-US"/>
        </w:rPr>
        <w:t xml:space="preserve">oftware </w:t>
      </w:r>
      <w:r>
        <w:rPr>
          <w:rFonts w:ascii="Roboto Light" w:hAnsi="Roboto Light" w:cs="Arial"/>
          <w:sz w:val="22"/>
          <w:szCs w:val="22"/>
          <w:lang w:val="en-US"/>
        </w:rPr>
        <w:t>is</w:t>
      </w:r>
      <w:r w:rsidRPr="004459DE">
        <w:rPr>
          <w:rFonts w:ascii="Roboto Light" w:hAnsi="Roboto Light" w:cs="Arial"/>
          <w:sz w:val="22"/>
          <w:szCs w:val="22"/>
          <w:lang w:val="en-US"/>
        </w:rPr>
        <w:t xml:space="preserve"> customized, deployed and stabilized</w:t>
      </w:r>
      <w:r>
        <w:rPr>
          <w:rFonts w:ascii="Roboto Light" w:hAnsi="Roboto Light" w:cs="Arial"/>
          <w:sz w:val="22"/>
          <w:szCs w:val="22"/>
          <w:lang w:val="en-US"/>
        </w:rPr>
        <w:t xml:space="preserve"> according to the solution design agreed in Phase 1 i.e. </w:t>
      </w:r>
      <w:r w:rsidRPr="00636049">
        <w:rPr>
          <w:rFonts w:ascii="Roboto Medium" w:hAnsi="Roboto Medium" w:cs="Arial"/>
          <w:sz w:val="22"/>
          <w:szCs w:val="22"/>
        </w:rPr>
        <w:t>Solution and Implementation Consensus Workshop</w:t>
      </w:r>
      <w:r w:rsidRPr="004459DE">
        <w:rPr>
          <w:rFonts w:ascii="Roboto Light" w:hAnsi="Roboto Light" w:cs="Arial"/>
          <w:sz w:val="22"/>
          <w:szCs w:val="22"/>
          <w:lang w:val="en-US"/>
        </w:rPr>
        <w:t>.</w:t>
      </w:r>
    </w:p>
    <w:p w14:paraId="5F784191" w14:textId="77777777" w:rsidR="00F307DD" w:rsidRPr="004459DE" w:rsidRDefault="00F307DD" w:rsidP="00DF2BD4">
      <w:pPr>
        <w:numPr>
          <w:ilvl w:val="0"/>
          <w:numId w:val="29"/>
        </w:numPr>
        <w:spacing w:before="120" w:line="276" w:lineRule="auto"/>
        <w:jc w:val="both"/>
        <w:rPr>
          <w:rFonts w:ascii="Roboto Light" w:hAnsi="Roboto Light" w:cs="Arial"/>
          <w:sz w:val="22"/>
          <w:szCs w:val="22"/>
        </w:rPr>
      </w:pPr>
      <w:r w:rsidRPr="004459DE">
        <w:rPr>
          <w:rFonts w:ascii="Roboto Light" w:hAnsi="Roboto Light" w:cs="Arial"/>
          <w:sz w:val="22"/>
          <w:szCs w:val="22"/>
        </w:rPr>
        <w:t>It is provided for lifetime use, unlimited users within the scope of this engagement</w:t>
      </w:r>
    </w:p>
    <w:p w14:paraId="23783005" w14:textId="77777777" w:rsidR="00F307DD" w:rsidRDefault="00F307DD" w:rsidP="00DF2BD4">
      <w:pPr>
        <w:numPr>
          <w:ilvl w:val="0"/>
          <w:numId w:val="29"/>
        </w:numPr>
        <w:spacing w:before="120" w:line="276" w:lineRule="auto"/>
        <w:jc w:val="both"/>
        <w:rPr>
          <w:rFonts w:ascii="Roboto Light" w:hAnsi="Roboto Light" w:cs="Arial"/>
          <w:sz w:val="22"/>
          <w:szCs w:val="22"/>
        </w:rPr>
      </w:pPr>
      <w:r w:rsidRPr="004459DE">
        <w:rPr>
          <w:rFonts w:ascii="Roboto Light" w:hAnsi="Roboto Light" w:cs="Arial"/>
          <w:sz w:val="22"/>
          <w:szCs w:val="22"/>
        </w:rPr>
        <w:t xml:space="preserve">Vector will assist in its implementation and customisation as required </w:t>
      </w:r>
      <w:r>
        <w:rPr>
          <w:rFonts w:ascii="Roboto Light" w:hAnsi="Roboto Light" w:cs="Arial"/>
          <w:sz w:val="22"/>
          <w:szCs w:val="22"/>
        </w:rPr>
        <w:t>(</w:t>
      </w:r>
      <w:r w:rsidRPr="004459DE">
        <w:rPr>
          <w:rFonts w:ascii="Roboto Light" w:hAnsi="Roboto Light" w:cs="Arial"/>
          <w:sz w:val="22"/>
          <w:szCs w:val="22"/>
        </w:rPr>
        <w:t xml:space="preserve">limited </w:t>
      </w:r>
      <w:r>
        <w:rPr>
          <w:rFonts w:ascii="Roboto Light" w:hAnsi="Roboto Light" w:cs="Arial"/>
          <w:sz w:val="22"/>
          <w:szCs w:val="22"/>
        </w:rPr>
        <w:t>to</w:t>
      </w:r>
      <w:r w:rsidRPr="004459DE">
        <w:rPr>
          <w:rFonts w:ascii="Roboto Light" w:hAnsi="Roboto Light" w:cs="Arial"/>
          <w:sz w:val="22"/>
          <w:szCs w:val="22"/>
        </w:rPr>
        <w:t xml:space="preserve"> the solution deployed</w:t>
      </w:r>
      <w:r>
        <w:rPr>
          <w:rFonts w:ascii="Roboto Light" w:hAnsi="Roboto Light" w:cs="Arial"/>
          <w:sz w:val="22"/>
          <w:szCs w:val="22"/>
        </w:rPr>
        <w:t>)</w:t>
      </w:r>
    </w:p>
    <w:p w14:paraId="54D6E936" w14:textId="77777777" w:rsidR="00F307DD" w:rsidRPr="00144475" w:rsidRDefault="00F307DD" w:rsidP="00DF2BD4">
      <w:pPr>
        <w:numPr>
          <w:ilvl w:val="0"/>
          <w:numId w:val="29"/>
        </w:numPr>
        <w:spacing w:before="120" w:line="276" w:lineRule="auto"/>
        <w:jc w:val="both"/>
        <w:rPr>
          <w:rFonts w:ascii="Roboto Light" w:hAnsi="Roboto Light" w:cs="Arial"/>
          <w:sz w:val="22"/>
          <w:szCs w:val="22"/>
        </w:rPr>
      </w:pPr>
      <w:r w:rsidRPr="00144475">
        <w:rPr>
          <w:rFonts w:ascii="Roboto Light" w:hAnsi="Roboto Light" w:cs="Arial"/>
          <w:sz w:val="21"/>
          <w:szCs w:val="21"/>
        </w:rPr>
        <w:t xml:space="preserve">Vector will also assist in defining specifications for integration of VectorFLOW with </w:t>
      </w:r>
      <w:r>
        <w:rPr>
          <w:rFonts w:ascii="Roboto Light" w:hAnsi="Roboto Light" w:cs="Arial"/>
          <w:sz w:val="21"/>
          <w:szCs w:val="21"/>
        </w:rPr>
        <w:t>Lenexis’ IT Systems</w:t>
      </w:r>
      <w:r w:rsidRPr="00144475">
        <w:rPr>
          <w:rFonts w:ascii="Roboto Light" w:hAnsi="Roboto Light" w:cs="Arial"/>
          <w:sz w:val="21"/>
          <w:szCs w:val="21"/>
        </w:rPr>
        <w:t>. Vector will guide the teams to provide input data for VectorFLOW and consume the output reports from VectorFLOW</w:t>
      </w:r>
      <w:r>
        <w:rPr>
          <w:rFonts w:ascii="Roboto Light" w:hAnsi="Roboto Light" w:cs="Arial"/>
          <w:sz w:val="21"/>
          <w:szCs w:val="21"/>
        </w:rPr>
        <w:t>,</w:t>
      </w:r>
      <w:r w:rsidRPr="00144475">
        <w:rPr>
          <w:rFonts w:ascii="Roboto Light" w:hAnsi="Roboto Light" w:cs="Arial"/>
          <w:sz w:val="21"/>
          <w:szCs w:val="21"/>
        </w:rPr>
        <w:t xml:space="preserve"> wherever permissible.</w:t>
      </w:r>
    </w:p>
    <w:p w14:paraId="53BD9BB3" w14:textId="77777777" w:rsidR="00F307DD" w:rsidRPr="00144475" w:rsidRDefault="00F307DD" w:rsidP="00DF2BD4">
      <w:pPr>
        <w:numPr>
          <w:ilvl w:val="0"/>
          <w:numId w:val="29"/>
        </w:numPr>
        <w:spacing w:before="120" w:line="276" w:lineRule="auto"/>
        <w:jc w:val="both"/>
        <w:rPr>
          <w:rFonts w:ascii="Roboto Light" w:hAnsi="Roboto Light" w:cs="Arial"/>
          <w:sz w:val="22"/>
          <w:szCs w:val="22"/>
        </w:rPr>
      </w:pPr>
      <w:r w:rsidRPr="004459DE">
        <w:rPr>
          <w:rFonts w:ascii="Roboto Light" w:hAnsi="Roboto Light" w:cs="Arial"/>
          <w:sz w:val="22"/>
          <w:szCs w:val="22"/>
        </w:rPr>
        <w:t>Vector will train managers to use the tool</w:t>
      </w:r>
    </w:p>
    <w:p w14:paraId="7DC1BC65" w14:textId="77777777" w:rsidR="003D36AC" w:rsidRPr="0066043E" w:rsidRDefault="003D36AC" w:rsidP="003D36AC">
      <w:pPr>
        <w:spacing w:line="276" w:lineRule="auto"/>
        <w:rPr>
          <w:rFonts w:ascii="Roboto Light" w:hAnsi="Roboto Light" w:cs="Arial"/>
          <w:color w:val="000000" w:themeColor="text1"/>
          <w:sz w:val="22"/>
          <w:szCs w:val="22"/>
        </w:rPr>
      </w:pPr>
      <w:r w:rsidRPr="0066043E">
        <w:rPr>
          <w:rFonts w:ascii="Roboto Light" w:hAnsi="Roboto Light" w:cs="Arial"/>
          <w:color w:val="000000" w:themeColor="text1"/>
          <w:sz w:val="22"/>
          <w:szCs w:val="22"/>
        </w:rPr>
        <w:br w:type="page"/>
      </w:r>
    </w:p>
    <w:p w14:paraId="0C656262" w14:textId="77777777" w:rsidR="003D36AC" w:rsidRPr="00B60C17" w:rsidRDefault="003D36AC" w:rsidP="0066213F">
      <w:pPr>
        <w:spacing w:before="240" w:after="240" w:line="276" w:lineRule="auto"/>
        <w:rPr>
          <w:rFonts w:ascii="Roboto Medium" w:hAnsi="Roboto Medium"/>
          <w:bCs/>
          <w:noProof/>
          <w:sz w:val="48"/>
          <w:szCs w:val="48"/>
          <w:lang w:val="en-US"/>
        </w:rPr>
      </w:pPr>
      <w:r w:rsidRPr="00C265DE">
        <w:rPr>
          <w:rFonts w:ascii="Roboto Thin" w:hAnsi="Roboto Thin"/>
          <w:noProof/>
          <w:color w:val="000000" w:themeColor="text1"/>
          <w:sz w:val="48"/>
          <w:szCs w:val="48"/>
          <w:lang w:val="en-US"/>
        </w:rPr>
        <w:lastRenderedPageBreak/>
        <w:t>6 |</w:t>
      </w:r>
      <w:r w:rsidRPr="00C265DE">
        <w:rPr>
          <w:rFonts w:ascii="Roboto Medium" w:hAnsi="Roboto Medium"/>
          <w:bCs/>
          <w:noProof/>
          <w:color w:val="000000" w:themeColor="text1"/>
          <w:sz w:val="48"/>
          <w:szCs w:val="48"/>
          <w:lang w:val="en-US"/>
        </w:rPr>
        <w:t xml:space="preserve"> Vector’s Proposal for Phase</w:t>
      </w:r>
      <w:r>
        <w:rPr>
          <w:rFonts w:ascii="Roboto Medium" w:hAnsi="Roboto Medium"/>
          <w:bCs/>
          <w:noProof/>
          <w:color w:val="000000" w:themeColor="text1"/>
          <w:sz w:val="48"/>
          <w:szCs w:val="48"/>
          <w:lang w:val="en-US"/>
        </w:rPr>
        <w:t xml:space="preserve"> 2</w:t>
      </w:r>
    </w:p>
    <w:p w14:paraId="1C04873F" w14:textId="79735A54" w:rsidR="00C70312" w:rsidRPr="00CA1AC8" w:rsidRDefault="00C70312" w:rsidP="00C70312">
      <w:pPr>
        <w:spacing w:before="240" w:after="240" w:line="276" w:lineRule="auto"/>
        <w:rPr>
          <w:rFonts w:ascii="Roboto Thin" w:hAnsi="Roboto Thin" w:cs="Arial"/>
          <w:sz w:val="32"/>
          <w:szCs w:val="32"/>
        </w:rPr>
      </w:pPr>
      <w:r>
        <w:rPr>
          <w:rFonts w:ascii="Roboto Thin" w:hAnsi="Roboto Thin" w:cs="Arial"/>
          <w:sz w:val="32"/>
          <w:szCs w:val="32"/>
        </w:rPr>
        <w:t xml:space="preserve">6A </w:t>
      </w:r>
      <w:r w:rsidRPr="00683329">
        <w:rPr>
          <w:rFonts w:ascii="Roboto Thin" w:hAnsi="Roboto Thin" w:cs="Arial"/>
          <w:sz w:val="32"/>
          <w:szCs w:val="32"/>
        </w:rPr>
        <w:t>|</w:t>
      </w:r>
      <w:r>
        <w:rPr>
          <w:rFonts w:ascii="Roboto Medium" w:hAnsi="Roboto Medium" w:cs="Arial"/>
          <w:sz w:val="32"/>
          <w:szCs w:val="32"/>
        </w:rPr>
        <w:t xml:space="preserve"> </w:t>
      </w:r>
      <w:r>
        <w:rPr>
          <w:rFonts w:ascii="Roboto Medium" w:hAnsi="Roboto Medium" w:cs="Arial"/>
          <w:bCs/>
          <w:sz w:val="32"/>
          <w:szCs w:val="32"/>
        </w:rPr>
        <w:t>Project Duration</w:t>
      </w:r>
    </w:p>
    <w:p w14:paraId="74C535A7" w14:textId="77777777" w:rsidR="00C70312" w:rsidRPr="00C77589" w:rsidRDefault="00C70312" w:rsidP="00C70312">
      <w:pPr>
        <w:spacing w:before="240" w:after="120" w:line="276" w:lineRule="auto"/>
        <w:jc w:val="both"/>
        <w:rPr>
          <w:rFonts w:ascii="Roboto Light" w:hAnsi="Roboto Light"/>
          <w:iCs/>
          <w:sz w:val="22"/>
          <w:szCs w:val="22"/>
        </w:rPr>
      </w:pPr>
      <w:r w:rsidRPr="00C77589">
        <w:rPr>
          <w:rFonts w:ascii="Roboto Light" w:hAnsi="Roboto Light"/>
          <w:iCs/>
          <w:sz w:val="22"/>
          <w:szCs w:val="22"/>
        </w:rPr>
        <w:t xml:space="preserve">Duration of the engagement for implementation is </w:t>
      </w:r>
      <w:r>
        <w:rPr>
          <w:rFonts w:ascii="Roboto Medium" w:hAnsi="Roboto Medium"/>
          <w:sz w:val="22"/>
          <w:szCs w:val="22"/>
        </w:rPr>
        <w:t>9</w:t>
      </w:r>
      <w:r w:rsidRPr="00EF3AC7">
        <w:rPr>
          <w:rFonts w:ascii="Roboto Medium" w:hAnsi="Roboto Medium"/>
          <w:sz w:val="22"/>
          <w:szCs w:val="22"/>
        </w:rPr>
        <w:t xml:space="preserve"> months</w:t>
      </w:r>
      <w:r>
        <w:rPr>
          <w:rFonts w:ascii="Roboto Medium" w:hAnsi="Roboto Medium"/>
          <w:sz w:val="22"/>
          <w:szCs w:val="22"/>
        </w:rPr>
        <w:t xml:space="preserve"> (M2 to M10)</w:t>
      </w:r>
      <w:r w:rsidRPr="00C77589">
        <w:rPr>
          <w:rFonts w:ascii="Roboto Light" w:hAnsi="Roboto Light"/>
          <w:iCs/>
          <w:sz w:val="22"/>
          <w:szCs w:val="22"/>
        </w:rPr>
        <w:t xml:space="preserve">, with </w:t>
      </w:r>
      <w:r>
        <w:rPr>
          <w:rFonts w:ascii="Roboto Light" w:hAnsi="Roboto Light"/>
          <w:iCs/>
          <w:sz w:val="22"/>
          <w:szCs w:val="22"/>
        </w:rPr>
        <w:t>Lenexis</w:t>
      </w:r>
      <w:r w:rsidRPr="00C77589">
        <w:rPr>
          <w:rFonts w:ascii="Roboto Light" w:hAnsi="Roboto Light"/>
          <w:iCs/>
          <w:sz w:val="22"/>
          <w:szCs w:val="22"/>
        </w:rPr>
        <w:t xml:space="preserve"> having the option to terminate in any month. </w:t>
      </w:r>
      <w:r>
        <w:rPr>
          <w:rFonts w:ascii="Roboto Light" w:hAnsi="Roboto Light"/>
          <w:iCs/>
          <w:sz w:val="22"/>
          <w:szCs w:val="22"/>
        </w:rPr>
        <w:t>During the 9 month period, the Supply Chain related work will complete. For Kitchen Operations, each Kitchen rollout will be a small project in itself, hence, all kitchens may not get covered in 9 months. During this time, majority of obstacles and issues observed across Kitchens will be resolved and SOPs for further rollouts will be finalised. Lenexis</w:t>
      </w:r>
      <w:r w:rsidRPr="000E0DC9">
        <w:rPr>
          <w:rFonts w:ascii="Roboto Light" w:hAnsi="Roboto Light"/>
          <w:iCs/>
          <w:sz w:val="22"/>
          <w:szCs w:val="22"/>
        </w:rPr>
        <w:t xml:space="preserve"> will decide on the extension and its nature at end of </w:t>
      </w:r>
      <w:r>
        <w:rPr>
          <w:rFonts w:ascii="Roboto Light" w:hAnsi="Roboto Light"/>
          <w:iCs/>
          <w:sz w:val="22"/>
          <w:szCs w:val="22"/>
        </w:rPr>
        <w:t>9</w:t>
      </w:r>
      <w:r w:rsidRPr="000E0DC9">
        <w:rPr>
          <w:rFonts w:ascii="Roboto Light" w:hAnsi="Roboto Light"/>
          <w:iCs/>
          <w:sz w:val="22"/>
          <w:szCs w:val="22"/>
        </w:rPr>
        <w:t xml:space="preserve"> months.</w:t>
      </w:r>
      <w:r>
        <w:rPr>
          <w:rFonts w:ascii="Roboto Light" w:hAnsi="Roboto Light"/>
          <w:iCs/>
          <w:sz w:val="22"/>
          <w:szCs w:val="22"/>
        </w:rPr>
        <w:t xml:space="preserve"> </w:t>
      </w:r>
      <w:r w:rsidRPr="00C77589">
        <w:rPr>
          <w:rFonts w:ascii="Roboto Light" w:hAnsi="Roboto Light"/>
          <w:iCs/>
          <w:sz w:val="22"/>
          <w:szCs w:val="22"/>
        </w:rPr>
        <w:t xml:space="preserve">Tentative time-line for various milestones is as follows, </w:t>
      </w:r>
    </w:p>
    <w:tbl>
      <w:tblPr>
        <w:tblStyle w:val="TableGrid"/>
        <w:tblW w:w="14174" w:type="dxa"/>
        <w:tblInd w:w="-5" w:type="dxa"/>
        <w:tblLayout w:type="fixed"/>
        <w:tblCellMar>
          <w:left w:w="28" w:type="dxa"/>
          <w:right w:w="28" w:type="dxa"/>
        </w:tblCellMar>
        <w:tblLook w:val="04A0" w:firstRow="1" w:lastRow="0" w:firstColumn="1" w:lastColumn="0" w:noHBand="0" w:noVBand="1"/>
      </w:tblPr>
      <w:tblGrid>
        <w:gridCol w:w="567"/>
        <w:gridCol w:w="1417"/>
        <w:gridCol w:w="1701"/>
        <w:gridCol w:w="4819"/>
        <w:gridCol w:w="567"/>
        <w:gridCol w:w="567"/>
        <w:gridCol w:w="567"/>
        <w:gridCol w:w="567"/>
        <w:gridCol w:w="567"/>
        <w:gridCol w:w="567"/>
        <w:gridCol w:w="567"/>
        <w:gridCol w:w="567"/>
        <w:gridCol w:w="567"/>
        <w:gridCol w:w="567"/>
      </w:tblGrid>
      <w:tr w:rsidR="00C70312" w:rsidRPr="005073A2" w14:paraId="3166AC8F" w14:textId="77777777" w:rsidTr="00884278">
        <w:trPr>
          <w:trHeight w:val="340"/>
        </w:trPr>
        <w:tc>
          <w:tcPr>
            <w:tcW w:w="567" w:type="dxa"/>
            <w:vAlign w:val="center"/>
          </w:tcPr>
          <w:p w14:paraId="4CA84998"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Sr No</w:t>
            </w:r>
          </w:p>
        </w:tc>
        <w:tc>
          <w:tcPr>
            <w:tcW w:w="1417" w:type="dxa"/>
            <w:vAlign w:val="center"/>
          </w:tcPr>
          <w:p w14:paraId="6F1C24B5"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Phase</w:t>
            </w:r>
          </w:p>
        </w:tc>
        <w:tc>
          <w:tcPr>
            <w:tcW w:w="1701" w:type="dxa"/>
            <w:vAlign w:val="center"/>
          </w:tcPr>
          <w:p w14:paraId="25B92173"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Area of Work</w:t>
            </w:r>
          </w:p>
        </w:tc>
        <w:tc>
          <w:tcPr>
            <w:tcW w:w="4819" w:type="dxa"/>
            <w:vAlign w:val="center"/>
          </w:tcPr>
          <w:p w14:paraId="4A450F9E"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Milestone</w:t>
            </w:r>
          </w:p>
        </w:tc>
        <w:tc>
          <w:tcPr>
            <w:tcW w:w="567" w:type="dxa"/>
            <w:vAlign w:val="center"/>
          </w:tcPr>
          <w:p w14:paraId="56750E3E"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M1</w:t>
            </w:r>
          </w:p>
        </w:tc>
        <w:tc>
          <w:tcPr>
            <w:tcW w:w="567" w:type="dxa"/>
            <w:vAlign w:val="center"/>
          </w:tcPr>
          <w:p w14:paraId="63B0454D"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M2</w:t>
            </w:r>
          </w:p>
        </w:tc>
        <w:tc>
          <w:tcPr>
            <w:tcW w:w="567" w:type="dxa"/>
            <w:vAlign w:val="center"/>
          </w:tcPr>
          <w:p w14:paraId="7C5F8092"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M3</w:t>
            </w:r>
          </w:p>
        </w:tc>
        <w:tc>
          <w:tcPr>
            <w:tcW w:w="567" w:type="dxa"/>
            <w:vAlign w:val="center"/>
          </w:tcPr>
          <w:p w14:paraId="76D46CED"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M4</w:t>
            </w:r>
          </w:p>
        </w:tc>
        <w:tc>
          <w:tcPr>
            <w:tcW w:w="567" w:type="dxa"/>
            <w:vAlign w:val="center"/>
          </w:tcPr>
          <w:p w14:paraId="4E63C518"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M5</w:t>
            </w:r>
          </w:p>
        </w:tc>
        <w:tc>
          <w:tcPr>
            <w:tcW w:w="567" w:type="dxa"/>
            <w:vAlign w:val="center"/>
          </w:tcPr>
          <w:p w14:paraId="648D1371"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M6</w:t>
            </w:r>
          </w:p>
        </w:tc>
        <w:tc>
          <w:tcPr>
            <w:tcW w:w="567" w:type="dxa"/>
            <w:vAlign w:val="center"/>
          </w:tcPr>
          <w:p w14:paraId="132FBB35"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M7</w:t>
            </w:r>
          </w:p>
        </w:tc>
        <w:tc>
          <w:tcPr>
            <w:tcW w:w="567" w:type="dxa"/>
            <w:vAlign w:val="center"/>
          </w:tcPr>
          <w:p w14:paraId="292D9BF9"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M8</w:t>
            </w:r>
          </w:p>
        </w:tc>
        <w:tc>
          <w:tcPr>
            <w:tcW w:w="567" w:type="dxa"/>
            <w:vAlign w:val="center"/>
          </w:tcPr>
          <w:p w14:paraId="55C57061"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M</w:t>
            </w:r>
            <w:r>
              <w:rPr>
                <w:rFonts w:ascii="Roboto Light" w:hAnsi="Roboto Light" w:cstheme="majorHAnsi"/>
                <w:sz w:val="20"/>
                <w:szCs w:val="20"/>
              </w:rPr>
              <w:t>9</w:t>
            </w:r>
          </w:p>
        </w:tc>
        <w:tc>
          <w:tcPr>
            <w:tcW w:w="567" w:type="dxa"/>
            <w:vAlign w:val="center"/>
          </w:tcPr>
          <w:p w14:paraId="127519AD"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M10</w:t>
            </w:r>
          </w:p>
        </w:tc>
      </w:tr>
      <w:tr w:rsidR="00C70312" w:rsidRPr="005073A2" w14:paraId="2365D4C5" w14:textId="77777777" w:rsidTr="00884278">
        <w:trPr>
          <w:trHeight w:val="340"/>
        </w:trPr>
        <w:tc>
          <w:tcPr>
            <w:tcW w:w="567" w:type="dxa"/>
            <w:vAlign w:val="center"/>
          </w:tcPr>
          <w:p w14:paraId="4AF6B1F4"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1</w:t>
            </w:r>
          </w:p>
        </w:tc>
        <w:tc>
          <w:tcPr>
            <w:tcW w:w="1417" w:type="dxa"/>
            <w:vAlign w:val="center"/>
          </w:tcPr>
          <w:p w14:paraId="7515CCD5"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Phase 1</w:t>
            </w:r>
          </w:p>
        </w:tc>
        <w:tc>
          <w:tcPr>
            <w:tcW w:w="1701" w:type="dxa"/>
            <w:vAlign w:val="center"/>
          </w:tcPr>
          <w:p w14:paraId="605FF67F"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 &amp; Operations</w:t>
            </w:r>
          </w:p>
        </w:tc>
        <w:tc>
          <w:tcPr>
            <w:tcW w:w="4819" w:type="dxa"/>
            <w:vAlign w:val="center"/>
          </w:tcPr>
          <w:p w14:paraId="5C804E5C" w14:textId="77777777" w:rsidR="00C70312" w:rsidRPr="005073A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Study and Preparation of Solution Blueprint</w:t>
            </w:r>
          </w:p>
        </w:tc>
        <w:tc>
          <w:tcPr>
            <w:tcW w:w="567" w:type="dxa"/>
            <w:shd w:val="clear" w:color="auto" w:fill="820F4C" w:themeFill="accent2"/>
            <w:vAlign w:val="center"/>
          </w:tcPr>
          <w:p w14:paraId="414B12A9"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817C52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2F3F26A"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3A7A6A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1B0F57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CC68551"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56F54439"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A4729B5"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717C6E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636E7C2"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58E6A169" w14:textId="77777777" w:rsidTr="00884278">
        <w:trPr>
          <w:trHeight w:val="340"/>
        </w:trPr>
        <w:tc>
          <w:tcPr>
            <w:tcW w:w="567" w:type="dxa"/>
            <w:vAlign w:val="center"/>
          </w:tcPr>
          <w:p w14:paraId="14A0547F"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1</w:t>
            </w:r>
          </w:p>
        </w:tc>
        <w:tc>
          <w:tcPr>
            <w:tcW w:w="1417" w:type="dxa"/>
            <w:vMerge w:val="restart"/>
            <w:vAlign w:val="center"/>
          </w:tcPr>
          <w:p w14:paraId="65D65830"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Phase 2</w:t>
            </w:r>
          </w:p>
        </w:tc>
        <w:tc>
          <w:tcPr>
            <w:tcW w:w="1701" w:type="dxa"/>
            <w:vAlign w:val="center"/>
          </w:tcPr>
          <w:p w14:paraId="6B021149"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w:t>
            </w:r>
          </w:p>
        </w:tc>
        <w:tc>
          <w:tcPr>
            <w:tcW w:w="4819" w:type="dxa"/>
            <w:vAlign w:val="center"/>
          </w:tcPr>
          <w:p w14:paraId="495E1448" w14:textId="77777777" w:rsidR="00C70312" w:rsidRPr="005073A2" w:rsidRDefault="00C70312" w:rsidP="00884278">
            <w:pPr>
              <w:spacing w:line="276" w:lineRule="auto"/>
              <w:rPr>
                <w:rFonts w:ascii="Roboto Light" w:hAnsi="Roboto Light" w:cstheme="majorHAnsi"/>
                <w:sz w:val="20"/>
                <w:szCs w:val="20"/>
              </w:rPr>
            </w:pPr>
            <w:r w:rsidRPr="005073A2">
              <w:rPr>
                <w:rFonts w:ascii="Roboto Light" w:hAnsi="Roboto Light" w:cstheme="majorHAnsi"/>
                <w:sz w:val="20"/>
                <w:szCs w:val="20"/>
              </w:rPr>
              <w:t>IT Readiness (</w:t>
            </w:r>
            <w:r>
              <w:rPr>
                <w:rFonts w:ascii="Roboto Light" w:hAnsi="Roboto Light" w:cstheme="majorHAnsi"/>
                <w:sz w:val="20"/>
                <w:szCs w:val="20"/>
              </w:rPr>
              <w:t>Lenexis ERP &amp;</w:t>
            </w:r>
            <w:r w:rsidRPr="005073A2">
              <w:rPr>
                <w:rFonts w:ascii="Roboto Light" w:hAnsi="Roboto Light" w:cstheme="majorHAnsi"/>
                <w:sz w:val="20"/>
                <w:szCs w:val="20"/>
              </w:rPr>
              <w:t xml:space="preserve"> </w:t>
            </w:r>
            <w:r>
              <w:rPr>
                <w:rFonts w:ascii="Roboto Light" w:hAnsi="Roboto Light" w:cstheme="majorHAnsi"/>
                <w:sz w:val="20"/>
                <w:szCs w:val="20"/>
              </w:rPr>
              <w:t>VectorFLOW</w:t>
            </w:r>
            <w:r w:rsidRPr="005073A2">
              <w:rPr>
                <w:rFonts w:ascii="Roboto Light" w:hAnsi="Roboto Light" w:cstheme="majorHAnsi"/>
                <w:sz w:val="20"/>
                <w:szCs w:val="20"/>
              </w:rPr>
              <w:t>)</w:t>
            </w:r>
          </w:p>
        </w:tc>
        <w:tc>
          <w:tcPr>
            <w:tcW w:w="567" w:type="dxa"/>
            <w:vAlign w:val="center"/>
          </w:tcPr>
          <w:p w14:paraId="393CE440"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700D39C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466E488E"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0FE25185"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85E1E4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DBD58A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3FEA8B3"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0B9AD769"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E469EB3"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064324C7"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44138DAA" w14:textId="77777777" w:rsidTr="00884278">
        <w:trPr>
          <w:trHeight w:val="340"/>
        </w:trPr>
        <w:tc>
          <w:tcPr>
            <w:tcW w:w="567" w:type="dxa"/>
            <w:vAlign w:val="center"/>
          </w:tcPr>
          <w:p w14:paraId="22CB1F0D"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2</w:t>
            </w:r>
          </w:p>
        </w:tc>
        <w:tc>
          <w:tcPr>
            <w:tcW w:w="1417" w:type="dxa"/>
            <w:vMerge/>
            <w:vAlign w:val="center"/>
          </w:tcPr>
          <w:p w14:paraId="6572EA65"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04971922"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w:t>
            </w:r>
          </w:p>
        </w:tc>
        <w:tc>
          <w:tcPr>
            <w:tcW w:w="4819" w:type="dxa"/>
            <w:vAlign w:val="center"/>
          </w:tcPr>
          <w:p w14:paraId="33ABEB2B" w14:textId="77777777" w:rsidR="00C70312" w:rsidRPr="005073A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Distribution Network Re-Design</w:t>
            </w:r>
          </w:p>
        </w:tc>
        <w:tc>
          <w:tcPr>
            <w:tcW w:w="567" w:type="dxa"/>
            <w:vAlign w:val="center"/>
          </w:tcPr>
          <w:p w14:paraId="6569A4D7"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20E5AC3E"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260D7BB9"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E5040B2"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7CEDA5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59BD243"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5DE422F"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A9DE9DA"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72135DF"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01C9882"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4A52D0AE" w14:textId="77777777" w:rsidTr="00884278">
        <w:trPr>
          <w:trHeight w:val="340"/>
        </w:trPr>
        <w:tc>
          <w:tcPr>
            <w:tcW w:w="567" w:type="dxa"/>
            <w:vAlign w:val="center"/>
          </w:tcPr>
          <w:p w14:paraId="3D2E95D0"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3</w:t>
            </w:r>
          </w:p>
        </w:tc>
        <w:tc>
          <w:tcPr>
            <w:tcW w:w="1417" w:type="dxa"/>
            <w:vMerge/>
            <w:vAlign w:val="center"/>
          </w:tcPr>
          <w:p w14:paraId="3F362B59"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1C29C68F"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w:t>
            </w:r>
          </w:p>
        </w:tc>
        <w:tc>
          <w:tcPr>
            <w:tcW w:w="4819" w:type="dxa"/>
            <w:vAlign w:val="center"/>
          </w:tcPr>
          <w:p w14:paraId="09B30B88" w14:textId="77777777" w:rsidR="00C70312" w:rsidRPr="005073A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Auto-Replenishment to Kitchens</w:t>
            </w:r>
          </w:p>
        </w:tc>
        <w:tc>
          <w:tcPr>
            <w:tcW w:w="567" w:type="dxa"/>
            <w:vAlign w:val="center"/>
          </w:tcPr>
          <w:p w14:paraId="34CE20FF"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ACAE3" w:themeFill="accent1" w:themeFillTint="33"/>
            <w:vAlign w:val="center"/>
          </w:tcPr>
          <w:p w14:paraId="62D4A024"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2106630"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A2D0280"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4BC5B1C8"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A4211D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53B3F458"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9B1C27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37F0C2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C030139"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7364093D" w14:textId="77777777" w:rsidTr="00884278">
        <w:trPr>
          <w:trHeight w:val="340"/>
        </w:trPr>
        <w:tc>
          <w:tcPr>
            <w:tcW w:w="567" w:type="dxa"/>
            <w:vAlign w:val="center"/>
          </w:tcPr>
          <w:p w14:paraId="661C8F7B" w14:textId="77777777" w:rsidR="00C70312" w:rsidRPr="005073A2" w:rsidRDefault="00C70312" w:rsidP="00884278">
            <w:pPr>
              <w:spacing w:line="276" w:lineRule="auto"/>
              <w:jc w:val="center"/>
              <w:rPr>
                <w:rFonts w:ascii="Roboto Light" w:hAnsi="Roboto Light" w:cstheme="majorHAnsi"/>
                <w:sz w:val="20"/>
                <w:szCs w:val="20"/>
              </w:rPr>
            </w:pPr>
            <w:r w:rsidRPr="005073A2">
              <w:rPr>
                <w:rFonts w:ascii="Roboto Light" w:hAnsi="Roboto Light" w:cstheme="majorHAnsi"/>
                <w:sz w:val="20"/>
                <w:szCs w:val="20"/>
              </w:rPr>
              <w:t>4</w:t>
            </w:r>
          </w:p>
        </w:tc>
        <w:tc>
          <w:tcPr>
            <w:tcW w:w="1417" w:type="dxa"/>
            <w:vMerge/>
            <w:vAlign w:val="center"/>
          </w:tcPr>
          <w:p w14:paraId="70B94D94"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0FE21630"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w:t>
            </w:r>
          </w:p>
        </w:tc>
        <w:tc>
          <w:tcPr>
            <w:tcW w:w="4819" w:type="dxa"/>
            <w:vAlign w:val="center"/>
          </w:tcPr>
          <w:p w14:paraId="6F79E6CF" w14:textId="77777777" w:rsidR="00C70312" w:rsidRPr="005073A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Align procurement to actual demand</w:t>
            </w:r>
          </w:p>
        </w:tc>
        <w:tc>
          <w:tcPr>
            <w:tcW w:w="567" w:type="dxa"/>
            <w:vAlign w:val="center"/>
          </w:tcPr>
          <w:p w14:paraId="329875F5"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DF1FAE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733C4B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480E74E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6DA876C5"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72E15920"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A2520A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0D63770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BD9E36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0F6493A"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6E5CB038" w14:textId="77777777" w:rsidTr="00884278">
        <w:trPr>
          <w:trHeight w:val="340"/>
        </w:trPr>
        <w:tc>
          <w:tcPr>
            <w:tcW w:w="567" w:type="dxa"/>
            <w:vAlign w:val="center"/>
          </w:tcPr>
          <w:p w14:paraId="5FC35AD3"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5</w:t>
            </w:r>
          </w:p>
        </w:tc>
        <w:tc>
          <w:tcPr>
            <w:tcW w:w="1417" w:type="dxa"/>
            <w:vMerge/>
            <w:vAlign w:val="center"/>
          </w:tcPr>
          <w:p w14:paraId="64803F9F"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271590FA"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Supply Chain</w:t>
            </w:r>
          </w:p>
        </w:tc>
        <w:tc>
          <w:tcPr>
            <w:tcW w:w="4819" w:type="dxa"/>
            <w:vAlign w:val="center"/>
          </w:tcPr>
          <w:p w14:paraId="016794FA" w14:textId="77777777" w:rsidR="00C70312" w:rsidRPr="005073A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Align suppliers for replenishment</w:t>
            </w:r>
          </w:p>
        </w:tc>
        <w:tc>
          <w:tcPr>
            <w:tcW w:w="567" w:type="dxa"/>
            <w:vAlign w:val="center"/>
          </w:tcPr>
          <w:p w14:paraId="7DCAD93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69FCEF9F"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78192B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0E70652"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29EA5154"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D3EDFAE" w14:textId="77777777" w:rsidR="00C7031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1017D9B9" w14:textId="77777777" w:rsidR="00C70312" w:rsidRDefault="00C70312" w:rsidP="00884278">
            <w:pPr>
              <w:spacing w:line="276" w:lineRule="auto"/>
              <w:jc w:val="center"/>
              <w:rPr>
                <w:rFonts w:ascii="Roboto Light" w:hAnsi="Roboto Light" w:cstheme="majorHAnsi"/>
                <w:sz w:val="20"/>
                <w:szCs w:val="20"/>
              </w:rPr>
            </w:pPr>
          </w:p>
        </w:tc>
        <w:tc>
          <w:tcPr>
            <w:tcW w:w="567" w:type="dxa"/>
            <w:vAlign w:val="center"/>
          </w:tcPr>
          <w:p w14:paraId="7E085AEE" w14:textId="77777777" w:rsidR="00C70312" w:rsidRDefault="00C70312" w:rsidP="00884278">
            <w:pPr>
              <w:spacing w:line="276" w:lineRule="auto"/>
              <w:jc w:val="center"/>
              <w:rPr>
                <w:rFonts w:ascii="Roboto Light" w:hAnsi="Roboto Light" w:cstheme="majorHAnsi"/>
                <w:sz w:val="20"/>
                <w:szCs w:val="20"/>
              </w:rPr>
            </w:pPr>
          </w:p>
        </w:tc>
        <w:tc>
          <w:tcPr>
            <w:tcW w:w="567" w:type="dxa"/>
            <w:vAlign w:val="center"/>
          </w:tcPr>
          <w:p w14:paraId="21955CAA" w14:textId="77777777" w:rsidR="00C70312" w:rsidRDefault="00C70312" w:rsidP="00884278">
            <w:pPr>
              <w:spacing w:line="276" w:lineRule="auto"/>
              <w:jc w:val="center"/>
              <w:rPr>
                <w:rFonts w:ascii="Roboto Light" w:hAnsi="Roboto Light" w:cstheme="majorHAnsi"/>
                <w:sz w:val="20"/>
                <w:szCs w:val="20"/>
              </w:rPr>
            </w:pPr>
          </w:p>
        </w:tc>
        <w:tc>
          <w:tcPr>
            <w:tcW w:w="567" w:type="dxa"/>
            <w:vAlign w:val="center"/>
          </w:tcPr>
          <w:p w14:paraId="7A10B780" w14:textId="77777777" w:rsidR="00C70312" w:rsidRDefault="00C70312" w:rsidP="00884278">
            <w:pPr>
              <w:spacing w:line="276" w:lineRule="auto"/>
              <w:jc w:val="center"/>
              <w:rPr>
                <w:rFonts w:ascii="Roboto Light" w:hAnsi="Roboto Light" w:cstheme="majorHAnsi"/>
                <w:sz w:val="20"/>
                <w:szCs w:val="20"/>
              </w:rPr>
            </w:pPr>
          </w:p>
        </w:tc>
      </w:tr>
      <w:tr w:rsidR="00C70312" w:rsidRPr="005073A2" w14:paraId="0DF30E74" w14:textId="77777777" w:rsidTr="00884278">
        <w:trPr>
          <w:trHeight w:val="340"/>
        </w:trPr>
        <w:tc>
          <w:tcPr>
            <w:tcW w:w="567" w:type="dxa"/>
            <w:vAlign w:val="center"/>
          </w:tcPr>
          <w:p w14:paraId="74E144CF"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6</w:t>
            </w:r>
          </w:p>
        </w:tc>
        <w:tc>
          <w:tcPr>
            <w:tcW w:w="1417" w:type="dxa"/>
            <w:vMerge/>
            <w:vAlign w:val="center"/>
          </w:tcPr>
          <w:p w14:paraId="0119ABC5"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50DF4DB4"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Operations</w:t>
            </w:r>
          </w:p>
        </w:tc>
        <w:tc>
          <w:tcPr>
            <w:tcW w:w="4819" w:type="dxa"/>
            <w:vAlign w:val="center"/>
          </w:tcPr>
          <w:p w14:paraId="21B4C185" w14:textId="77777777" w:rsidR="00C70312" w:rsidRDefault="00C70312" w:rsidP="00884278">
            <w:pPr>
              <w:spacing w:line="276" w:lineRule="auto"/>
              <w:rPr>
                <w:rFonts w:ascii="Roboto Light" w:hAnsi="Roboto Light" w:cstheme="majorHAnsi"/>
                <w:sz w:val="20"/>
                <w:szCs w:val="20"/>
              </w:rPr>
            </w:pPr>
            <w:r>
              <w:rPr>
                <w:rFonts w:ascii="Roboto Light" w:hAnsi="Roboto Light" w:cstheme="majorHAnsi"/>
                <w:sz w:val="20"/>
                <w:szCs w:val="20"/>
              </w:rPr>
              <w:t>Order Queue Management Software Development</w:t>
            </w:r>
          </w:p>
        </w:tc>
        <w:tc>
          <w:tcPr>
            <w:tcW w:w="567" w:type="dxa"/>
            <w:vAlign w:val="center"/>
          </w:tcPr>
          <w:p w14:paraId="2E70C311"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36F81C0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6758CD07"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54BE691F"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7D3B37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7F98909A"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AF062E0"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30DF9AE"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A303492"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65D8CE5" w14:textId="77777777" w:rsidR="00C70312" w:rsidRPr="005073A2" w:rsidRDefault="00C70312" w:rsidP="00884278">
            <w:pPr>
              <w:spacing w:line="276" w:lineRule="auto"/>
              <w:jc w:val="center"/>
              <w:rPr>
                <w:rFonts w:ascii="Roboto Light" w:hAnsi="Roboto Light" w:cstheme="majorHAnsi"/>
                <w:sz w:val="20"/>
                <w:szCs w:val="20"/>
              </w:rPr>
            </w:pPr>
          </w:p>
        </w:tc>
      </w:tr>
      <w:tr w:rsidR="00C70312" w:rsidRPr="005073A2" w14:paraId="424B4570" w14:textId="77777777" w:rsidTr="00884278">
        <w:trPr>
          <w:trHeight w:val="340"/>
        </w:trPr>
        <w:tc>
          <w:tcPr>
            <w:tcW w:w="567" w:type="dxa"/>
            <w:vAlign w:val="center"/>
          </w:tcPr>
          <w:p w14:paraId="407E22C6"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7</w:t>
            </w:r>
          </w:p>
        </w:tc>
        <w:tc>
          <w:tcPr>
            <w:tcW w:w="1417" w:type="dxa"/>
            <w:vMerge/>
            <w:vAlign w:val="center"/>
          </w:tcPr>
          <w:p w14:paraId="4208ED55"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6B85A2D4"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Operations</w:t>
            </w:r>
          </w:p>
        </w:tc>
        <w:tc>
          <w:tcPr>
            <w:tcW w:w="4819" w:type="dxa"/>
            <w:vAlign w:val="center"/>
          </w:tcPr>
          <w:p w14:paraId="00C48DC4" w14:textId="77777777" w:rsidR="00C70312" w:rsidRPr="00A03F66" w:rsidRDefault="00C70312" w:rsidP="00884278">
            <w:pPr>
              <w:spacing w:line="276" w:lineRule="auto"/>
              <w:rPr>
                <w:rFonts w:ascii="Roboto Light" w:hAnsi="Roboto Light" w:cstheme="majorHAnsi"/>
                <w:sz w:val="20"/>
                <w:szCs w:val="20"/>
              </w:rPr>
            </w:pPr>
            <w:r w:rsidRPr="00A03F66">
              <w:rPr>
                <w:rFonts w:ascii="Roboto Light" w:hAnsi="Roboto Light" w:cstheme="majorHAnsi"/>
                <w:sz w:val="20"/>
                <w:szCs w:val="20"/>
              </w:rPr>
              <w:t>SOP Deployment for Effective Burner Utilization</w:t>
            </w:r>
          </w:p>
        </w:tc>
        <w:tc>
          <w:tcPr>
            <w:tcW w:w="567" w:type="dxa"/>
            <w:vAlign w:val="center"/>
          </w:tcPr>
          <w:p w14:paraId="0F7F3727"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1E738752"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511B23F3"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93F0A97"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228614E7"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0CDCB7CA"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0A837A02"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70EC45FD"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3345DBA5"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1A080F9A"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r>
      <w:tr w:rsidR="00C70312" w:rsidRPr="005073A2" w14:paraId="640C5C02" w14:textId="77777777" w:rsidTr="00884278">
        <w:trPr>
          <w:trHeight w:val="340"/>
        </w:trPr>
        <w:tc>
          <w:tcPr>
            <w:tcW w:w="567" w:type="dxa"/>
            <w:vAlign w:val="center"/>
          </w:tcPr>
          <w:p w14:paraId="5CB39FE5"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8</w:t>
            </w:r>
          </w:p>
        </w:tc>
        <w:tc>
          <w:tcPr>
            <w:tcW w:w="1417" w:type="dxa"/>
            <w:vMerge/>
            <w:vAlign w:val="center"/>
          </w:tcPr>
          <w:p w14:paraId="7209F598"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031FCD85"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Operations</w:t>
            </w:r>
          </w:p>
        </w:tc>
        <w:tc>
          <w:tcPr>
            <w:tcW w:w="4819" w:type="dxa"/>
            <w:vAlign w:val="center"/>
          </w:tcPr>
          <w:p w14:paraId="761C202F" w14:textId="77777777" w:rsidR="00C70312" w:rsidRPr="00A03F66" w:rsidRDefault="00C70312" w:rsidP="00884278">
            <w:pPr>
              <w:spacing w:line="276" w:lineRule="auto"/>
              <w:rPr>
                <w:rFonts w:ascii="Roboto Light" w:hAnsi="Roboto Light" w:cstheme="majorHAnsi"/>
                <w:sz w:val="20"/>
                <w:szCs w:val="20"/>
              </w:rPr>
            </w:pPr>
            <w:r w:rsidRPr="00A03F66">
              <w:rPr>
                <w:rFonts w:ascii="Roboto Light" w:eastAsia="MS Mincho" w:hAnsi="Roboto Light" w:cs="Arial"/>
                <w:sz w:val="20"/>
                <w:szCs w:val="20"/>
                <w:lang w:val="en-GB"/>
              </w:rPr>
              <w:t>Roster management to ensure chef availability</w:t>
            </w:r>
          </w:p>
        </w:tc>
        <w:tc>
          <w:tcPr>
            <w:tcW w:w="567" w:type="dxa"/>
            <w:vAlign w:val="center"/>
          </w:tcPr>
          <w:p w14:paraId="300BA61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49F05451"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23DF8098"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5055008A"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6802863F"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43E5101A"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45A7A0E4"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4AD436CD"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4A47267F"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269CAFAE"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r>
      <w:tr w:rsidR="00C70312" w:rsidRPr="005073A2" w14:paraId="033AC9EB" w14:textId="77777777" w:rsidTr="00884278">
        <w:trPr>
          <w:trHeight w:val="340"/>
        </w:trPr>
        <w:tc>
          <w:tcPr>
            <w:tcW w:w="567" w:type="dxa"/>
            <w:vAlign w:val="center"/>
          </w:tcPr>
          <w:p w14:paraId="4932A29A"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9</w:t>
            </w:r>
          </w:p>
        </w:tc>
        <w:tc>
          <w:tcPr>
            <w:tcW w:w="1417" w:type="dxa"/>
            <w:vMerge/>
            <w:vAlign w:val="center"/>
          </w:tcPr>
          <w:p w14:paraId="3694BAAC"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02CA3254"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Operations</w:t>
            </w:r>
          </w:p>
        </w:tc>
        <w:tc>
          <w:tcPr>
            <w:tcW w:w="4819" w:type="dxa"/>
            <w:vAlign w:val="center"/>
          </w:tcPr>
          <w:p w14:paraId="21F96BD4" w14:textId="77777777" w:rsidR="00C70312" w:rsidRPr="00A03F66" w:rsidRDefault="00C70312" w:rsidP="00884278">
            <w:pPr>
              <w:spacing w:line="276" w:lineRule="auto"/>
              <w:rPr>
                <w:rFonts w:ascii="Roboto Light" w:hAnsi="Roboto Light" w:cstheme="majorHAnsi"/>
                <w:sz w:val="20"/>
                <w:szCs w:val="20"/>
              </w:rPr>
            </w:pPr>
            <w:r w:rsidRPr="00A03F66">
              <w:rPr>
                <w:rFonts w:ascii="Roboto Light" w:hAnsi="Roboto Light" w:cstheme="majorHAnsi"/>
                <w:sz w:val="20"/>
                <w:szCs w:val="20"/>
              </w:rPr>
              <w:t xml:space="preserve">Deployment of Order Queue Management </w:t>
            </w:r>
          </w:p>
        </w:tc>
        <w:tc>
          <w:tcPr>
            <w:tcW w:w="567" w:type="dxa"/>
            <w:vAlign w:val="center"/>
          </w:tcPr>
          <w:p w14:paraId="78AA570A"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39DA263A"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vAlign w:val="center"/>
          </w:tcPr>
          <w:p w14:paraId="00F941D6"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755F5C25"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665EFA7D"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5</w:t>
            </w:r>
          </w:p>
        </w:tc>
        <w:tc>
          <w:tcPr>
            <w:tcW w:w="567" w:type="dxa"/>
            <w:shd w:val="clear" w:color="auto" w:fill="820F4C" w:themeFill="accent2"/>
            <w:vAlign w:val="center"/>
          </w:tcPr>
          <w:p w14:paraId="64BC8D29"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3080527C"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45E92ACD"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1D1BC674"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c>
          <w:tcPr>
            <w:tcW w:w="567" w:type="dxa"/>
            <w:shd w:val="clear" w:color="auto" w:fill="820F4C" w:themeFill="accent2"/>
            <w:vAlign w:val="center"/>
          </w:tcPr>
          <w:p w14:paraId="4D990AA9" w14:textId="77777777" w:rsidR="00C70312" w:rsidRPr="00A03F66" w:rsidRDefault="00C70312" w:rsidP="00884278">
            <w:pPr>
              <w:spacing w:line="276" w:lineRule="auto"/>
              <w:jc w:val="center"/>
              <w:rPr>
                <w:rFonts w:ascii="Roboto Light" w:hAnsi="Roboto Light" w:cstheme="majorHAnsi"/>
                <w:color w:val="FFFFFF" w:themeColor="background1"/>
                <w:sz w:val="20"/>
                <w:szCs w:val="20"/>
              </w:rPr>
            </w:pPr>
            <w:r>
              <w:rPr>
                <w:rFonts w:ascii="Roboto Light" w:hAnsi="Roboto Light" w:cstheme="majorHAnsi"/>
                <w:color w:val="FFFFFF" w:themeColor="background1"/>
                <w:sz w:val="20"/>
                <w:szCs w:val="20"/>
              </w:rPr>
              <w:t>10</w:t>
            </w:r>
          </w:p>
        </w:tc>
      </w:tr>
      <w:tr w:rsidR="00C70312" w:rsidRPr="005073A2" w14:paraId="0642DD84" w14:textId="77777777" w:rsidTr="00884278">
        <w:trPr>
          <w:trHeight w:val="340"/>
        </w:trPr>
        <w:tc>
          <w:tcPr>
            <w:tcW w:w="567" w:type="dxa"/>
            <w:vAlign w:val="center"/>
          </w:tcPr>
          <w:p w14:paraId="0160EBA8" w14:textId="77777777" w:rsidR="00C70312" w:rsidRPr="005073A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10</w:t>
            </w:r>
          </w:p>
        </w:tc>
        <w:tc>
          <w:tcPr>
            <w:tcW w:w="1417" w:type="dxa"/>
            <w:vMerge/>
            <w:vAlign w:val="center"/>
          </w:tcPr>
          <w:p w14:paraId="7E3D30BF" w14:textId="77777777" w:rsidR="00C70312" w:rsidRDefault="00C70312" w:rsidP="00884278">
            <w:pPr>
              <w:spacing w:line="276" w:lineRule="auto"/>
              <w:jc w:val="center"/>
              <w:rPr>
                <w:rFonts w:ascii="Roboto Light" w:hAnsi="Roboto Light" w:cstheme="majorHAnsi"/>
                <w:sz w:val="20"/>
                <w:szCs w:val="20"/>
              </w:rPr>
            </w:pPr>
          </w:p>
        </w:tc>
        <w:tc>
          <w:tcPr>
            <w:tcW w:w="1701" w:type="dxa"/>
            <w:vAlign w:val="center"/>
          </w:tcPr>
          <w:p w14:paraId="0C840060" w14:textId="77777777" w:rsidR="00C70312" w:rsidRDefault="00C70312" w:rsidP="00884278">
            <w:pPr>
              <w:spacing w:line="276" w:lineRule="auto"/>
              <w:jc w:val="center"/>
              <w:rPr>
                <w:rFonts w:ascii="Roboto Light" w:hAnsi="Roboto Light" w:cstheme="majorHAnsi"/>
                <w:sz w:val="20"/>
                <w:szCs w:val="20"/>
              </w:rPr>
            </w:pPr>
            <w:r>
              <w:rPr>
                <w:rFonts w:ascii="Roboto Light" w:hAnsi="Roboto Light" w:cstheme="majorHAnsi"/>
                <w:sz w:val="20"/>
                <w:szCs w:val="20"/>
              </w:rPr>
              <w:t>Operations</w:t>
            </w:r>
          </w:p>
        </w:tc>
        <w:tc>
          <w:tcPr>
            <w:tcW w:w="4819" w:type="dxa"/>
            <w:vAlign w:val="center"/>
          </w:tcPr>
          <w:p w14:paraId="3F0F263C" w14:textId="77777777" w:rsidR="00C70312" w:rsidRPr="00A03F66" w:rsidRDefault="00C70312" w:rsidP="00884278">
            <w:pPr>
              <w:spacing w:line="276" w:lineRule="auto"/>
              <w:rPr>
                <w:rFonts w:ascii="Roboto Light" w:hAnsi="Roboto Light" w:cstheme="majorHAnsi"/>
                <w:sz w:val="20"/>
                <w:szCs w:val="20"/>
              </w:rPr>
            </w:pPr>
            <w:r w:rsidRPr="00A03F66">
              <w:rPr>
                <w:rFonts w:ascii="Roboto Light" w:hAnsi="Roboto Light" w:cstheme="majorHAnsi"/>
                <w:sz w:val="20"/>
                <w:szCs w:val="20"/>
              </w:rPr>
              <w:t xml:space="preserve">Obstacles &amp; issue resolution to ensure kitchen OTIF </w:t>
            </w:r>
          </w:p>
        </w:tc>
        <w:tc>
          <w:tcPr>
            <w:tcW w:w="567" w:type="dxa"/>
            <w:vAlign w:val="center"/>
          </w:tcPr>
          <w:p w14:paraId="433AB0F3"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3DA33C5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3A4F6658"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13161E68"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5299267D"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586677C7"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6E0DFC7C"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299C102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6325037B" w14:textId="77777777" w:rsidR="00C70312" w:rsidRPr="005073A2" w:rsidRDefault="00C70312" w:rsidP="00884278">
            <w:pPr>
              <w:spacing w:line="276" w:lineRule="auto"/>
              <w:jc w:val="center"/>
              <w:rPr>
                <w:rFonts w:ascii="Roboto Light" w:hAnsi="Roboto Light" w:cstheme="majorHAnsi"/>
                <w:sz w:val="20"/>
                <w:szCs w:val="20"/>
              </w:rPr>
            </w:pPr>
          </w:p>
        </w:tc>
        <w:tc>
          <w:tcPr>
            <w:tcW w:w="567" w:type="dxa"/>
            <w:shd w:val="clear" w:color="auto" w:fill="F7BDDC" w:themeFill="accent2" w:themeFillTint="33"/>
            <w:vAlign w:val="center"/>
          </w:tcPr>
          <w:p w14:paraId="1E0378ED" w14:textId="77777777" w:rsidR="00C70312" w:rsidRPr="005073A2" w:rsidRDefault="00C70312" w:rsidP="00884278">
            <w:pPr>
              <w:spacing w:line="276" w:lineRule="auto"/>
              <w:jc w:val="center"/>
              <w:rPr>
                <w:rFonts w:ascii="Roboto Light" w:hAnsi="Roboto Light" w:cstheme="majorHAnsi"/>
                <w:sz w:val="20"/>
                <w:szCs w:val="20"/>
              </w:rPr>
            </w:pPr>
          </w:p>
        </w:tc>
      </w:tr>
    </w:tbl>
    <w:p w14:paraId="705EFDF4" w14:textId="77777777" w:rsidR="00C70312" w:rsidRDefault="00C70312" w:rsidP="0066213F">
      <w:pPr>
        <w:spacing w:before="240" w:after="240" w:line="276" w:lineRule="auto"/>
        <w:rPr>
          <w:rFonts w:ascii="Roboto Thin" w:hAnsi="Roboto Thin" w:cs="Arial"/>
          <w:sz w:val="32"/>
          <w:szCs w:val="32"/>
        </w:rPr>
      </w:pPr>
    </w:p>
    <w:p w14:paraId="73206557" w14:textId="77777777" w:rsidR="00C70312" w:rsidRDefault="00C70312">
      <w:pPr>
        <w:rPr>
          <w:rFonts w:ascii="Roboto Thin" w:hAnsi="Roboto Thin" w:cs="Arial"/>
          <w:sz w:val="32"/>
          <w:szCs w:val="32"/>
        </w:rPr>
      </w:pPr>
      <w:r>
        <w:rPr>
          <w:rFonts w:ascii="Roboto Thin" w:hAnsi="Roboto Thin" w:cs="Arial"/>
          <w:sz w:val="32"/>
          <w:szCs w:val="32"/>
        </w:rPr>
        <w:br w:type="page"/>
      </w:r>
    </w:p>
    <w:p w14:paraId="287C0E76" w14:textId="67CD4E44" w:rsidR="003D36AC" w:rsidRPr="00605A62" w:rsidRDefault="003D36AC" w:rsidP="0066213F">
      <w:pPr>
        <w:spacing w:before="240" w:after="240" w:line="276" w:lineRule="auto"/>
        <w:rPr>
          <w:rFonts w:ascii="Roboto Medium" w:hAnsi="Roboto Medium" w:cs="Arial"/>
          <w:sz w:val="32"/>
          <w:szCs w:val="32"/>
        </w:rPr>
      </w:pPr>
      <w:r>
        <w:rPr>
          <w:rFonts w:ascii="Roboto Thin" w:hAnsi="Roboto Thin" w:cs="Arial"/>
          <w:sz w:val="32"/>
          <w:szCs w:val="32"/>
        </w:rPr>
        <w:lastRenderedPageBreak/>
        <w:t>6</w:t>
      </w:r>
      <w:r w:rsidR="00C70312">
        <w:rPr>
          <w:rFonts w:ascii="Roboto Thin" w:hAnsi="Roboto Thin" w:cs="Arial"/>
          <w:sz w:val="32"/>
          <w:szCs w:val="32"/>
        </w:rPr>
        <w:t>B</w:t>
      </w:r>
      <w:r w:rsidRPr="00683329">
        <w:rPr>
          <w:rFonts w:ascii="Roboto Thin" w:hAnsi="Roboto Thin" w:cs="Arial"/>
          <w:sz w:val="32"/>
          <w:szCs w:val="32"/>
        </w:rPr>
        <w:t xml:space="preserve"> |</w:t>
      </w:r>
      <w:r w:rsidRPr="00605A62">
        <w:rPr>
          <w:rFonts w:ascii="Roboto Medium" w:hAnsi="Roboto Medium" w:cs="Arial"/>
          <w:sz w:val="32"/>
          <w:szCs w:val="32"/>
        </w:rPr>
        <w:t xml:space="preserve"> Vector’s </w:t>
      </w:r>
      <w:r>
        <w:rPr>
          <w:rFonts w:ascii="Roboto Medium" w:hAnsi="Roboto Medium" w:cs="Arial"/>
          <w:sz w:val="32"/>
          <w:szCs w:val="32"/>
        </w:rPr>
        <w:t>project</w:t>
      </w:r>
      <w:r w:rsidRPr="00605A62">
        <w:rPr>
          <w:rFonts w:ascii="Roboto Medium" w:hAnsi="Roboto Medium" w:cs="Arial"/>
          <w:sz w:val="32"/>
          <w:szCs w:val="32"/>
        </w:rPr>
        <w:t xml:space="preserve"> team structure</w:t>
      </w:r>
    </w:p>
    <w:p w14:paraId="3A439BEF" w14:textId="18AFB1B0" w:rsidR="003D36AC" w:rsidRDefault="003D36AC" w:rsidP="003D36AC">
      <w:pPr>
        <w:spacing w:before="240" w:after="120" w:line="276" w:lineRule="auto"/>
        <w:jc w:val="both"/>
        <w:rPr>
          <w:rFonts w:ascii="Roboto Light" w:hAnsi="Roboto Light"/>
          <w:iCs/>
          <w:sz w:val="22"/>
          <w:szCs w:val="22"/>
        </w:rPr>
      </w:pPr>
      <w:r w:rsidRPr="00C77589">
        <w:rPr>
          <w:rFonts w:ascii="Roboto Light" w:hAnsi="Roboto Light"/>
          <w:iCs/>
          <w:sz w:val="22"/>
          <w:szCs w:val="22"/>
        </w:rPr>
        <w:t xml:space="preserve">A team led by an experienced business transformation consultant will facilitate the implementation. </w:t>
      </w:r>
      <w:r w:rsidR="0066213F" w:rsidRPr="0066213F">
        <w:rPr>
          <w:rFonts w:ascii="Roboto Light" w:hAnsi="Roboto Light"/>
          <w:iCs/>
          <w:sz w:val="22"/>
          <w:szCs w:val="22"/>
        </w:rPr>
        <w:t xml:space="preserve">They are considered the most experienced </w:t>
      </w:r>
      <w:r w:rsidR="00772F07">
        <w:rPr>
          <w:rFonts w:ascii="Roboto Light" w:hAnsi="Roboto Light"/>
          <w:iCs/>
          <w:sz w:val="22"/>
          <w:szCs w:val="22"/>
        </w:rPr>
        <w:t xml:space="preserve">business </w:t>
      </w:r>
      <w:r w:rsidR="0066213F" w:rsidRPr="0066213F">
        <w:rPr>
          <w:rFonts w:ascii="Roboto Light" w:hAnsi="Roboto Light"/>
          <w:iCs/>
          <w:sz w:val="22"/>
          <w:szCs w:val="22"/>
        </w:rPr>
        <w:t>transformation specialists in India</w:t>
      </w:r>
      <w:r w:rsidR="0066213F">
        <w:rPr>
          <w:rFonts w:ascii="Roboto Light" w:hAnsi="Roboto Light"/>
          <w:iCs/>
          <w:sz w:val="22"/>
          <w:szCs w:val="22"/>
        </w:rPr>
        <w:t xml:space="preserve"> for</w:t>
      </w:r>
      <w:r w:rsidRPr="00C77589">
        <w:rPr>
          <w:rFonts w:ascii="Roboto Light" w:hAnsi="Roboto Light"/>
          <w:iCs/>
          <w:sz w:val="22"/>
          <w:szCs w:val="22"/>
        </w:rPr>
        <w:t xml:space="preserve"> </w:t>
      </w:r>
      <w:r>
        <w:rPr>
          <w:rFonts w:ascii="Roboto Light" w:hAnsi="Roboto Light"/>
          <w:iCs/>
          <w:sz w:val="22"/>
          <w:szCs w:val="22"/>
        </w:rPr>
        <w:t xml:space="preserve">operations and </w:t>
      </w:r>
      <w:r w:rsidRPr="00C77589">
        <w:rPr>
          <w:rFonts w:ascii="Roboto Light" w:hAnsi="Roboto Light"/>
          <w:iCs/>
          <w:sz w:val="22"/>
          <w:szCs w:val="22"/>
        </w:rPr>
        <w:t>supply chain</w:t>
      </w:r>
      <w:r w:rsidR="0066213F">
        <w:rPr>
          <w:rFonts w:ascii="Roboto Light" w:hAnsi="Roboto Light"/>
          <w:iCs/>
          <w:sz w:val="22"/>
          <w:szCs w:val="22"/>
        </w:rPr>
        <w:t xml:space="preserve"> management.</w:t>
      </w:r>
      <w:r w:rsidRPr="00C77589">
        <w:rPr>
          <w:rFonts w:ascii="Roboto Light" w:hAnsi="Roboto Light"/>
          <w:iCs/>
          <w:sz w:val="22"/>
          <w:szCs w:val="22"/>
        </w:rPr>
        <w:t xml:space="preserve"> </w:t>
      </w:r>
    </w:p>
    <w:p w14:paraId="4EC1FC36" w14:textId="4BA66EE3" w:rsidR="003D36AC" w:rsidRDefault="00C70312" w:rsidP="003D36AC">
      <w:pPr>
        <w:spacing w:line="276" w:lineRule="auto"/>
        <w:rPr>
          <w:rFonts w:ascii="Roboto Light" w:hAnsi="Roboto Light" w:cs="Arial"/>
        </w:rPr>
      </w:pPr>
      <w:r>
        <w:rPr>
          <w:rFonts w:ascii="Roboto Light" w:hAnsi="Roboto Light" w:cs="Arial"/>
          <w:noProof/>
        </w:rPr>
        <mc:AlternateContent>
          <mc:Choice Requires="wpg">
            <w:drawing>
              <wp:anchor distT="0" distB="0" distL="114300" distR="114300" simplePos="0" relativeHeight="251841536" behindDoc="0" locked="0" layoutInCell="1" allowOverlap="1" wp14:anchorId="4AF8D55A" wp14:editId="7C6D6067">
                <wp:simplePos x="0" y="0"/>
                <wp:positionH relativeFrom="column">
                  <wp:posOffset>494323</wp:posOffset>
                </wp:positionH>
                <wp:positionV relativeFrom="paragraph">
                  <wp:posOffset>152791</wp:posOffset>
                </wp:positionV>
                <wp:extent cx="6496376" cy="1897136"/>
                <wp:effectExtent l="0" t="0" r="0" b="0"/>
                <wp:wrapNone/>
                <wp:docPr id="520264338" name="Group 96"/>
                <wp:cNvGraphicFramePr/>
                <a:graphic xmlns:a="http://schemas.openxmlformats.org/drawingml/2006/main">
                  <a:graphicData uri="http://schemas.microsoft.com/office/word/2010/wordprocessingGroup">
                    <wpg:wgp>
                      <wpg:cNvGrpSpPr/>
                      <wpg:grpSpPr>
                        <a:xfrm>
                          <a:off x="0" y="0"/>
                          <a:ext cx="6496376" cy="1897136"/>
                          <a:chOff x="0" y="0"/>
                          <a:chExt cx="6496376" cy="1897136"/>
                        </a:xfrm>
                      </wpg:grpSpPr>
                      <wps:wsp>
                        <wps:cNvPr id="1314054716" name="Rectangle 1"/>
                        <wps:cNvSpPr/>
                        <wps:spPr>
                          <a:xfrm flipH="1">
                            <a:off x="781539" y="0"/>
                            <a:ext cx="2590800" cy="414020"/>
                          </a:xfrm>
                          <a:prstGeom prst="rect">
                            <a:avLst/>
                          </a:prstGeom>
                          <a:gradFill flip="none" rotWithShape="1">
                            <a:gsLst>
                              <a:gs pos="0">
                                <a:schemeClr val="bg1">
                                  <a:lumMod val="85000"/>
                                </a:schemeClr>
                              </a:gs>
                              <a:gs pos="100000">
                                <a:schemeClr val="bg1">
                                  <a:lumMod val="95000"/>
                                </a:schemeClr>
                              </a:gs>
                            </a:gsLst>
                            <a:lin ang="156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236795811" name="Group 95"/>
                        <wpg:cNvGrpSpPr/>
                        <wpg:grpSpPr>
                          <a:xfrm>
                            <a:off x="0" y="15631"/>
                            <a:ext cx="6496376" cy="1881505"/>
                            <a:chOff x="0" y="0"/>
                            <a:chExt cx="6496376" cy="1881505"/>
                          </a:xfrm>
                        </wpg:grpSpPr>
                        <wpg:grpSp>
                          <wpg:cNvPr id="286923170" name="Group 10"/>
                          <wpg:cNvGrpSpPr/>
                          <wpg:grpSpPr>
                            <a:xfrm>
                              <a:off x="0" y="0"/>
                              <a:ext cx="6496376" cy="1881505"/>
                              <a:chOff x="0" y="0"/>
                              <a:chExt cx="6496376" cy="1881505"/>
                            </a:xfrm>
                          </wpg:grpSpPr>
                          <wps:wsp>
                            <wps:cNvPr id="963618913" name="Rectangle 3"/>
                            <wps:cNvSpPr/>
                            <wps:spPr>
                              <a:xfrm flipH="1">
                                <a:off x="748146" y="0"/>
                                <a:ext cx="51863" cy="41402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6673717" name="TextBox 19"/>
                            <wps:cNvSpPr txBox="1"/>
                            <wps:spPr>
                              <a:xfrm>
                                <a:off x="852055" y="13855"/>
                                <a:ext cx="2478257" cy="403786"/>
                              </a:xfrm>
                              <a:prstGeom prst="rect">
                                <a:avLst/>
                              </a:prstGeom>
                              <a:noFill/>
                            </wps:spPr>
                            <wps:txbx>
                              <w:txbxContent>
                                <w:p w14:paraId="10606DC9" w14:textId="77777777" w:rsidR="003D36AC" w:rsidRPr="00E30C14" w:rsidRDefault="003D36AC" w:rsidP="003D36AC">
                                  <w:pPr>
                                    <w:rPr>
                                      <w:rFonts w:ascii="Roboto Medium" w:eastAsia="Roboto Medium" w:hAnsi="Roboto Medium"/>
                                      <w:color w:val="000000"/>
                                      <w:kern w:val="24"/>
                                      <w:sz w:val="22"/>
                                      <w:szCs w:val="22"/>
                                      <w:lang w:val="en-US"/>
                                    </w:rPr>
                                  </w:pPr>
                                  <w:r w:rsidRPr="00E30C14">
                                    <w:rPr>
                                      <w:rFonts w:ascii="Roboto Medium" w:eastAsia="Roboto Medium" w:hAnsi="Roboto Medium"/>
                                      <w:color w:val="000000"/>
                                      <w:kern w:val="24"/>
                                      <w:sz w:val="22"/>
                                      <w:szCs w:val="22"/>
                                      <w:lang w:val="en-US"/>
                                    </w:rPr>
                                    <w:t>Vector’s Audit Board</w:t>
                                  </w:r>
                                </w:p>
                                <w:p w14:paraId="5E60655A"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Led by a Partner of Vector</w:t>
                                  </w:r>
                                </w:p>
                              </w:txbxContent>
                            </wps:txbx>
                            <wps:bodyPr wrap="square" lIns="0" tIns="0" rIns="0" bIns="0" rtlCol="0">
                              <a:noAutofit/>
                            </wps:bodyPr>
                          </wps:wsp>
                          <wpg:grpSp>
                            <wpg:cNvPr id="1522781131" name="Group 2"/>
                            <wpg:cNvGrpSpPr/>
                            <wpg:grpSpPr>
                              <a:xfrm>
                                <a:off x="1246909" y="741218"/>
                                <a:ext cx="1570915" cy="312420"/>
                                <a:chOff x="765815" y="742610"/>
                                <a:chExt cx="969363" cy="312670"/>
                              </a:xfrm>
                            </wpg:grpSpPr>
                            <wps:wsp>
                              <wps:cNvPr id="1464894121" name="Rectangle 1464894121"/>
                              <wps:cNvSpPr/>
                              <wps:spPr>
                                <a:xfrm flipH="1">
                                  <a:off x="765815" y="742610"/>
                                  <a:ext cx="30715" cy="31267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0872683" name="TextBox 58"/>
                              <wps:cNvSpPr txBox="1"/>
                              <wps:spPr>
                                <a:xfrm>
                                  <a:off x="850669" y="747155"/>
                                  <a:ext cx="884509" cy="307967"/>
                                </a:xfrm>
                                <a:prstGeom prst="rect">
                                  <a:avLst/>
                                </a:prstGeom>
                                <a:noFill/>
                              </wps:spPr>
                              <wps:txbx>
                                <w:txbxContent>
                                  <w:p w14:paraId="7B18CB8D"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Project Manager</w:t>
                                    </w:r>
                                  </w:p>
                                </w:txbxContent>
                              </wps:txbx>
                              <wps:bodyPr wrap="square" lIns="0" tIns="0" rIns="0" bIns="0" rtlCol="0" anchor="ctr">
                                <a:noAutofit/>
                              </wps:bodyPr>
                            </wps:wsp>
                          </wpg:grpSp>
                          <wps:wsp>
                            <wps:cNvPr id="1500555036" name="Rectangle 4"/>
                            <wps:cNvSpPr/>
                            <wps:spPr>
                              <a:xfrm flipH="1">
                                <a:off x="0" y="1544782"/>
                                <a:ext cx="49427" cy="31242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86305142" name="TextBox 12"/>
                            <wps:cNvSpPr txBox="1"/>
                            <wps:spPr>
                              <a:xfrm>
                                <a:off x="131605" y="1524000"/>
                                <a:ext cx="1837872" cy="357505"/>
                              </a:xfrm>
                              <a:prstGeom prst="rect">
                                <a:avLst/>
                              </a:prstGeom>
                              <a:noFill/>
                            </wps:spPr>
                            <wps:txbx>
                              <w:txbxContent>
                                <w:p w14:paraId="70272E1F" w14:textId="12FD3926" w:rsidR="003D36AC" w:rsidRPr="00E30C14" w:rsidRDefault="00C70312" w:rsidP="003D36AC">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Operations </w:t>
                                  </w:r>
                                  <w:r w:rsidR="003D36AC" w:rsidRPr="00E30C14">
                                    <w:rPr>
                                      <w:rFonts w:ascii="Roboto Light" w:eastAsia="Roboto Light" w:hAnsi="Roboto Light"/>
                                      <w:color w:val="000000"/>
                                      <w:kern w:val="24"/>
                                      <w:sz w:val="22"/>
                                      <w:szCs w:val="22"/>
                                      <w:lang w:val="en-US"/>
                                    </w:rPr>
                                    <w:t>Consultant</w:t>
                                  </w:r>
                                  <w:r w:rsidR="003D36AC">
                                    <w:rPr>
                                      <w:rFonts w:ascii="Roboto Light" w:eastAsia="Roboto Light" w:hAnsi="Roboto Light"/>
                                      <w:color w:val="000000"/>
                                      <w:kern w:val="24"/>
                                      <w:sz w:val="22"/>
                                      <w:szCs w:val="22"/>
                                      <w:lang w:val="en-US"/>
                                    </w:rPr>
                                    <w:t xml:space="preserve"> (1)</w:t>
                                  </w:r>
                                  <w:r>
                                    <w:rPr>
                                      <w:rFonts w:ascii="Roboto Light" w:eastAsia="Roboto Light" w:hAnsi="Roboto Light"/>
                                      <w:color w:val="000000"/>
                                      <w:kern w:val="24"/>
                                      <w:sz w:val="22"/>
                                      <w:szCs w:val="22"/>
                                      <w:lang w:val="en-US"/>
                                    </w:rPr>
                                    <w:t xml:space="preserve"> – Entire Duration of Phase 2</w:t>
                                  </w:r>
                                </w:p>
                              </w:txbxContent>
                            </wps:txbx>
                            <wps:bodyPr wrap="square" lIns="0" tIns="0" rIns="0" bIns="0" rtlCol="0" anchor="ctr">
                              <a:noAutofit/>
                            </wps:bodyPr>
                          </wps:wsp>
                          <wps:wsp>
                            <wps:cNvPr id="1720373636" name="Elbow Connector 7"/>
                            <wps:cNvCnPr>
                              <a:cxnSpLocks/>
                            </wps:cNvCnPr>
                            <wps:spPr>
                              <a:xfrm rot="16200000" flipH="1">
                                <a:off x="3521104" y="-368560"/>
                                <a:ext cx="468572" cy="3311626"/>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423636" name="Straight Arrow Connector 8"/>
                            <wps:cNvCnPr>
                              <a:cxnSpLocks/>
                            </wps:cNvCnPr>
                            <wps:spPr>
                              <a:xfrm>
                                <a:off x="2094346" y="415636"/>
                                <a:ext cx="6238" cy="3288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90496697" name="Elbow Connector 6"/>
                            <wps:cNvCnPr>
                              <a:cxnSpLocks/>
                            </wps:cNvCnPr>
                            <wps:spPr>
                              <a:xfrm rot="5400000">
                                <a:off x="1236518" y="656936"/>
                                <a:ext cx="470131" cy="125789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7707121" name="Rectangle 5"/>
                            <wps:cNvSpPr/>
                            <wps:spPr>
                              <a:xfrm flipH="1">
                                <a:off x="4197928" y="1544782"/>
                                <a:ext cx="49427" cy="31242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2006724" name="TextBox 14"/>
                            <wps:cNvSpPr txBox="1"/>
                            <wps:spPr>
                              <a:xfrm>
                                <a:off x="4322619" y="1517073"/>
                                <a:ext cx="2173757" cy="358852"/>
                              </a:xfrm>
                              <a:prstGeom prst="rect">
                                <a:avLst/>
                              </a:prstGeom>
                              <a:noFill/>
                            </wps:spPr>
                            <wps:txbx>
                              <w:txbxContent>
                                <w:p w14:paraId="5AEA3685"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VectorFLOW</w:t>
                                  </w:r>
                                </w:p>
                                <w:p w14:paraId="663A7836"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Software Consultant (1)</w:t>
                                  </w:r>
                                </w:p>
                              </w:txbxContent>
                            </wps:txbx>
                            <wps:bodyPr wrap="square" lIns="0" tIns="0" rIns="0" bIns="0" rtlCol="0">
                              <a:noAutofit/>
                            </wps:bodyPr>
                          </wps:wsp>
                        </wpg:grpSp>
                        <wps:wsp>
                          <wps:cNvPr id="431043411" name="Elbow Connector 6"/>
                          <wps:cNvCnPr>
                            <a:cxnSpLocks/>
                          </wps:cNvCnPr>
                          <wps:spPr>
                            <a:xfrm rot="5400000" flipV="1">
                              <a:off x="2226066" y="924804"/>
                              <a:ext cx="465697" cy="723143"/>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610975" name="Rectangle 4"/>
                          <wps:cNvSpPr/>
                          <wps:spPr>
                            <a:xfrm flipH="1">
                              <a:off x="2086707" y="1547446"/>
                              <a:ext cx="49425" cy="31242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9620893" name="TextBox 12"/>
                          <wps:cNvSpPr txBox="1"/>
                          <wps:spPr>
                            <a:xfrm>
                              <a:off x="2211753" y="1524000"/>
                              <a:ext cx="1774092" cy="357505"/>
                            </a:xfrm>
                            <a:prstGeom prst="rect">
                              <a:avLst/>
                            </a:prstGeom>
                            <a:noFill/>
                          </wps:spPr>
                          <wps:txbx>
                            <w:txbxContent>
                              <w:p w14:paraId="799FE0FE" w14:textId="08314736" w:rsidR="00C70312" w:rsidRPr="00E30C14" w:rsidRDefault="00C70312" w:rsidP="00C70312">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Supply Chain </w:t>
                                </w:r>
                                <w:r w:rsidRPr="00E30C14">
                                  <w:rPr>
                                    <w:rFonts w:ascii="Roboto Light" w:eastAsia="Roboto Light" w:hAnsi="Roboto Light"/>
                                    <w:color w:val="000000"/>
                                    <w:kern w:val="24"/>
                                    <w:sz w:val="22"/>
                                    <w:szCs w:val="22"/>
                                    <w:lang w:val="en-US"/>
                                  </w:rPr>
                                  <w:t>Consultant</w:t>
                                </w:r>
                                <w:r>
                                  <w:rPr>
                                    <w:rFonts w:ascii="Roboto Light" w:eastAsia="Roboto Light" w:hAnsi="Roboto Light"/>
                                    <w:color w:val="000000"/>
                                    <w:kern w:val="24"/>
                                    <w:sz w:val="22"/>
                                    <w:szCs w:val="22"/>
                                    <w:lang w:val="en-US"/>
                                  </w:rPr>
                                  <w:t xml:space="preserve"> (1) – Till month 5</w:t>
                                </w:r>
                              </w:p>
                            </w:txbxContent>
                          </wps:txbx>
                          <wps:bodyPr wrap="square" lIns="0" tIns="0" rIns="0" bIns="0" rtlCol="0" anchor="ctr">
                            <a:noAutofit/>
                          </wps:bodyPr>
                        </wps:wsp>
                      </wpg:grpSp>
                    </wpg:wgp>
                  </a:graphicData>
                </a:graphic>
              </wp:anchor>
            </w:drawing>
          </mc:Choice>
          <mc:Fallback>
            <w:pict>
              <v:group w14:anchorId="4AF8D55A" id="Group 96" o:spid="_x0000_s1039" style="position:absolute;margin-left:38.9pt;margin-top:12.05pt;width:511.55pt;height:149.4pt;z-index:251841536" coordsize="64963,189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">
                <v:rect id="Rectangle 1" o:spid="_x0000_s1040" style="position:absolute;left:7815;width:25908;height:41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" fillcolor="#d8d8d8 [2732]" stroked="f" strokeweight="1pt">
                  <v:fill color2="#f2f2f2 [3052]" rotate="t" angle="190" focus="100%" type="gradient">
                    <o:fill v:ext="view" type="gradientUnscaled"/>
                  </v:fill>
                </v:rect>
                <v:group id="Group 95" o:spid="_x0000_s1041" style="position:absolute;top:156;width:64963;height:18815" coordsize="64963,18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">
                  <v:group id="Group 10" o:spid="_x0000_s1042" style="position:absolute;width:64963;height:18815" coordsize="64963,18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">
                    <v:rect id="Rectangle 3" o:spid="_x0000_s1043" style="position:absolute;left:7481;width:519;height:41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" fillcolor="#d11276 [3204]" stroked="f" strokeweight="1pt">
                      <v:fill color2="#820f4c [3205]" rotate="t" angle="180" focus="100%" type="gradient"/>
                    </v:rect>
                    <v:shape id="TextBox 19" o:spid="_x0000_s1044" type="#_x0000_t202" style="position:absolute;left:8520;top:138;width:24783;height:4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" filled="f" stroked="f">
                      <v:textbox inset="0,0,0,0">
                        <w:txbxContent>
                          <w:p w14:paraId="10606DC9" w14:textId="77777777" w:rsidR="003D36AC" w:rsidRPr="00E30C14" w:rsidRDefault="003D36AC" w:rsidP="003D36AC">
                            <w:pPr>
                              <w:rPr>
                                <w:rFonts w:ascii="Roboto Medium" w:eastAsia="Roboto Medium" w:hAnsi="Roboto Medium"/>
                                <w:color w:val="000000"/>
                                <w:kern w:val="24"/>
                                <w:sz w:val="22"/>
                                <w:szCs w:val="22"/>
                                <w:lang w:val="en-US"/>
                              </w:rPr>
                            </w:pPr>
                            <w:r w:rsidRPr="00E30C14">
                              <w:rPr>
                                <w:rFonts w:ascii="Roboto Medium" w:eastAsia="Roboto Medium" w:hAnsi="Roboto Medium"/>
                                <w:color w:val="000000"/>
                                <w:kern w:val="24"/>
                                <w:sz w:val="22"/>
                                <w:szCs w:val="22"/>
                                <w:lang w:val="en-US"/>
                              </w:rPr>
                              <w:t>Vector’s Audit Board</w:t>
                            </w:r>
                          </w:p>
                          <w:p w14:paraId="5E60655A"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Led by a Partner of Vector</w:t>
                            </w:r>
                          </w:p>
                        </w:txbxContent>
                      </v:textbox>
                    </v:shape>
                    <v:group id="Group 2" o:spid="_x0000_s1045" style="position:absolute;left:12469;top:7412;width:15709;height:3124" coordorigin="7658,7426" coordsize="9693,3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">
                      <v:rect id="Rectangle 1464894121" o:spid="_x0000_s1046" style="position:absolute;left:7658;top:7426;width:307;height:3126;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" fillcolor="#d11276 [3204]" stroked="f" strokeweight="1pt">
                        <v:fill color2="#820f4c [3205]" rotate="t" angle="180" focus="100%" type="gradient"/>
                      </v:rect>
                      <v:shape id="TextBox 58" o:spid="_x0000_s1047" type="#_x0000_t202" style="position:absolute;left:8506;top:7471;width:8845;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" filled="f" stroked="f">
                        <v:textbox inset="0,0,0,0">
                          <w:txbxContent>
                            <w:p w14:paraId="7B18CB8D"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Project Manager</w:t>
                              </w:r>
                            </w:p>
                          </w:txbxContent>
                        </v:textbox>
                      </v:shape>
                    </v:group>
                    <v:rect id="Rectangle 4" o:spid="_x0000_s1048" style="position:absolute;top:15447;width:494;height:312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" fillcolor="#d11276 [3204]" stroked="f" strokeweight="1pt">
                      <v:fill color2="#820f4c [3205]" rotate="t" angle="180" focus="100%" type="gradient"/>
                    </v:rect>
                    <v:shape id="TextBox 12" o:spid="_x0000_s1049" type="#_x0000_t202" style="position:absolute;left:1316;top:15240;width:18378;height:3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" filled="f" stroked="f">
                      <v:textbox inset="0,0,0,0">
                        <w:txbxContent>
                          <w:p w14:paraId="70272E1F" w14:textId="12FD3926" w:rsidR="003D36AC" w:rsidRPr="00E30C14" w:rsidRDefault="00C70312" w:rsidP="003D36AC">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Operations </w:t>
                            </w:r>
                            <w:r w:rsidR="003D36AC" w:rsidRPr="00E30C14">
                              <w:rPr>
                                <w:rFonts w:ascii="Roboto Light" w:eastAsia="Roboto Light" w:hAnsi="Roboto Light"/>
                                <w:color w:val="000000"/>
                                <w:kern w:val="24"/>
                                <w:sz w:val="22"/>
                                <w:szCs w:val="22"/>
                                <w:lang w:val="en-US"/>
                              </w:rPr>
                              <w:t>Consultant</w:t>
                            </w:r>
                            <w:r w:rsidR="003D36AC">
                              <w:rPr>
                                <w:rFonts w:ascii="Roboto Light" w:eastAsia="Roboto Light" w:hAnsi="Roboto Light"/>
                                <w:color w:val="000000"/>
                                <w:kern w:val="24"/>
                                <w:sz w:val="22"/>
                                <w:szCs w:val="22"/>
                                <w:lang w:val="en-US"/>
                              </w:rPr>
                              <w:t xml:space="preserve"> (1)</w:t>
                            </w:r>
                            <w:r>
                              <w:rPr>
                                <w:rFonts w:ascii="Roboto Light" w:eastAsia="Roboto Light" w:hAnsi="Roboto Light"/>
                                <w:color w:val="000000"/>
                                <w:kern w:val="24"/>
                                <w:sz w:val="22"/>
                                <w:szCs w:val="22"/>
                                <w:lang w:val="en-US"/>
                              </w:rPr>
                              <w:t xml:space="preserve"> – Entire Duration of Phase 2</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50" type="#_x0000_t34" style="position:absolute;left:35211;top:-3687;width:4686;height:33117;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" strokecolor="#d11276 [3204]" strokeweight=".5pt">
                      <v:stroke endarrow="block"/>
                      <o:lock v:ext="edit" shapetype="f"/>
                    </v:shape>
                    <v:shape id="Straight Arrow Connector 8" o:spid="_x0000_s1051" type="#_x0000_t32" style="position:absolute;left:20943;top:4156;width:62;height:32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" strokecolor="#d11276 [3204]" strokeweight=".5pt">
                      <v:stroke endarrow="block" joinstyle="miter"/>
                      <o:lock v:ext="edit" shapetype="f"/>
                    </v:shape>
                    <v:shape id="Elbow Connector 6" o:spid="_x0000_s1052" type="#_x0000_t34" style="position:absolute;left:12365;top:6569;width:4701;height:12579;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" strokecolor="#d11276 [3204]" strokeweight=".5pt">
                      <v:stroke endarrow="block"/>
                      <o:lock v:ext="edit" shapetype="f"/>
                    </v:shape>
                    <v:rect id="Rectangle 5" o:spid="_x0000_s1053" style="position:absolute;left:41979;top:15447;width:494;height:312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" fillcolor="#d11276 [3204]" stroked="f" strokeweight="1pt">
                      <v:fill color2="#820f4c [3205]" rotate="t" angle="180" focus="100%" type="gradient"/>
                    </v:rect>
                    <v:shape id="TextBox 14" o:spid="_x0000_s1054" type="#_x0000_t202" style="position:absolute;left:43226;top:15170;width:21737;height:35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" filled="f" stroked="f">
                      <v:textbox inset="0,0,0,0">
                        <w:txbxContent>
                          <w:p w14:paraId="5AEA3685"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VectorFLOW</w:t>
                            </w:r>
                          </w:p>
                          <w:p w14:paraId="663A7836" w14:textId="77777777" w:rsidR="003D36AC" w:rsidRPr="00E30C14" w:rsidRDefault="003D36AC" w:rsidP="003D36AC">
                            <w:pPr>
                              <w:rPr>
                                <w:rFonts w:ascii="Roboto Light" w:eastAsia="Roboto Light" w:hAnsi="Roboto Light"/>
                                <w:color w:val="000000"/>
                                <w:kern w:val="24"/>
                                <w:sz w:val="22"/>
                                <w:szCs w:val="22"/>
                                <w:lang w:val="en-US"/>
                              </w:rPr>
                            </w:pPr>
                            <w:r w:rsidRPr="00E30C14">
                              <w:rPr>
                                <w:rFonts w:ascii="Roboto Light" w:eastAsia="Roboto Light" w:hAnsi="Roboto Light"/>
                                <w:color w:val="000000"/>
                                <w:kern w:val="24"/>
                                <w:sz w:val="22"/>
                                <w:szCs w:val="22"/>
                                <w:lang w:val="en-US"/>
                              </w:rPr>
                              <w:t>Software Consultant (1)</w:t>
                            </w:r>
                          </w:p>
                        </w:txbxContent>
                      </v:textbox>
                    </v:shape>
                  </v:group>
                  <v:shape id="Elbow Connector 6" o:spid="_x0000_s1055" type="#_x0000_t34" style="position:absolute;left:22260;top:9248;width:4657;height:7231;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" strokecolor="#d11276 [3204]" strokeweight=".5pt">
                    <v:stroke endarrow="block"/>
                    <o:lock v:ext="edit" shapetype="f"/>
                  </v:shape>
                  <v:rect id="Rectangle 4" o:spid="_x0000_s1056" style="position:absolute;left:20867;top:15474;width:494;height:3124;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" fillcolor="#d11276 [3204]" stroked="f" strokeweight="1pt">
                    <v:fill color2="#820f4c [3205]" rotate="t" angle="180" focus="100%" type="gradient"/>
                  </v:rect>
                  <v:shape id="TextBox 12" o:spid="_x0000_s1057" type="#_x0000_t202" style="position:absolute;left:22117;top:15240;width:17741;height:3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" filled="f" stroked="f">
                    <v:textbox inset="0,0,0,0">
                      <w:txbxContent>
                        <w:p w14:paraId="799FE0FE" w14:textId="08314736" w:rsidR="00C70312" w:rsidRPr="00E30C14" w:rsidRDefault="00C70312" w:rsidP="00C70312">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Supply Chain </w:t>
                          </w:r>
                          <w:r w:rsidRPr="00E30C14">
                            <w:rPr>
                              <w:rFonts w:ascii="Roboto Light" w:eastAsia="Roboto Light" w:hAnsi="Roboto Light"/>
                              <w:color w:val="000000"/>
                              <w:kern w:val="24"/>
                              <w:sz w:val="22"/>
                              <w:szCs w:val="22"/>
                              <w:lang w:val="en-US"/>
                            </w:rPr>
                            <w:t>Consultant</w:t>
                          </w:r>
                          <w:r>
                            <w:rPr>
                              <w:rFonts w:ascii="Roboto Light" w:eastAsia="Roboto Light" w:hAnsi="Roboto Light"/>
                              <w:color w:val="000000"/>
                              <w:kern w:val="24"/>
                              <w:sz w:val="22"/>
                              <w:szCs w:val="22"/>
                              <w:lang w:val="en-US"/>
                            </w:rPr>
                            <w:t xml:space="preserve"> (1) – Till month 5</w:t>
                          </w:r>
                        </w:p>
                      </w:txbxContent>
                    </v:textbox>
                  </v:shape>
                </v:group>
              </v:group>
            </w:pict>
          </mc:Fallback>
        </mc:AlternateContent>
      </w:r>
    </w:p>
    <w:p w14:paraId="02F57C09" w14:textId="56D2B2C8" w:rsidR="003D36AC" w:rsidRDefault="003D36AC" w:rsidP="003D36AC">
      <w:pPr>
        <w:spacing w:line="276" w:lineRule="auto"/>
        <w:rPr>
          <w:rFonts w:ascii="Roboto Light" w:hAnsi="Roboto Light" w:cs="Arial"/>
        </w:rPr>
      </w:pPr>
    </w:p>
    <w:p w14:paraId="1EA425A3" w14:textId="297B17B2" w:rsidR="003D36AC" w:rsidRDefault="003D36AC" w:rsidP="003D36AC">
      <w:pPr>
        <w:spacing w:line="276" w:lineRule="auto"/>
        <w:rPr>
          <w:rFonts w:ascii="Roboto Light" w:hAnsi="Roboto Light" w:cs="Arial"/>
        </w:rPr>
      </w:pPr>
    </w:p>
    <w:p w14:paraId="1A4492D2" w14:textId="2E56D32B" w:rsidR="003D36AC" w:rsidRDefault="003D36AC" w:rsidP="003D36AC">
      <w:pPr>
        <w:spacing w:line="276" w:lineRule="auto"/>
        <w:rPr>
          <w:rFonts w:ascii="Roboto Light" w:hAnsi="Roboto Light" w:cs="Arial"/>
        </w:rPr>
      </w:pPr>
    </w:p>
    <w:p w14:paraId="53C13A09" w14:textId="775DDEDD" w:rsidR="003D36AC" w:rsidRDefault="003D36AC" w:rsidP="003D36AC">
      <w:pPr>
        <w:spacing w:line="276" w:lineRule="auto"/>
        <w:rPr>
          <w:rFonts w:ascii="Roboto Light" w:hAnsi="Roboto Light" w:cs="Arial"/>
        </w:rPr>
      </w:pPr>
    </w:p>
    <w:p w14:paraId="36DC4A81" w14:textId="5CEA64DF" w:rsidR="003D36AC" w:rsidRDefault="003D36AC" w:rsidP="003D36AC">
      <w:pPr>
        <w:spacing w:line="276" w:lineRule="auto"/>
        <w:rPr>
          <w:rFonts w:ascii="Roboto Light" w:hAnsi="Roboto Light" w:cs="Arial"/>
        </w:rPr>
      </w:pPr>
    </w:p>
    <w:p w14:paraId="3C230B88" w14:textId="6B871A17" w:rsidR="003D36AC" w:rsidRDefault="003D36AC" w:rsidP="003D36AC">
      <w:pPr>
        <w:spacing w:line="276" w:lineRule="auto"/>
        <w:rPr>
          <w:rFonts w:ascii="Roboto Light" w:hAnsi="Roboto Light" w:cs="Arial"/>
        </w:rPr>
      </w:pPr>
    </w:p>
    <w:p w14:paraId="277E43FD" w14:textId="585683C8" w:rsidR="003D36AC" w:rsidRDefault="003D36AC" w:rsidP="003D36AC">
      <w:pPr>
        <w:spacing w:line="276" w:lineRule="auto"/>
        <w:rPr>
          <w:rFonts w:ascii="Roboto Light" w:hAnsi="Roboto Light" w:cs="Arial"/>
        </w:rPr>
      </w:pPr>
    </w:p>
    <w:p w14:paraId="320303BF" w14:textId="77777777" w:rsidR="003D36AC" w:rsidRDefault="003D36AC" w:rsidP="003D36AC">
      <w:pPr>
        <w:spacing w:line="276" w:lineRule="auto"/>
        <w:rPr>
          <w:rFonts w:ascii="Roboto Light" w:hAnsi="Roboto Light" w:cs="Arial"/>
        </w:rPr>
      </w:pPr>
    </w:p>
    <w:p w14:paraId="38B39120" w14:textId="77777777" w:rsidR="003D36AC" w:rsidRDefault="003D36AC" w:rsidP="003D36AC">
      <w:pPr>
        <w:spacing w:line="276" w:lineRule="auto"/>
        <w:rPr>
          <w:rFonts w:ascii="Roboto Light" w:hAnsi="Roboto Light" w:cs="Arial"/>
        </w:rPr>
      </w:pPr>
    </w:p>
    <w:p w14:paraId="5BD35130" w14:textId="77777777" w:rsidR="003D36AC" w:rsidRPr="00605A62" w:rsidRDefault="003D36AC" w:rsidP="003D36AC">
      <w:pPr>
        <w:spacing w:line="276" w:lineRule="auto"/>
        <w:rPr>
          <w:rFonts w:ascii="Roboto Light" w:hAnsi="Roboto Light" w:cs="Arial"/>
        </w:rPr>
      </w:pPr>
    </w:p>
    <w:p w14:paraId="6E0DBAE7" w14:textId="77777777" w:rsidR="00C70312" w:rsidRDefault="0066213F" w:rsidP="00DF2BD4">
      <w:pPr>
        <w:numPr>
          <w:ilvl w:val="0"/>
          <w:numId w:val="39"/>
        </w:numPr>
        <w:spacing w:before="120" w:after="120" w:line="276" w:lineRule="auto"/>
        <w:ind w:left="284" w:hanging="284"/>
        <w:rPr>
          <w:rFonts w:ascii="Roboto Light" w:hAnsi="Roboto Light" w:cs="Arial"/>
          <w:sz w:val="22"/>
          <w:szCs w:val="22"/>
        </w:rPr>
      </w:pPr>
      <w:r w:rsidRPr="0066213F">
        <w:rPr>
          <w:rFonts w:ascii="Roboto Light" w:hAnsi="Roboto Light" w:cs="Arial"/>
          <w:sz w:val="22"/>
          <w:szCs w:val="22"/>
        </w:rPr>
        <w:t xml:space="preserve">Deployment of consultants to the project will be phase wise. </w:t>
      </w:r>
      <w:r w:rsidR="00C70312">
        <w:rPr>
          <w:rFonts w:ascii="Roboto Light" w:hAnsi="Roboto Light" w:cs="Arial"/>
          <w:sz w:val="22"/>
          <w:szCs w:val="22"/>
        </w:rPr>
        <w:t xml:space="preserve">A consultant will be added during the overlapping phase between Supply Chain and Operations rollout. </w:t>
      </w:r>
    </w:p>
    <w:p w14:paraId="0CD74079" w14:textId="42D12F3B" w:rsidR="0066213F" w:rsidRPr="00C70312" w:rsidRDefault="0066213F" w:rsidP="00DF2BD4">
      <w:pPr>
        <w:numPr>
          <w:ilvl w:val="0"/>
          <w:numId w:val="39"/>
        </w:numPr>
        <w:spacing w:before="120" w:after="120" w:line="276" w:lineRule="auto"/>
        <w:ind w:left="284" w:hanging="284"/>
        <w:rPr>
          <w:rFonts w:ascii="Roboto Light" w:hAnsi="Roboto Light" w:cs="Arial"/>
          <w:sz w:val="22"/>
          <w:szCs w:val="22"/>
        </w:rPr>
      </w:pPr>
      <w:r w:rsidRPr="00C70312">
        <w:rPr>
          <w:rFonts w:ascii="Roboto Light" w:hAnsi="Roboto Light" w:cs="Arial"/>
          <w:sz w:val="22"/>
          <w:szCs w:val="22"/>
        </w:rPr>
        <w:t>In addition to the above team, Vector may be add consultants to manage peak load of implementation.</w:t>
      </w:r>
    </w:p>
    <w:p w14:paraId="38D10ED7" w14:textId="03BE863C" w:rsidR="0066213F" w:rsidRPr="0066213F" w:rsidRDefault="0066213F" w:rsidP="00DF2BD4">
      <w:pPr>
        <w:numPr>
          <w:ilvl w:val="0"/>
          <w:numId w:val="39"/>
        </w:numPr>
        <w:spacing w:before="120" w:after="120" w:line="276" w:lineRule="auto"/>
        <w:ind w:left="284" w:hanging="284"/>
        <w:rPr>
          <w:rFonts w:ascii="Roboto Light" w:hAnsi="Roboto Light" w:cs="Arial"/>
          <w:sz w:val="22"/>
          <w:szCs w:val="22"/>
        </w:rPr>
      </w:pPr>
      <w:r w:rsidRPr="0066213F">
        <w:rPr>
          <w:rFonts w:ascii="Roboto Light" w:hAnsi="Roboto Light" w:cs="Arial"/>
          <w:sz w:val="22"/>
          <w:szCs w:val="22"/>
          <w:lang w:val="en-US"/>
        </w:rPr>
        <w:t>Some process deployment may involve online</w:t>
      </w:r>
      <w:r w:rsidR="000C273C">
        <w:rPr>
          <w:rFonts w:ascii="Roboto Light" w:hAnsi="Roboto Light" w:cs="Arial"/>
          <w:sz w:val="22"/>
          <w:szCs w:val="22"/>
          <w:lang w:val="en-US"/>
        </w:rPr>
        <w:t xml:space="preserve"> / in-person</w:t>
      </w:r>
      <w:r w:rsidRPr="0066213F">
        <w:rPr>
          <w:rFonts w:ascii="Roboto Light" w:hAnsi="Roboto Light" w:cs="Arial"/>
          <w:sz w:val="22"/>
          <w:szCs w:val="22"/>
          <w:lang w:val="en-US"/>
        </w:rPr>
        <w:t xml:space="preserve"> interaction of teams spread across multiple locations (Ex. flow meetings in </w:t>
      </w:r>
      <w:r>
        <w:rPr>
          <w:rFonts w:ascii="Roboto Light" w:hAnsi="Roboto Light" w:cs="Arial"/>
          <w:sz w:val="22"/>
          <w:szCs w:val="22"/>
          <w:lang w:val="en-US"/>
        </w:rPr>
        <w:t xml:space="preserve">different Kitchens, </w:t>
      </w:r>
      <w:r w:rsidRPr="0066213F">
        <w:rPr>
          <w:rFonts w:ascii="Roboto Light" w:hAnsi="Roboto Light" w:cs="Arial"/>
          <w:sz w:val="22"/>
          <w:szCs w:val="22"/>
          <w:lang w:val="en-US"/>
        </w:rPr>
        <w:t>Procurement, Engineering, Planning, etc</w:t>
      </w:r>
      <w:r>
        <w:rPr>
          <w:rFonts w:ascii="Roboto Light" w:hAnsi="Roboto Light" w:cs="Arial"/>
          <w:sz w:val="22"/>
          <w:szCs w:val="22"/>
          <w:lang w:val="en-US"/>
        </w:rPr>
        <w:t>.</w:t>
      </w:r>
      <w:r w:rsidRPr="0066213F">
        <w:rPr>
          <w:rFonts w:ascii="Roboto Light" w:hAnsi="Roboto Light" w:cs="Arial"/>
          <w:sz w:val="22"/>
          <w:szCs w:val="22"/>
          <w:lang w:val="en-US"/>
        </w:rPr>
        <w:t xml:space="preserve">). </w:t>
      </w:r>
    </w:p>
    <w:p w14:paraId="54DE931A" w14:textId="2CC379A6" w:rsidR="003D36AC" w:rsidRPr="0066213F" w:rsidRDefault="0066213F" w:rsidP="00DF2BD4">
      <w:pPr>
        <w:numPr>
          <w:ilvl w:val="0"/>
          <w:numId w:val="39"/>
        </w:numPr>
        <w:spacing w:before="120" w:after="120" w:line="276" w:lineRule="auto"/>
        <w:ind w:left="284" w:hanging="284"/>
        <w:rPr>
          <w:rFonts w:ascii="Roboto Light" w:hAnsi="Roboto Light" w:cs="Arial"/>
          <w:sz w:val="22"/>
          <w:szCs w:val="22"/>
        </w:rPr>
      </w:pPr>
      <w:r w:rsidRPr="0066213F">
        <w:rPr>
          <w:rFonts w:ascii="Roboto Light" w:hAnsi="Roboto Light" w:cs="Arial"/>
          <w:sz w:val="22"/>
          <w:szCs w:val="22"/>
          <w:lang w:val="en-US"/>
        </w:rPr>
        <w:t xml:space="preserve">After the initial handholding on-site, depending on the maturity of the acceptance by the </w:t>
      </w:r>
      <w:r>
        <w:rPr>
          <w:rFonts w:ascii="Roboto Light" w:hAnsi="Roboto Light" w:cs="Arial"/>
          <w:sz w:val="22"/>
          <w:szCs w:val="22"/>
          <w:lang w:val="en-US"/>
        </w:rPr>
        <w:t>Lenexi</w:t>
      </w:r>
      <w:r w:rsidRPr="0066213F">
        <w:rPr>
          <w:rFonts w:ascii="Roboto Light" w:hAnsi="Roboto Light" w:cs="Arial"/>
          <w:sz w:val="22"/>
          <w:szCs w:val="22"/>
          <w:lang w:val="en-US"/>
        </w:rPr>
        <w:t>s</w:t>
      </w:r>
      <w:r>
        <w:rPr>
          <w:rFonts w:ascii="Roboto Light" w:hAnsi="Roboto Light" w:cs="Arial"/>
          <w:sz w:val="22"/>
          <w:szCs w:val="22"/>
          <w:lang w:val="en-US"/>
        </w:rPr>
        <w:t>’</w:t>
      </w:r>
      <w:r w:rsidRPr="0066213F">
        <w:rPr>
          <w:rFonts w:ascii="Roboto Light" w:hAnsi="Roboto Light" w:cs="Arial"/>
          <w:sz w:val="22"/>
          <w:szCs w:val="22"/>
          <w:lang w:val="en-US"/>
        </w:rPr>
        <w:t xml:space="preserve"> team, some processes may be monitored online instead of on-site.</w:t>
      </w:r>
    </w:p>
    <w:p w14:paraId="4A43DD61" w14:textId="77777777" w:rsidR="0066213F" w:rsidRDefault="0066213F">
      <w:pPr>
        <w:rPr>
          <w:rFonts w:ascii="Roboto Thin" w:hAnsi="Roboto Thin" w:cs="Arial"/>
          <w:sz w:val="32"/>
          <w:szCs w:val="32"/>
        </w:rPr>
      </w:pPr>
      <w:r>
        <w:rPr>
          <w:rFonts w:ascii="Roboto Thin" w:hAnsi="Roboto Thin" w:cs="Arial"/>
          <w:sz w:val="32"/>
          <w:szCs w:val="32"/>
        </w:rPr>
        <w:br w:type="page"/>
      </w:r>
    </w:p>
    <w:p w14:paraId="79BE1F2A" w14:textId="2D2229F9" w:rsidR="003D36AC" w:rsidRPr="00266268" w:rsidRDefault="003D36AC" w:rsidP="003D36AC">
      <w:pPr>
        <w:spacing w:before="240" w:after="240" w:line="276" w:lineRule="auto"/>
        <w:rPr>
          <w:rFonts w:ascii="Roboto Light" w:hAnsi="Roboto Light" w:cs="Arial"/>
        </w:rPr>
      </w:pPr>
      <w:r>
        <w:rPr>
          <w:rFonts w:ascii="Roboto Thin" w:hAnsi="Roboto Thin" w:cs="Arial"/>
          <w:sz w:val="32"/>
          <w:szCs w:val="32"/>
        </w:rPr>
        <w:lastRenderedPageBreak/>
        <w:t>6</w:t>
      </w:r>
      <w:r w:rsidR="00C70312">
        <w:rPr>
          <w:rFonts w:ascii="Roboto Thin" w:hAnsi="Roboto Thin" w:cs="Arial"/>
          <w:sz w:val="32"/>
          <w:szCs w:val="32"/>
        </w:rPr>
        <w:t>C</w:t>
      </w:r>
      <w:r w:rsidRPr="00683329">
        <w:rPr>
          <w:rFonts w:ascii="Roboto Thin" w:hAnsi="Roboto Thin" w:cs="Arial"/>
          <w:sz w:val="32"/>
          <w:szCs w:val="32"/>
        </w:rPr>
        <w:t xml:space="preserve"> |</w:t>
      </w:r>
      <w:r>
        <w:rPr>
          <w:rFonts w:ascii="Roboto Medium" w:hAnsi="Roboto Medium" w:cs="Arial"/>
          <w:sz w:val="32"/>
          <w:szCs w:val="32"/>
        </w:rPr>
        <w:t xml:space="preserve"> </w:t>
      </w:r>
      <w:r w:rsidRPr="00605A62">
        <w:rPr>
          <w:rFonts w:ascii="Roboto Medium" w:hAnsi="Roboto Medium" w:cs="Arial"/>
          <w:sz w:val="32"/>
          <w:szCs w:val="32"/>
        </w:rPr>
        <w:t>Roles of Vector’s team</w:t>
      </w:r>
    </w:p>
    <w:p w14:paraId="277C24CE" w14:textId="77777777" w:rsidR="0066213F" w:rsidRPr="0066213F" w:rsidRDefault="0066213F" w:rsidP="0066213F">
      <w:pPr>
        <w:spacing w:before="120" w:after="120" w:line="276" w:lineRule="auto"/>
        <w:rPr>
          <w:rFonts w:ascii="Roboto Medium" w:hAnsi="Roboto Medium" w:cs="Arial"/>
          <w:sz w:val="22"/>
          <w:szCs w:val="22"/>
        </w:rPr>
      </w:pPr>
      <w:r w:rsidRPr="0066213F">
        <w:rPr>
          <w:rFonts w:ascii="Roboto Medium" w:hAnsi="Roboto Medium" w:cs="Arial"/>
          <w:sz w:val="22"/>
          <w:szCs w:val="22"/>
        </w:rPr>
        <w:t>Audit Board</w:t>
      </w:r>
    </w:p>
    <w:p w14:paraId="609CB43F" w14:textId="77777777" w:rsidR="0066213F" w:rsidRPr="0066213F" w:rsidRDefault="0066213F" w:rsidP="00DF2BD4">
      <w:pPr>
        <w:numPr>
          <w:ilvl w:val="1"/>
          <w:numId w:val="19"/>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Lead the designing of the solution in various functional areas</w:t>
      </w:r>
    </w:p>
    <w:p w14:paraId="76BBC4AD" w14:textId="77777777" w:rsidR="0066213F" w:rsidRPr="0066213F" w:rsidRDefault="0066213F" w:rsidP="00DF2BD4">
      <w:pPr>
        <w:numPr>
          <w:ilvl w:val="1"/>
          <w:numId w:val="19"/>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Frequently audit the solution design and results road map</w:t>
      </w:r>
    </w:p>
    <w:p w14:paraId="1C75215A" w14:textId="77777777" w:rsidR="0066213F" w:rsidRPr="0066213F" w:rsidRDefault="0066213F" w:rsidP="00DF2BD4">
      <w:pPr>
        <w:numPr>
          <w:ilvl w:val="1"/>
          <w:numId w:val="20"/>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Lead steering committee </w:t>
      </w:r>
    </w:p>
    <w:p w14:paraId="548D40F4" w14:textId="77777777" w:rsidR="0066213F" w:rsidRPr="0066213F" w:rsidRDefault="0066213F" w:rsidP="00DF2BD4">
      <w:pPr>
        <w:numPr>
          <w:ilvl w:val="1"/>
          <w:numId w:val="40"/>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Engage with key stakeholders </w:t>
      </w:r>
    </w:p>
    <w:p w14:paraId="4A01A084" w14:textId="77777777" w:rsidR="0066213F" w:rsidRPr="0066213F" w:rsidRDefault="0066213F" w:rsidP="00DF2BD4">
      <w:pPr>
        <w:numPr>
          <w:ilvl w:val="1"/>
          <w:numId w:val="19"/>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Ensure speed of implementation </w:t>
      </w:r>
    </w:p>
    <w:p w14:paraId="3B77B38E" w14:textId="6560E056" w:rsidR="0066213F" w:rsidRPr="0066213F" w:rsidRDefault="0066213F" w:rsidP="00DF2BD4">
      <w:pPr>
        <w:numPr>
          <w:ilvl w:val="1"/>
          <w:numId w:val="19"/>
        </w:numPr>
        <w:spacing w:before="120" w:after="120" w:line="276" w:lineRule="auto"/>
        <w:ind w:left="568" w:hanging="284"/>
        <w:rPr>
          <w:rFonts w:ascii="Roboto Light" w:hAnsi="Roboto Light" w:cs="Arial"/>
          <w:sz w:val="22"/>
          <w:szCs w:val="22"/>
        </w:rPr>
      </w:pPr>
      <w:r w:rsidRPr="0066213F">
        <w:rPr>
          <w:rFonts w:ascii="Roboto Light" w:hAnsi="Roboto Light" w:cs="Arial"/>
          <w:sz w:val="22"/>
          <w:szCs w:val="22"/>
        </w:rPr>
        <w:t xml:space="preserve">Conduct field on site audit with key stake holders of </w:t>
      </w:r>
      <w:r>
        <w:rPr>
          <w:rFonts w:ascii="Roboto Light" w:hAnsi="Roboto Light" w:cs="Arial"/>
          <w:sz w:val="22"/>
          <w:szCs w:val="22"/>
        </w:rPr>
        <w:t>Lenexis</w:t>
      </w:r>
      <w:r w:rsidRPr="0066213F">
        <w:rPr>
          <w:rFonts w:ascii="Roboto Light" w:hAnsi="Roboto Light" w:cs="Arial"/>
          <w:sz w:val="22"/>
          <w:szCs w:val="22"/>
        </w:rPr>
        <w:t xml:space="preserve">, on need basis </w:t>
      </w:r>
    </w:p>
    <w:p w14:paraId="7A3032FD" w14:textId="77777777" w:rsidR="0066213F" w:rsidRPr="0066213F" w:rsidRDefault="0066213F" w:rsidP="0066213F">
      <w:pPr>
        <w:spacing w:before="120" w:after="120" w:line="276" w:lineRule="auto"/>
        <w:rPr>
          <w:rFonts w:ascii="Roboto Medium" w:hAnsi="Roboto Medium" w:cs="Arial"/>
          <w:sz w:val="22"/>
          <w:szCs w:val="22"/>
        </w:rPr>
      </w:pPr>
      <w:r w:rsidRPr="0066213F">
        <w:rPr>
          <w:rFonts w:ascii="Roboto Medium" w:hAnsi="Roboto Medium" w:cs="Arial"/>
          <w:sz w:val="22"/>
          <w:szCs w:val="22"/>
        </w:rPr>
        <w:t>Project Manager</w:t>
      </w:r>
    </w:p>
    <w:p w14:paraId="2620FD09" w14:textId="77777777" w:rsidR="0066213F" w:rsidRPr="0066213F" w:rsidRDefault="0066213F" w:rsidP="00DF2BD4">
      <w:pPr>
        <w:numPr>
          <w:ilvl w:val="1"/>
          <w:numId w:val="41"/>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Detailing of solution in each area. </w:t>
      </w:r>
    </w:p>
    <w:p w14:paraId="5A98161D" w14:textId="77777777" w:rsidR="0066213F" w:rsidRPr="0066213F" w:rsidRDefault="0066213F" w:rsidP="00DF2BD4">
      <w:pPr>
        <w:numPr>
          <w:ilvl w:val="1"/>
          <w:numId w:val="41"/>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Lead the implementation </w:t>
      </w:r>
    </w:p>
    <w:p w14:paraId="17953A31" w14:textId="77777777" w:rsidR="0066213F" w:rsidRPr="0066213F" w:rsidRDefault="0066213F" w:rsidP="00DF2BD4">
      <w:pPr>
        <w:numPr>
          <w:ilvl w:val="1"/>
          <w:numId w:val="41"/>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Conduct buy-in sessions during implementation e.g. ramp up workshops </w:t>
      </w:r>
    </w:p>
    <w:p w14:paraId="52E6339B" w14:textId="77777777" w:rsidR="0066213F" w:rsidRPr="0066213F" w:rsidRDefault="0066213F" w:rsidP="00DF2BD4">
      <w:pPr>
        <w:numPr>
          <w:ilvl w:val="1"/>
          <w:numId w:val="41"/>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Ensure tasks are implemented at fastest pace  </w:t>
      </w:r>
    </w:p>
    <w:p w14:paraId="645697EC" w14:textId="77777777" w:rsidR="0066213F" w:rsidRPr="0066213F" w:rsidRDefault="0066213F" w:rsidP="00DF2BD4">
      <w:pPr>
        <w:numPr>
          <w:ilvl w:val="1"/>
          <w:numId w:val="41"/>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Manage issue resolution (buy-in issues or other obstacles)</w:t>
      </w:r>
    </w:p>
    <w:p w14:paraId="690F3809" w14:textId="77777777" w:rsidR="0066213F" w:rsidRPr="0066213F" w:rsidRDefault="0066213F" w:rsidP="00DF2BD4">
      <w:pPr>
        <w:numPr>
          <w:ilvl w:val="1"/>
          <w:numId w:val="40"/>
        </w:numPr>
        <w:spacing w:before="120" w:after="120" w:line="276" w:lineRule="auto"/>
        <w:ind w:left="568" w:hanging="284"/>
        <w:rPr>
          <w:rFonts w:ascii="Roboto Light" w:hAnsi="Roboto Light" w:cs="Arial"/>
          <w:sz w:val="22"/>
          <w:szCs w:val="22"/>
        </w:rPr>
      </w:pPr>
      <w:r w:rsidRPr="0066213F">
        <w:rPr>
          <w:rFonts w:ascii="Roboto Light" w:hAnsi="Roboto Light" w:cs="Arial"/>
          <w:sz w:val="22"/>
          <w:szCs w:val="22"/>
        </w:rPr>
        <w:t>Conduct reviews with top management every week, and month</w:t>
      </w:r>
    </w:p>
    <w:p w14:paraId="07E5A26A" w14:textId="77777777" w:rsidR="0066213F" w:rsidRPr="0066213F" w:rsidRDefault="0066213F" w:rsidP="0066213F">
      <w:pPr>
        <w:spacing w:before="120" w:after="120" w:line="276" w:lineRule="auto"/>
        <w:rPr>
          <w:rFonts w:ascii="Roboto Medium" w:hAnsi="Roboto Medium" w:cs="Arial"/>
          <w:sz w:val="22"/>
          <w:szCs w:val="22"/>
        </w:rPr>
      </w:pPr>
      <w:r w:rsidRPr="0066213F">
        <w:rPr>
          <w:rFonts w:ascii="Roboto Medium" w:hAnsi="Roboto Medium" w:cs="Arial"/>
          <w:sz w:val="22"/>
          <w:szCs w:val="22"/>
        </w:rPr>
        <w:t>Consultants</w:t>
      </w:r>
    </w:p>
    <w:p w14:paraId="0F947AA0" w14:textId="77777777" w:rsidR="0066213F" w:rsidRPr="0066213F" w:rsidRDefault="0066213F" w:rsidP="00DF2BD4">
      <w:pPr>
        <w:numPr>
          <w:ilvl w:val="1"/>
          <w:numId w:val="42"/>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Close handhold for task deployment</w:t>
      </w:r>
    </w:p>
    <w:p w14:paraId="4E3115DB" w14:textId="77777777" w:rsidR="0066213F" w:rsidRPr="0066213F" w:rsidRDefault="0066213F" w:rsidP="00DF2BD4">
      <w:pPr>
        <w:numPr>
          <w:ilvl w:val="1"/>
          <w:numId w:val="42"/>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Conduct group training sessions during implementation </w:t>
      </w:r>
    </w:p>
    <w:p w14:paraId="4C204235" w14:textId="77777777" w:rsidR="0066213F" w:rsidRPr="0066213F" w:rsidRDefault="0066213F" w:rsidP="00DF2BD4">
      <w:pPr>
        <w:numPr>
          <w:ilvl w:val="1"/>
          <w:numId w:val="40"/>
        </w:numPr>
        <w:spacing w:before="120" w:after="120" w:line="276" w:lineRule="auto"/>
        <w:ind w:left="568" w:hanging="284"/>
        <w:rPr>
          <w:rFonts w:ascii="Roboto Light" w:hAnsi="Roboto Light" w:cs="Arial"/>
          <w:sz w:val="22"/>
          <w:szCs w:val="22"/>
        </w:rPr>
      </w:pPr>
      <w:r w:rsidRPr="0066213F">
        <w:rPr>
          <w:rFonts w:ascii="Roboto Light" w:hAnsi="Roboto Light" w:cs="Arial"/>
          <w:sz w:val="22"/>
          <w:szCs w:val="22"/>
        </w:rPr>
        <w:t>Assist in deployment of the software tools</w:t>
      </w:r>
    </w:p>
    <w:p w14:paraId="0C98C851" w14:textId="77777777" w:rsidR="0066213F" w:rsidRPr="0066213F" w:rsidRDefault="0066213F" w:rsidP="0066213F">
      <w:pPr>
        <w:spacing w:before="120" w:after="120" w:line="276" w:lineRule="auto"/>
        <w:rPr>
          <w:rFonts w:ascii="Roboto Medium" w:hAnsi="Roboto Medium" w:cs="Arial"/>
          <w:sz w:val="22"/>
          <w:szCs w:val="22"/>
        </w:rPr>
      </w:pPr>
      <w:r w:rsidRPr="0066213F">
        <w:rPr>
          <w:rFonts w:ascii="Roboto Medium" w:hAnsi="Roboto Medium" w:cs="Arial"/>
          <w:sz w:val="22"/>
          <w:szCs w:val="22"/>
        </w:rPr>
        <w:t>Software Consultants</w:t>
      </w:r>
    </w:p>
    <w:p w14:paraId="5C4995D4" w14:textId="77777777" w:rsidR="0066213F" w:rsidRPr="0066213F" w:rsidRDefault="0066213F" w:rsidP="00DF2BD4">
      <w:pPr>
        <w:numPr>
          <w:ilvl w:val="1"/>
          <w:numId w:val="43"/>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Lead the deployment of the software tools and any integration required. </w:t>
      </w:r>
    </w:p>
    <w:p w14:paraId="0E05CE05" w14:textId="6F26B647" w:rsidR="0066213F" w:rsidRPr="0066213F" w:rsidRDefault="0066213F" w:rsidP="00DF2BD4">
      <w:pPr>
        <w:numPr>
          <w:ilvl w:val="1"/>
          <w:numId w:val="43"/>
        </w:numPr>
        <w:spacing w:before="120" w:after="120" w:line="276" w:lineRule="auto"/>
        <w:ind w:left="567" w:hanging="283"/>
        <w:contextualSpacing/>
        <w:rPr>
          <w:rFonts w:ascii="Roboto Light" w:hAnsi="Roboto Light" w:cs="Arial"/>
          <w:sz w:val="22"/>
          <w:szCs w:val="22"/>
        </w:rPr>
      </w:pPr>
      <w:r w:rsidRPr="0066213F">
        <w:rPr>
          <w:rFonts w:ascii="Roboto Light" w:hAnsi="Roboto Light" w:cs="Arial"/>
          <w:sz w:val="22"/>
          <w:szCs w:val="22"/>
        </w:rPr>
        <w:t xml:space="preserve">Work alongside IT team of </w:t>
      </w:r>
      <w:r>
        <w:rPr>
          <w:rFonts w:ascii="Roboto Light" w:hAnsi="Roboto Light" w:cs="Arial"/>
          <w:sz w:val="22"/>
          <w:szCs w:val="22"/>
        </w:rPr>
        <w:t>Lenexis</w:t>
      </w:r>
      <w:r w:rsidRPr="0066213F">
        <w:rPr>
          <w:rFonts w:ascii="Roboto Light" w:hAnsi="Roboto Light" w:cs="Arial"/>
          <w:sz w:val="22"/>
          <w:szCs w:val="22"/>
        </w:rPr>
        <w:t xml:space="preserve"> to get the tool implemented. </w:t>
      </w:r>
    </w:p>
    <w:p w14:paraId="7863B9E9" w14:textId="77777777" w:rsidR="0066213F" w:rsidRDefault="0066213F">
      <w:pPr>
        <w:rPr>
          <w:rFonts w:ascii="Roboto Thin" w:hAnsi="Roboto Thin" w:cs="Arial"/>
          <w:sz w:val="32"/>
          <w:szCs w:val="32"/>
        </w:rPr>
      </w:pPr>
      <w:r>
        <w:rPr>
          <w:rFonts w:ascii="Roboto Thin" w:hAnsi="Roboto Thin" w:cs="Arial"/>
          <w:sz w:val="32"/>
          <w:szCs w:val="32"/>
        </w:rPr>
        <w:br w:type="page"/>
      </w:r>
    </w:p>
    <w:p w14:paraId="70CF0E98" w14:textId="2B79E13E" w:rsidR="003D36AC" w:rsidRPr="00605A62" w:rsidRDefault="003D36AC" w:rsidP="003D36AC">
      <w:pPr>
        <w:spacing w:before="240" w:after="240" w:line="276" w:lineRule="auto"/>
        <w:rPr>
          <w:rFonts w:ascii="Roboto Medium" w:hAnsi="Roboto Medium" w:cs="Arial"/>
          <w:sz w:val="32"/>
          <w:szCs w:val="32"/>
        </w:rPr>
      </w:pPr>
      <w:r>
        <w:rPr>
          <w:rFonts w:ascii="Roboto Thin" w:hAnsi="Roboto Thin" w:cs="Arial"/>
          <w:sz w:val="32"/>
          <w:szCs w:val="32"/>
        </w:rPr>
        <w:lastRenderedPageBreak/>
        <w:t>6</w:t>
      </w:r>
      <w:r w:rsidR="00C70312">
        <w:rPr>
          <w:rFonts w:ascii="Roboto Thin" w:hAnsi="Roboto Thin" w:cs="Arial"/>
          <w:sz w:val="32"/>
          <w:szCs w:val="32"/>
        </w:rPr>
        <w:t>D</w:t>
      </w:r>
      <w:r>
        <w:rPr>
          <w:rFonts w:ascii="Roboto Thin" w:hAnsi="Roboto Thin" w:cs="Arial"/>
          <w:sz w:val="32"/>
          <w:szCs w:val="32"/>
        </w:rPr>
        <w:t xml:space="preserve"> </w:t>
      </w:r>
      <w:r w:rsidRPr="00683329">
        <w:rPr>
          <w:rFonts w:ascii="Roboto Thin" w:hAnsi="Roboto Thin" w:cs="Arial"/>
          <w:sz w:val="32"/>
          <w:szCs w:val="32"/>
        </w:rPr>
        <w:t>|</w:t>
      </w:r>
      <w:r>
        <w:rPr>
          <w:rFonts w:ascii="Roboto Medium" w:hAnsi="Roboto Medium" w:cs="Arial"/>
          <w:sz w:val="32"/>
          <w:szCs w:val="32"/>
        </w:rPr>
        <w:t xml:space="preserve"> </w:t>
      </w:r>
      <w:r w:rsidR="000C273C">
        <w:rPr>
          <w:rFonts w:ascii="Roboto Medium" w:hAnsi="Roboto Medium" w:cs="Arial"/>
          <w:sz w:val="32"/>
          <w:szCs w:val="32"/>
        </w:rPr>
        <w:t>Lenexi</w:t>
      </w:r>
      <w:r>
        <w:rPr>
          <w:rFonts w:ascii="Roboto Medium" w:hAnsi="Roboto Medium" w:cs="Arial"/>
          <w:sz w:val="32"/>
          <w:szCs w:val="32"/>
        </w:rPr>
        <w:t>s</w:t>
      </w:r>
      <w:r w:rsidR="000C273C">
        <w:rPr>
          <w:rFonts w:ascii="Roboto Medium" w:hAnsi="Roboto Medium" w:cs="Arial"/>
          <w:sz w:val="32"/>
          <w:szCs w:val="32"/>
        </w:rPr>
        <w:t>’</w:t>
      </w:r>
      <w:r>
        <w:rPr>
          <w:rFonts w:ascii="Roboto Medium" w:hAnsi="Roboto Medium" w:cs="Arial"/>
          <w:sz w:val="32"/>
          <w:szCs w:val="32"/>
        </w:rPr>
        <w:t xml:space="preserve"> project organization</w:t>
      </w:r>
    </w:p>
    <w:p w14:paraId="526FDCBF" w14:textId="77777777" w:rsidR="003D36AC" w:rsidRDefault="003D36AC" w:rsidP="003D36AC">
      <w:pPr>
        <w:spacing w:line="276" w:lineRule="auto"/>
        <w:rPr>
          <w:rFonts w:ascii="Roboto Light" w:hAnsi="Roboto Light" w:cs="Arial"/>
        </w:rPr>
      </w:pPr>
      <w:r w:rsidRPr="004F320F">
        <w:rPr>
          <w:rFonts w:ascii="Roboto Light" w:hAnsi="Roboto Light" w:cs="Arial"/>
          <w:noProof/>
        </w:rPr>
        <mc:AlternateContent>
          <mc:Choice Requires="wpg">
            <w:drawing>
              <wp:anchor distT="0" distB="0" distL="114300" distR="114300" simplePos="0" relativeHeight="251833344" behindDoc="0" locked="0" layoutInCell="1" allowOverlap="1" wp14:anchorId="39333CA9" wp14:editId="0995DDB9">
                <wp:simplePos x="0" y="0"/>
                <wp:positionH relativeFrom="column">
                  <wp:posOffset>447431</wp:posOffset>
                </wp:positionH>
                <wp:positionV relativeFrom="paragraph">
                  <wp:posOffset>11577</wp:posOffset>
                </wp:positionV>
                <wp:extent cx="6541477" cy="1760894"/>
                <wp:effectExtent l="0" t="0" r="0" b="4445"/>
                <wp:wrapNone/>
                <wp:docPr id="36274137" name="Group 7"/>
                <wp:cNvGraphicFramePr/>
                <a:graphic xmlns:a="http://schemas.openxmlformats.org/drawingml/2006/main">
                  <a:graphicData uri="http://schemas.microsoft.com/office/word/2010/wordprocessingGroup">
                    <wpg:wgp>
                      <wpg:cNvGrpSpPr/>
                      <wpg:grpSpPr>
                        <a:xfrm>
                          <a:off x="0" y="0"/>
                          <a:ext cx="6541477" cy="1760894"/>
                          <a:chOff x="-15244" y="0"/>
                          <a:chExt cx="3741897" cy="1761188"/>
                        </a:xfrm>
                      </wpg:grpSpPr>
                      <wpg:grpSp>
                        <wpg:cNvPr id="674131570" name="Group 674131570"/>
                        <wpg:cNvGrpSpPr/>
                        <wpg:grpSpPr>
                          <a:xfrm>
                            <a:off x="1450923" y="1429678"/>
                            <a:ext cx="2047713" cy="331510"/>
                            <a:chOff x="1450860" y="1429675"/>
                            <a:chExt cx="2049049" cy="331775"/>
                          </a:xfrm>
                        </wpg:grpSpPr>
                        <wps:wsp>
                          <wps:cNvPr id="2115510391" name="Rectangle 2115510391"/>
                          <wps:cNvSpPr/>
                          <wps:spPr>
                            <a:xfrm flipH="1">
                              <a:off x="1450860" y="1429675"/>
                              <a:ext cx="30715" cy="31267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8459362" name="TextBox 3"/>
                          <wps:cNvSpPr txBox="1"/>
                          <wps:spPr>
                            <a:xfrm>
                              <a:off x="1534419" y="1433473"/>
                              <a:ext cx="1965490" cy="327977"/>
                            </a:xfrm>
                            <a:prstGeom prst="rect">
                              <a:avLst/>
                            </a:prstGeom>
                            <a:noFill/>
                          </wps:spPr>
                          <wps:txbx>
                            <w:txbxContent>
                              <w:p w14:paraId="073BF9EF" w14:textId="77777777" w:rsidR="003D36AC" w:rsidRPr="00B874D7" w:rsidRDefault="003D36AC" w:rsidP="003D36AC">
                                <w:pPr>
                                  <w:rPr>
                                    <w:rFonts w:ascii="Roboto Light" w:eastAsia="Roboto Light" w:hAnsi="Roboto Light"/>
                                    <w:color w:val="000000"/>
                                    <w:kern w:val="24"/>
                                    <w:sz w:val="22"/>
                                    <w:szCs w:val="22"/>
                                    <w:lang w:val="en-US"/>
                                  </w:rPr>
                                </w:pPr>
                                <w:r w:rsidRPr="00B874D7">
                                  <w:rPr>
                                    <w:rFonts w:ascii="Roboto Light" w:eastAsia="Roboto Light" w:hAnsi="Roboto Light"/>
                                    <w:color w:val="000000"/>
                                    <w:kern w:val="24"/>
                                    <w:sz w:val="22"/>
                                    <w:szCs w:val="22"/>
                                    <w:lang w:val="en-US"/>
                                  </w:rPr>
                                  <w:t xml:space="preserve">Team member </w:t>
                                </w:r>
                                <w:r w:rsidRPr="00B874D7">
                                  <w:rPr>
                                    <w:rFonts w:ascii="Roboto Light" w:eastAsia="Roboto Light" w:hAnsi="Roboto Light"/>
                                    <w:color w:val="000000"/>
                                    <w:kern w:val="24"/>
                                    <w:sz w:val="22"/>
                                    <w:szCs w:val="22"/>
                                    <w:lang w:val="en-US"/>
                                  </w:rPr>
                                  <w:br/>
                                  <w:t>(a manager in the department)</w:t>
                                </w:r>
                              </w:p>
                            </w:txbxContent>
                          </wps:txbx>
                          <wps:bodyPr wrap="square" lIns="0" tIns="0" rIns="0" bIns="0" rtlCol="0">
                            <a:noAutofit/>
                          </wps:bodyPr>
                        </wps:wsp>
                      </wpg:grpSp>
                      <wps:wsp>
                        <wps:cNvPr id="1262176841" name="Rectangle 1262176841"/>
                        <wps:cNvSpPr/>
                        <wps:spPr>
                          <a:xfrm>
                            <a:off x="253239" y="0"/>
                            <a:ext cx="1794074" cy="360000"/>
                          </a:xfrm>
                          <a:prstGeom prst="rect">
                            <a:avLst/>
                          </a:prstGeom>
                          <a:gradFill flip="none" rotWithShape="1">
                            <a:gsLst>
                              <a:gs pos="0">
                                <a:schemeClr val="bg2">
                                  <a:lumMod val="20000"/>
                                  <a:lumOff val="80000"/>
                                </a:schemeClr>
                              </a:gs>
                              <a:gs pos="100000">
                                <a:schemeClr val="bg1">
                                  <a:lumMod val="85000"/>
                                </a:schemeClr>
                              </a:gs>
                            </a:gsLst>
                            <a:lin ang="8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519916" name="Rectangle 144519916"/>
                        <wps:cNvSpPr/>
                        <wps:spPr>
                          <a:xfrm flipH="1">
                            <a:off x="-15244" y="756558"/>
                            <a:ext cx="45723" cy="673087"/>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4905763" name="TextBox 15"/>
                        <wps:cNvSpPr txBox="1"/>
                        <wps:spPr>
                          <a:xfrm>
                            <a:off x="77996" y="756269"/>
                            <a:ext cx="1273910" cy="818652"/>
                          </a:xfrm>
                          <a:prstGeom prst="rect">
                            <a:avLst/>
                          </a:prstGeom>
                          <a:noFill/>
                        </wps:spPr>
                        <wps:txbx>
                          <w:txbxContent>
                            <w:p w14:paraId="23E6E47D" w14:textId="66633AC1" w:rsidR="003D36AC" w:rsidRPr="00B874D7" w:rsidRDefault="003D36AC" w:rsidP="000C273C">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Dedicated </w:t>
                              </w:r>
                              <w:r w:rsidRPr="00B874D7">
                                <w:rPr>
                                  <w:rFonts w:ascii="Roboto Light" w:eastAsia="Roboto Light" w:hAnsi="Roboto Light"/>
                                  <w:color w:val="000000"/>
                                  <w:kern w:val="24"/>
                                  <w:sz w:val="22"/>
                                  <w:szCs w:val="22"/>
                                  <w:lang w:val="en-US"/>
                                </w:rPr>
                                <w:t>Project Champion</w:t>
                              </w:r>
                              <w:r>
                                <w:rPr>
                                  <w:rFonts w:ascii="Roboto Light" w:eastAsia="Roboto Light" w:hAnsi="Roboto Light"/>
                                  <w:color w:val="000000"/>
                                  <w:kern w:val="24"/>
                                  <w:sz w:val="22"/>
                                  <w:szCs w:val="22"/>
                                  <w:lang w:val="en-US"/>
                                </w:rPr>
                                <w:t>s – 1 each for</w:t>
                              </w:r>
                              <w:r w:rsidRPr="00B874D7">
                                <w:rPr>
                                  <w:rFonts w:ascii="Roboto Light" w:eastAsia="Roboto Light" w:hAnsi="Roboto Light"/>
                                  <w:color w:val="000000"/>
                                  <w:kern w:val="24"/>
                                  <w:sz w:val="22"/>
                                  <w:szCs w:val="22"/>
                                  <w:lang w:val="en-US"/>
                                </w:rPr>
                                <w:t xml:space="preserve"> </w:t>
                              </w:r>
                              <w:r w:rsidR="000C273C">
                                <w:rPr>
                                  <w:rFonts w:ascii="Roboto Light" w:eastAsia="Roboto Light" w:hAnsi="Roboto Light"/>
                                  <w:color w:val="000000"/>
                                  <w:kern w:val="24"/>
                                  <w:sz w:val="22"/>
                                  <w:szCs w:val="22"/>
                                  <w:lang w:val="en-US"/>
                                </w:rPr>
                                <w:t>Kitchen Operations</w:t>
                              </w:r>
                              <w:r>
                                <w:rPr>
                                  <w:rFonts w:ascii="Roboto Light" w:eastAsia="Roboto Light" w:hAnsi="Roboto Light"/>
                                  <w:color w:val="000000"/>
                                  <w:kern w:val="24"/>
                                  <w:sz w:val="22"/>
                                  <w:szCs w:val="22"/>
                                  <w:lang w:val="en-US"/>
                                </w:rPr>
                                <w:t xml:space="preserve"> and </w:t>
                              </w:r>
                              <w:r w:rsidR="000C273C">
                                <w:rPr>
                                  <w:rFonts w:ascii="Roboto Light" w:eastAsia="Roboto Light" w:hAnsi="Roboto Light"/>
                                  <w:color w:val="000000"/>
                                  <w:kern w:val="24"/>
                                  <w:sz w:val="22"/>
                                  <w:szCs w:val="22"/>
                                  <w:lang w:val="en-US"/>
                                </w:rPr>
                                <w:t>S</w:t>
                              </w:r>
                              <w:r>
                                <w:rPr>
                                  <w:rFonts w:ascii="Roboto Light" w:eastAsia="Roboto Light" w:hAnsi="Roboto Light"/>
                                  <w:color w:val="000000"/>
                                  <w:kern w:val="24"/>
                                  <w:sz w:val="22"/>
                                  <w:szCs w:val="22"/>
                                  <w:lang w:val="en-US"/>
                                </w:rPr>
                                <w:t xml:space="preserve">upply </w:t>
                              </w:r>
                              <w:r w:rsidR="000C273C">
                                <w:rPr>
                                  <w:rFonts w:ascii="Roboto Light" w:eastAsia="Roboto Light" w:hAnsi="Roboto Light"/>
                                  <w:color w:val="000000"/>
                                  <w:kern w:val="24"/>
                                  <w:sz w:val="22"/>
                                  <w:szCs w:val="22"/>
                                  <w:lang w:val="en-US"/>
                                </w:rPr>
                                <w:t>C</w:t>
                              </w:r>
                              <w:r>
                                <w:rPr>
                                  <w:rFonts w:ascii="Roboto Light" w:eastAsia="Roboto Light" w:hAnsi="Roboto Light"/>
                                  <w:color w:val="000000"/>
                                  <w:kern w:val="24"/>
                                  <w:sz w:val="22"/>
                                  <w:szCs w:val="22"/>
                                  <w:lang w:val="en-US"/>
                                </w:rPr>
                                <w:t>hain</w:t>
                              </w:r>
                            </w:p>
                          </w:txbxContent>
                        </wps:txbx>
                        <wps:bodyPr wrap="square" lIns="0" tIns="0" rIns="0" bIns="0" rtlCol="0">
                          <a:noAutofit/>
                        </wps:bodyPr>
                      </wps:wsp>
                      <wps:wsp>
                        <wps:cNvPr id="1982868762" name="Rectangle 1982868762"/>
                        <wps:cNvSpPr/>
                        <wps:spPr>
                          <a:xfrm flipH="1">
                            <a:off x="1450921" y="756575"/>
                            <a:ext cx="30480" cy="31242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4113015" name="TextBox 17"/>
                        <wps:cNvSpPr txBox="1"/>
                        <wps:spPr>
                          <a:xfrm>
                            <a:off x="1528746" y="756432"/>
                            <a:ext cx="2197907" cy="327715"/>
                          </a:xfrm>
                          <a:prstGeom prst="rect">
                            <a:avLst/>
                          </a:prstGeom>
                          <a:noFill/>
                        </wps:spPr>
                        <wps:txbx>
                          <w:txbxContent>
                            <w:p w14:paraId="68059106" w14:textId="77777777" w:rsidR="003D36AC" w:rsidRPr="00B874D7" w:rsidRDefault="003D36AC" w:rsidP="003D36AC">
                              <w:pPr>
                                <w:rPr>
                                  <w:rFonts w:ascii="Roboto Light" w:eastAsia="Roboto Light" w:hAnsi="Roboto Light"/>
                                  <w:color w:val="000000"/>
                                  <w:kern w:val="24"/>
                                  <w:sz w:val="22"/>
                                  <w:szCs w:val="22"/>
                                  <w:lang w:val="en-US"/>
                                </w:rPr>
                              </w:pPr>
                              <w:r w:rsidRPr="00B874D7">
                                <w:rPr>
                                  <w:rFonts w:ascii="Roboto Light" w:eastAsia="Roboto Light" w:hAnsi="Roboto Light"/>
                                  <w:color w:val="000000"/>
                                  <w:kern w:val="24"/>
                                  <w:sz w:val="22"/>
                                  <w:szCs w:val="22"/>
                                  <w:lang w:val="en-US"/>
                                </w:rPr>
                                <w:t>Department head to lead the implementation in his department.</w:t>
                              </w:r>
                            </w:p>
                          </w:txbxContent>
                        </wps:txbx>
                        <wps:bodyPr wrap="square" lIns="0" tIns="0" rIns="0" bIns="0" rtlCol="0">
                          <a:noAutofit/>
                        </wps:bodyPr>
                      </wps:wsp>
                      <wps:wsp>
                        <wps:cNvPr id="2016320460" name="Elbow Connector 2016320460"/>
                        <wps:cNvCnPr>
                          <a:cxnSpLocks/>
                        </wps:cNvCnPr>
                        <wps:spPr>
                          <a:xfrm rot="5400000">
                            <a:off x="444702" y="212697"/>
                            <a:ext cx="381000" cy="694055"/>
                          </a:xfrm>
                          <a:prstGeom prst="bentConnector3">
                            <a:avLst>
                              <a:gd name="adj1" fmla="val 50000"/>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976503648" name="Elbow Connector 1976503648"/>
                        <wps:cNvCnPr>
                          <a:cxnSpLocks/>
                        </wps:cNvCnPr>
                        <wps:spPr>
                          <a:xfrm rot="16200000" flipH="1">
                            <a:off x="1199405" y="143776"/>
                            <a:ext cx="396575" cy="829021"/>
                          </a:xfrm>
                          <a:prstGeom prst="bentConnector3">
                            <a:avLst>
                              <a:gd name="adj1" fmla="val 50000"/>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74371413" name="Straight Arrow Connector 1374371413"/>
                        <wps:cNvCnPr>
                          <a:cxnSpLocks/>
                        </wps:cNvCnPr>
                        <wps:spPr>
                          <a:xfrm>
                            <a:off x="1815843" y="1069145"/>
                            <a:ext cx="1905" cy="37020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958639845" name="Rectangle 958639845"/>
                        <wps:cNvSpPr/>
                        <wps:spPr>
                          <a:xfrm flipH="1">
                            <a:off x="225374" y="2124"/>
                            <a:ext cx="30480" cy="360000"/>
                          </a:xfrm>
                          <a:prstGeom prst="rect">
                            <a:avLst/>
                          </a:prstGeom>
                          <a:gradFill flip="none" rotWithShape="1">
                            <a:gsLst>
                              <a:gs pos="0">
                                <a:schemeClr val="accent1"/>
                              </a:gs>
                              <a:gs pos="100000">
                                <a:schemeClr val="accent2"/>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93912622" name="TextBox 31"/>
                        <wps:cNvSpPr txBox="1"/>
                        <wps:spPr>
                          <a:xfrm>
                            <a:off x="274966" y="43275"/>
                            <a:ext cx="1772424" cy="255313"/>
                          </a:xfrm>
                          <a:prstGeom prst="rect">
                            <a:avLst/>
                          </a:prstGeom>
                          <a:noFill/>
                        </wps:spPr>
                        <wps:txbx>
                          <w:txbxContent>
                            <w:p w14:paraId="7439C4FB" w14:textId="77777777" w:rsidR="003D36AC" w:rsidRPr="00B874D7" w:rsidRDefault="003D36AC" w:rsidP="003D36AC">
                              <w:pPr>
                                <w:jc w:val="center"/>
                                <w:rPr>
                                  <w:rFonts w:ascii="Roboto Medium" w:eastAsia="Roboto Medium" w:hAnsi="Roboto Medium"/>
                                  <w:color w:val="000000"/>
                                  <w:kern w:val="24"/>
                                  <w:sz w:val="22"/>
                                  <w:szCs w:val="22"/>
                                  <w:lang w:val="en-US"/>
                                </w:rPr>
                              </w:pPr>
                              <w:r w:rsidRPr="00B874D7">
                                <w:rPr>
                                  <w:rFonts w:ascii="Roboto Medium" w:eastAsia="Roboto Medium" w:hAnsi="Roboto Medium"/>
                                  <w:color w:val="000000"/>
                                  <w:kern w:val="24"/>
                                  <w:sz w:val="22"/>
                                  <w:szCs w:val="22"/>
                                  <w:lang w:val="en-US"/>
                                </w:rPr>
                                <w:t>Steering Committee</w:t>
                              </w:r>
                            </w:p>
                          </w:txbxContent>
                        </wps:txbx>
                        <wps:bodyPr wrap="square">
                          <a:noAutofit/>
                        </wps:bodyPr>
                      </wps:wsp>
                    </wpg:wgp>
                  </a:graphicData>
                </a:graphic>
                <wp14:sizeRelH relativeFrom="margin">
                  <wp14:pctWidth>0</wp14:pctWidth>
                </wp14:sizeRelH>
              </wp:anchor>
            </w:drawing>
          </mc:Choice>
          <mc:Fallback>
            <w:pict>
              <v:group w14:anchorId="39333CA9" id="Group 7" o:spid="_x0000_s1058" style="position:absolute;margin-left:35.25pt;margin-top:.9pt;width:515.1pt;height:138.65pt;z-index:251833344;mso-width-relative:margin" coordorigin="-152" coordsize="37418,176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">
                <v:group id="Group 674131570" o:spid="_x0000_s1059" style="position:absolute;left:14509;top:14296;width:20477;height:3315" coordorigin="14508,14296" coordsize="20490,3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">
                  <v:rect id="Rectangle 2115510391" o:spid="_x0000_s1060" style="position:absolute;left:14508;top:14296;width:307;height:312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" fillcolor="#d11276 [3204]" stroked="f" strokeweight="1pt">
                    <v:fill color2="#820f4c [3205]" rotate="t" angle="180" focus="100%" type="gradient"/>
                  </v:rect>
                  <v:shape id="TextBox 3" o:spid="_x0000_s1061" type="#_x0000_t202" style="position:absolute;left:15344;top:14334;width:19655;height:3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" filled="f" stroked="f">
                    <v:textbox inset="0,0,0,0">
                      <w:txbxContent>
                        <w:p w14:paraId="073BF9EF" w14:textId="77777777" w:rsidR="003D36AC" w:rsidRPr="00B874D7" w:rsidRDefault="003D36AC" w:rsidP="003D36AC">
                          <w:pPr>
                            <w:rPr>
                              <w:rFonts w:ascii="Roboto Light" w:eastAsia="Roboto Light" w:hAnsi="Roboto Light"/>
                              <w:color w:val="000000"/>
                              <w:kern w:val="24"/>
                              <w:sz w:val="22"/>
                              <w:szCs w:val="22"/>
                              <w:lang w:val="en-US"/>
                            </w:rPr>
                          </w:pPr>
                          <w:r w:rsidRPr="00B874D7">
                            <w:rPr>
                              <w:rFonts w:ascii="Roboto Light" w:eastAsia="Roboto Light" w:hAnsi="Roboto Light"/>
                              <w:color w:val="000000"/>
                              <w:kern w:val="24"/>
                              <w:sz w:val="22"/>
                              <w:szCs w:val="22"/>
                              <w:lang w:val="en-US"/>
                            </w:rPr>
                            <w:t xml:space="preserve">Team member </w:t>
                          </w:r>
                          <w:r w:rsidRPr="00B874D7">
                            <w:rPr>
                              <w:rFonts w:ascii="Roboto Light" w:eastAsia="Roboto Light" w:hAnsi="Roboto Light"/>
                              <w:color w:val="000000"/>
                              <w:kern w:val="24"/>
                              <w:sz w:val="22"/>
                              <w:szCs w:val="22"/>
                              <w:lang w:val="en-US"/>
                            </w:rPr>
                            <w:br/>
                            <w:t>(a manager in the department)</w:t>
                          </w:r>
                        </w:p>
                      </w:txbxContent>
                    </v:textbox>
                  </v:shape>
                </v:group>
                <v:rect id="Rectangle 1262176841" o:spid="_x0000_s1062" style="position:absolute;left:2532;width:17941;height:3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" fillcolor="#faf9f9 [670]" stroked="f" strokeweight="1pt">
                  <v:fill color2="#d8d8d8 [2732]" rotate="t" angle="310" focus="100%" type="gradient">
                    <o:fill v:ext="view" type="gradientUnscaled"/>
                  </v:fill>
                </v:rect>
                <v:rect id="Rectangle 144519916" o:spid="_x0000_s1063" style="position:absolute;left:-152;top:7565;width:456;height:673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" fillcolor="#d11276 [3204]" stroked="f" strokeweight="1pt">
                  <v:fill color2="#820f4c [3205]" rotate="t" angle="180" focus="100%" type="gradient"/>
                </v:rect>
                <v:shape id="TextBox 15" o:spid="_x0000_s1064" type="#_x0000_t202" style="position:absolute;left:779;top:7562;width:12740;height:81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" filled="f" stroked="f">
                  <v:textbox inset="0,0,0,0">
                    <w:txbxContent>
                      <w:p w14:paraId="23E6E47D" w14:textId="66633AC1" w:rsidR="003D36AC" w:rsidRPr="00B874D7" w:rsidRDefault="003D36AC" w:rsidP="000C273C">
                        <w:pPr>
                          <w:rPr>
                            <w:rFonts w:ascii="Roboto Light" w:eastAsia="Roboto Light" w:hAnsi="Roboto Light"/>
                            <w:color w:val="000000"/>
                            <w:kern w:val="24"/>
                            <w:sz w:val="22"/>
                            <w:szCs w:val="22"/>
                            <w:lang w:val="en-US"/>
                          </w:rPr>
                        </w:pPr>
                        <w:r>
                          <w:rPr>
                            <w:rFonts w:ascii="Roboto Light" w:eastAsia="Roboto Light" w:hAnsi="Roboto Light"/>
                            <w:color w:val="000000"/>
                            <w:kern w:val="24"/>
                            <w:sz w:val="22"/>
                            <w:szCs w:val="22"/>
                            <w:lang w:val="en-US"/>
                          </w:rPr>
                          <w:t xml:space="preserve">Dedicated </w:t>
                        </w:r>
                        <w:r w:rsidRPr="00B874D7">
                          <w:rPr>
                            <w:rFonts w:ascii="Roboto Light" w:eastAsia="Roboto Light" w:hAnsi="Roboto Light"/>
                            <w:color w:val="000000"/>
                            <w:kern w:val="24"/>
                            <w:sz w:val="22"/>
                            <w:szCs w:val="22"/>
                            <w:lang w:val="en-US"/>
                          </w:rPr>
                          <w:t>Project Champion</w:t>
                        </w:r>
                        <w:r>
                          <w:rPr>
                            <w:rFonts w:ascii="Roboto Light" w:eastAsia="Roboto Light" w:hAnsi="Roboto Light"/>
                            <w:color w:val="000000"/>
                            <w:kern w:val="24"/>
                            <w:sz w:val="22"/>
                            <w:szCs w:val="22"/>
                            <w:lang w:val="en-US"/>
                          </w:rPr>
                          <w:t>s – 1 each for</w:t>
                        </w:r>
                        <w:r w:rsidRPr="00B874D7">
                          <w:rPr>
                            <w:rFonts w:ascii="Roboto Light" w:eastAsia="Roboto Light" w:hAnsi="Roboto Light"/>
                            <w:color w:val="000000"/>
                            <w:kern w:val="24"/>
                            <w:sz w:val="22"/>
                            <w:szCs w:val="22"/>
                            <w:lang w:val="en-US"/>
                          </w:rPr>
                          <w:t xml:space="preserve"> </w:t>
                        </w:r>
                        <w:r w:rsidR="000C273C">
                          <w:rPr>
                            <w:rFonts w:ascii="Roboto Light" w:eastAsia="Roboto Light" w:hAnsi="Roboto Light"/>
                            <w:color w:val="000000"/>
                            <w:kern w:val="24"/>
                            <w:sz w:val="22"/>
                            <w:szCs w:val="22"/>
                            <w:lang w:val="en-US"/>
                          </w:rPr>
                          <w:t>Kitchen Operations</w:t>
                        </w:r>
                        <w:r>
                          <w:rPr>
                            <w:rFonts w:ascii="Roboto Light" w:eastAsia="Roboto Light" w:hAnsi="Roboto Light"/>
                            <w:color w:val="000000"/>
                            <w:kern w:val="24"/>
                            <w:sz w:val="22"/>
                            <w:szCs w:val="22"/>
                            <w:lang w:val="en-US"/>
                          </w:rPr>
                          <w:t xml:space="preserve"> and </w:t>
                        </w:r>
                        <w:r w:rsidR="000C273C">
                          <w:rPr>
                            <w:rFonts w:ascii="Roboto Light" w:eastAsia="Roboto Light" w:hAnsi="Roboto Light"/>
                            <w:color w:val="000000"/>
                            <w:kern w:val="24"/>
                            <w:sz w:val="22"/>
                            <w:szCs w:val="22"/>
                            <w:lang w:val="en-US"/>
                          </w:rPr>
                          <w:t>S</w:t>
                        </w:r>
                        <w:r>
                          <w:rPr>
                            <w:rFonts w:ascii="Roboto Light" w:eastAsia="Roboto Light" w:hAnsi="Roboto Light"/>
                            <w:color w:val="000000"/>
                            <w:kern w:val="24"/>
                            <w:sz w:val="22"/>
                            <w:szCs w:val="22"/>
                            <w:lang w:val="en-US"/>
                          </w:rPr>
                          <w:t xml:space="preserve">upply </w:t>
                        </w:r>
                        <w:r w:rsidR="000C273C">
                          <w:rPr>
                            <w:rFonts w:ascii="Roboto Light" w:eastAsia="Roboto Light" w:hAnsi="Roboto Light"/>
                            <w:color w:val="000000"/>
                            <w:kern w:val="24"/>
                            <w:sz w:val="22"/>
                            <w:szCs w:val="22"/>
                            <w:lang w:val="en-US"/>
                          </w:rPr>
                          <w:t>C</w:t>
                        </w:r>
                        <w:r>
                          <w:rPr>
                            <w:rFonts w:ascii="Roboto Light" w:eastAsia="Roboto Light" w:hAnsi="Roboto Light"/>
                            <w:color w:val="000000"/>
                            <w:kern w:val="24"/>
                            <w:sz w:val="22"/>
                            <w:szCs w:val="22"/>
                            <w:lang w:val="en-US"/>
                          </w:rPr>
                          <w:t>hain</w:t>
                        </w:r>
                      </w:p>
                    </w:txbxContent>
                  </v:textbox>
                </v:shape>
                <v:rect id="Rectangle 1982868762" o:spid="_x0000_s1065" style="position:absolute;left:14509;top:7565;width:305;height:3124;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" fillcolor="#d11276 [3204]" stroked="f" strokeweight="1pt">
                  <v:fill color2="#820f4c [3205]" rotate="t" angle="180" focus="100%" type="gradient"/>
                </v:rect>
                <v:shape id="TextBox 17" o:spid="_x0000_s1066" type="#_x0000_t202" style="position:absolute;left:15287;top:7564;width:21979;height:3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" filled="f" stroked="f">
                  <v:textbox inset="0,0,0,0">
                    <w:txbxContent>
                      <w:p w14:paraId="68059106" w14:textId="77777777" w:rsidR="003D36AC" w:rsidRPr="00B874D7" w:rsidRDefault="003D36AC" w:rsidP="003D36AC">
                        <w:pPr>
                          <w:rPr>
                            <w:rFonts w:ascii="Roboto Light" w:eastAsia="Roboto Light" w:hAnsi="Roboto Light"/>
                            <w:color w:val="000000"/>
                            <w:kern w:val="24"/>
                            <w:sz w:val="22"/>
                            <w:szCs w:val="22"/>
                            <w:lang w:val="en-US"/>
                          </w:rPr>
                        </w:pPr>
                        <w:r w:rsidRPr="00B874D7">
                          <w:rPr>
                            <w:rFonts w:ascii="Roboto Light" w:eastAsia="Roboto Light" w:hAnsi="Roboto Light"/>
                            <w:color w:val="000000"/>
                            <w:kern w:val="24"/>
                            <w:sz w:val="22"/>
                            <w:szCs w:val="22"/>
                            <w:lang w:val="en-US"/>
                          </w:rPr>
                          <w:t>Department head to lead the implementation in his department.</w:t>
                        </w:r>
                      </w:p>
                    </w:txbxContent>
                  </v:textbox>
                </v:shape>
                <v:shape id="Elbow Connector 2016320460" o:spid="_x0000_s1067" type="#_x0000_t34" style="position:absolute;left:4447;top:2126;width:3810;height:6941;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" strokecolor="#d11276 [3204]" strokeweight=".5pt">
                  <v:stroke startarrow="block"/>
                  <o:lock v:ext="edit" shapetype="f"/>
                </v:shape>
                <v:shape id="Elbow Connector 1976503648" o:spid="_x0000_s1068" type="#_x0000_t34" style="position:absolute;left:11994;top:1436;width:3966;height:829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" strokecolor="#d11276 [3204]" strokeweight=".5pt">
                  <v:stroke startarrow="block"/>
                  <o:lock v:ext="edit" shapetype="f"/>
                </v:shape>
                <v:shape id="Straight Arrow Connector 1374371413" o:spid="_x0000_s1069" type="#_x0000_t32" style="position:absolute;left:18158;top:10691;width:19;height:370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" strokecolor="#d11276 [3204]" strokeweight=".5pt">
                  <v:stroke startarrow="block" joinstyle="miter"/>
                  <o:lock v:ext="edit" shapetype="f"/>
                </v:shape>
                <v:rect id="Rectangle 958639845" o:spid="_x0000_s1070" style="position:absolute;left:2253;top:21;width:305;height:360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" fillcolor="#d11276 [3204]" stroked="f" strokeweight="1pt">
                  <v:fill color2="#820f4c [3205]" rotate="t" angle="180" focus="100%" type="gradient"/>
                </v:rect>
                <v:shape id="TextBox 31" o:spid="_x0000_s1071" type="#_x0000_t202" style="position:absolute;left:2749;top:432;width:17724;height:2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" filled="f" stroked="f">
                  <v:textbox>
                    <w:txbxContent>
                      <w:p w14:paraId="7439C4FB" w14:textId="77777777" w:rsidR="003D36AC" w:rsidRPr="00B874D7" w:rsidRDefault="003D36AC" w:rsidP="003D36AC">
                        <w:pPr>
                          <w:jc w:val="center"/>
                          <w:rPr>
                            <w:rFonts w:ascii="Roboto Medium" w:eastAsia="Roboto Medium" w:hAnsi="Roboto Medium"/>
                            <w:color w:val="000000"/>
                            <w:kern w:val="24"/>
                            <w:sz w:val="22"/>
                            <w:szCs w:val="22"/>
                            <w:lang w:val="en-US"/>
                          </w:rPr>
                        </w:pPr>
                        <w:r w:rsidRPr="00B874D7">
                          <w:rPr>
                            <w:rFonts w:ascii="Roboto Medium" w:eastAsia="Roboto Medium" w:hAnsi="Roboto Medium"/>
                            <w:color w:val="000000"/>
                            <w:kern w:val="24"/>
                            <w:sz w:val="22"/>
                            <w:szCs w:val="22"/>
                            <w:lang w:val="en-US"/>
                          </w:rPr>
                          <w:t>Steering Committee</w:t>
                        </w:r>
                      </w:p>
                    </w:txbxContent>
                  </v:textbox>
                </v:shape>
              </v:group>
            </w:pict>
          </mc:Fallback>
        </mc:AlternateContent>
      </w:r>
    </w:p>
    <w:p w14:paraId="28746B12" w14:textId="77777777" w:rsidR="003D36AC" w:rsidRDefault="003D36AC" w:rsidP="003D36AC">
      <w:pPr>
        <w:spacing w:line="276" w:lineRule="auto"/>
        <w:rPr>
          <w:rFonts w:ascii="Roboto Light" w:hAnsi="Roboto Light" w:cs="Arial"/>
        </w:rPr>
      </w:pPr>
    </w:p>
    <w:p w14:paraId="153C69A8" w14:textId="77777777" w:rsidR="003D36AC" w:rsidRDefault="003D36AC" w:rsidP="003D36AC">
      <w:pPr>
        <w:spacing w:line="276" w:lineRule="auto"/>
        <w:rPr>
          <w:rFonts w:ascii="Roboto Light" w:hAnsi="Roboto Light" w:cs="Arial"/>
        </w:rPr>
      </w:pPr>
    </w:p>
    <w:p w14:paraId="49AE1CE2" w14:textId="77777777" w:rsidR="003D36AC" w:rsidRDefault="003D36AC" w:rsidP="003D36AC">
      <w:pPr>
        <w:spacing w:line="276" w:lineRule="auto"/>
        <w:rPr>
          <w:rFonts w:ascii="Roboto Light" w:hAnsi="Roboto Light" w:cs="Arial"/>
        </w:rPr>
      </w:pPr>
    </w:p>
    <w:p w14:paraId="3796F58D" w14:textId="77777777" w:rsidR="003D36AC" w:rsidRDefault="003D36AC" w:rsidP="003D36AC">
      <w:pPr>
        <w:spacing w:line="276" w:lineRule="auto"/>
        <w:rPr>
          <w:rFonts w:ascii="Roboto Light" w:hAnsi="Roboto Light" w:cs="Arial"/>
        </w:rPr>
      </w:pPr>
    </w:p>
    <w:p w14:paraId="3556E7D5" w14:textId="77777777" w:rsidR="003D36AC" w:rsidRDefault="003D36AC" w:rsidP="003D36AC">
      <w:pPr>
        <w:spacing w:line="276" w:lineRule="auto"/>
        <w:rPr>
          <w:rFonts w:ascii="Roboto Light" w:hAnsi="Roboto Light" w:cs="Arial"/>
        </w:rPr>
      </w:pPr>
    </w:p>
    <w:p w14:paraId="6208A667" w14:textId="77777777" w:rsidR="003D36AC" w:rsidRDefault="003D36AC" w:rsidP="003D36AC">
      <w:pPr>
        <w:spacing w:line="276" w:lineRule="auto"/>
        <w:rPr>
          <w:rFonts w:ascii="Roboto Light" w:hAnsi="Roboto Light" w:cs="Arial"/>
        </w:rPr>
      </w:pPr>
    </w:p>
    <w:p w14:paraId="00E496F6" w14:textId="77777777" w:rsidR="003D36AC" w:rsidRPr="00605A62" w:rsidRDefault="003D36AC" w:rsidP="003D36AC">
      <w:pPr>
        <w:spacing w:line="276" w:lineRule="auto"/>
        <w:rPr>
          <w:rFonts w:ascii="Roboto Light" w:hAnsi="Roboto Light" w:cs="Arial"/>
        </w:rPr>
      </w:pPr>
    </w:p>
    <w:p w14:paraId="5C80112A" w14:textId="77777777" w:rsidR="003D36AC" w:rsidRDefault="003D36AC" w:rsidP="003D36AC">
      <w:pPr>
        <w:spacing w:line="276" w:lineRule="auto"/>
        <w:rPr>
          <w:rFonts w:ascii="Roboto Medium" w:hAnsi="Roboto Medium" w:cs="Arial"/>
          <w:sz w:val="32"/>
          <w:szCs w:val="32"/>
        </w:rPr>
      </w:pPr>
    </w:p>
    <w:p w14:paraId="381F6222" w14:textId="77777777" w:rsidR="003D36AC" w:rsidRDefault="003D36AC" w:rsidP="003D36AC">
      <w:pPr>
        <w:spacing w:line="276" w:lineRule="auto"/>
        <w:rPr>
          <w:rFonts w:ascii="Roboto Medium" w:hAnsi="Roboto Medium" w:cs="Arial"/>
          <w:sz w:val="32"/>
          <w:szCs w:val="32"/>
        </w:rPr>
      </w:pPr>
    </w:p>
    <w:p w14:paraId="27048A8B" w14:textId="36B170F4" w:rsidR="003D36AC" w:rsidRPr="00266268" w:rsidRDefault="003D36AC" w:rsidP="003D36AC">
      <w:pPr>
        <w:spacing w:before="240" w:after="240" w:line="276" w:lineRule="auto"/>
        <w:rPr>
          <w:rFonts w:ascii="Roboto Medium" w:hAnsi="Roboto Medium" w:cs="Arial"/>
        </w:rPr>
      </w:pPr>
      <w:r>
        <w:rPr>
          <w:rFonts w:ascii="Roboto Thin" w:hAnsi="Roboto Thin" w:cs="Arial"/>
          <w:sz w:val="32"/>
          <w:szCs w:val="32"/>
        </w:rPr>
        <w:t>6</w:t>
      </w:r>
      <w:r w:rsidR="00C70312">
        <w:rPr>
          <w:rFonts w:ascii="Roboto Thin" w:hAnsi="Roboto Thin" w:cs="Arial"/>
          <w:sz w:val="32"/>
          <w:szCs w:val="32"/>
        </w:rPr>
        <w:t>E</w:t>
      </w:r>
      <w:r>
        <w:rPr>
          <w:rFonts w:ascii="Roboto Thin" w:hAnsi="Roboto Thin" w:cs="Arial"/>
          <w:sz w:val="32"/>
          <w:szCs w:val="32"/>
        </w:rPr>
        <w:t xml:space="preserve"> </w:t>
      </w:r>
      <w:r w:rsidRPr="00683329">
        <w:rPr>
          <w:rFonts w:ascii="Roboto Thin" w:hAnsi="Roboto Thin" w:cs="Arial"/>
          <w:sz w:val="32"/>
          <w:szCs w:val="32"/>
        </w:rPr>
        <w:t>|</w:t>
      </w:r>
      <w:r>
        <w:rPr>
          <w:rFonts w:ascii="Roboto Medium" w:hAnsi="Roboto Medium" w:cs="Arial"/>
          <w:sz w:val="32"/>
          <w:szCs w:val="32"/>
        </w:rPr>
        <w:t xml:space="preserve"> </w:t>
      </w:r>
      <w:r w:rsidRPr="00605A62">
        <w:rPr>
          <w:rFonts w:ascii="Roboto Medium" w:hAnsi="Roboto Medium" w:cs="Arial"/>
          <w:sz w:val="32"/>
          <w:szCs w:val="32"/>
        </w:rPr>
        <w:t xml:space="preserve">Roles of the </w:t>
      </w:r>
      <w:r w:rsidR="000C273C">
        <w:rPr>
          <w:rFonts w:ascii="Roboto Medium" w:hAnsi="Roboto Medium" w:cs="Arial"/>
          <w:sz w:val="32"/>
          <w:szCs w:val="32"/>
        </w:rPr>
        <w:t>Lenexis’</w:t>
      </w:r>
      <w:r>
        <w:rPr>
          <w:rFonts w:ascii="Roboto Medium" w:hAnsi="Roboto Medium" w:cs="Arial"/>
          <w:sz w:val="32"/>
          <w:szCs w:val="32"/>
        </w:rPr>
        <w:t xml:space="preserve"> </w:t>
      </w:r>
      <w:r w:rsidRPr="00605A62">
        <w:rPr>
          <w:rFonts w:ascii="Roboto Medium" w:hAnsi="Roboto Medium" w:cs="Arial"/>
          <w:sz w:val="32"/>
          <w:szCs w:val="32"/>
        </w:rPr>
        <w:t>implementation team</w:t>
      </w:r>
    </w:p>
    <w:p w14:paraId="7443C851" w14:textId="77777777" w:rsidR="003D36AC" w:rsidRPr="00762848" w:rsidRDefault="003D36AC" w:rsidP="003D36AC">
      <w:pPr>
        <w:spacing w:before="240" w:line="276" w:lineRule="auto"/>
        <w:rPr>
          <w:rFonts w:ascii="Roboto Medium" w:hAnsi="Roboto Medium" w:cs="Arial"/>
          <w:sz w:val="22"/>
          <w:szCs w:val="22"/>
        </w:rPr>
      </w:pPr>
      <w:r w:rsidRPr="00762848">
        <w:rPr>
          <w:rFonts w:ascii="Roboto Medium" w:hAnsi="Roboto Medium" w:cs="Arial"/>
          <w:sz w:val="22"/>
          <w:szCs w:val="22"/>
        </w:rPr>
        <w:t>Steering Committee: Championed by TOP management team</w:t>
      </w:r>
    </w:p>
    <w:p w14:paraId="6768B2C0"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sz w:val="22"/>
          <w:szCs w:val="22"/>
        </w:rPr>
        <w:t>Audit the progress of the project’s major tasks</w:t>
      </w:r>
    </w:p>
    <w:p w14:paraId="369E5C2C"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sz w:val="22"/>
          <w:szCs w:val="22"/>
        </w:rPr>
        <w:t>Resolve implementation obstacles asap</w:t>
      </w:r>
    </w:p>
    <w:p w14:paraId="7442D774" w14:textId="77777777" w:rsidR="003D36AC" w:rsidRPr="00762848" w:rsidRDefault="003D36AC" w:rsidP="003D36AC">
      <w:pPr>
        <w:spacing w:before="240" w:line="276" w:lineRule="auto"/>
        <w:rPr>
          <w:rFonts w:ascii="Roboto Medium" w:hAnsi="Roboto Medium" w:cs="Arial"/>
          <w:sz w:val="22"/>
          <w:szCs w:val="22"/>
        </w:rPr>
      </w:pPr>
      <w:r w:rsidRPr="00762848">
        <w:rPr>
          <w:rFonts w:ascii="Roboto Medium" w:hAnsi="Roboto Medium" w:cs="Arial"/>
          <w:sz w:val="22"/>
          <w:szCs w:val="22"/>
        </w:rPr>
        <w:t>Project Manager: Department head will be project manager for driving the implementation in his department</w:t>
      </w:r>
    </w:p>
    <w:p w14:paraId="43506451"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sz w:val="22"/>
          <w:szCs w:val="22"/>
        </w:rPr>
        <w:t>Audit the progress of the project’s major tasks planned in the week gone by</w:t>
      </w:r>
    </w:p>
    <w:p w14:paraId="7E2555E8"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sz w:val="22"/>
          <w:szCs w:val="22"/>
        </w:rPr>
        <w:t>Resolve implementation obstacles asap</w:t>
      </w:r>
    </w:p>
    <w:p w14:paraId="795DA75B"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sz w:val="22"/>
          <w:szCs w:val="22"/>
        </w:rPr>
        <w:t>Drive compliance to SOP, Resolve implementation issues / obstacles</w:t>
      </w:r>
    </w:p>
    <w:p w14:paraId="18EA347D" w14:textId="77777777" w:rsidR="003D36AC" w:rsidRPr="00762848" w:rsidRDefault="003D36AC" w:rsidP="00DF2BD4">
      <w:pPr>
        <w:numPr>
          <w:ilvl w:val="2"/>
          <w:numId w:val="21"/>
        </w:numPr>
        <w:spacing w:line="276" w:lineRule="auto"/>
        <w:ind w:left="851" w:hanging="284"/>
        <w:rPr>
          <w:rFonts w:ascii="Roboto Light" w:hAnsi="Roboto Light" w:cs="Arial"/>
          <w:sz w:val="22"/>
          <w:szCs w:val="22"/>
        </w:rPr>
      </w:pPr>
      <w:r w:rsidRPr="00762848">
        <w:rPr>
          <w:rFonts w:ascii="Roboto Light" w:hAnsi="Roboto Light" w:cs="Arial"/>
          <w:iCs/>
          <w:sz w:val="22"/>
          <w:szCs w:val="22"/>
        </w:rPr>
        <w:t>Plan the next steps of implementation with guidance of Vector</w:t>
      </w:r>
    </w:p>
    <w:p w14:paraId="6BEC5E93" w14:textId="77777777" w:rsidR="003D36AC" w:rsidRPr="00762848" w:rsidRDefault="003D36AC" w:rsidP="003D36AC">
      <w:pPr>
        <w:spacing w:before="240" w:line="276" w:lineRule="auto"/>
        <w:rPr>
          <w:rFonts w:ascii="Roboto Medium" w:hAnsi="Roboto Medium" w:cs="Arial"/>
          <w:sz w:val="22"/>
          <w:szCs w:val="22"/>
        </w:rPr>
      </w:pPr>
      <w:r>
        <w:rPr>
          <w:rFonts w:ascii="Roboto Medium" w:hAnsi="Roboto Medium" w:cs="Arial"/>
          <w:sz w:val="22"/>
          <w:szCs w:val="22"/>
        </w:rPr>
        <w:t xml:space="preserve">Dedicated </w:t>
      </w:r>
      <w:r w:rsidRPr="00762848">
        <w:rPr>
          <w:rFonts w:ascii="Roboto Medium" w:hAnsi="Roboto Medium" w:cs="Arial"/>
          <w:sz w:val="22"/>
          <w:szCs w:val="22"/>
        </w:rPr>
        <w:t>Implementation Champion</w:t>
      </w:r>
      <w:r>
        <w:rPr>
          <w:rFonts w:ascii="Roboto Medium" w:hAnsi="Roboto Medium" w:cs="Arial"/>
          <w:sz w:val="22"/>
          <w:szCs w:val="22"/>
        </w:rPr>
        <w:t>(s)</w:t>
      </w:r>
    </w:p>
    <w:p w14:paraId="65F50BF6" w14:textId="77777777" w:rsidR="003D36AC" w:rsidRPr="00762848" w:rsidRDefault="003D36AC" w:rsidP="00DF2BD4">
      <w:pPr>
        <w:numPr>
          <w:ilvl w:val="1"/>
          <w:numId w:val="22"/>
        </w:numPr>
        <w:spacing w:line="276" w:lineRule="auto"/>
        <w:ind w:left="851" w:hanging="284"/>
        <w:jc w:val="both"/>
        <w:rPr>
          <w:rFonts w:ascii="Roboto Light" w:hAnsi="Roboto Light" w:cs="Arial"/>
          <w:sz w:val="22"/>
          <w:szCs w:val="22"/>
        </w:rPr>
      </w:pPr>
      <w:r w:rsidRPr="00762848">
        <w:rPr>
          <w:rFonts w:ascii="Roboto Light" w:hAnsi="Roboto Light" w:cs="Arial"/>
          <w:iCs/>
          <w:sz w:val="22"/>
          <w:szCs w:val="22"/>
        </w:rPr>
        <w:t xml:space="preserve">He is a senior person who has been in the organization at least for more than 2 years. </w:t>
      </w:r>
    </w:p>
    <w:p w14:paraId="04D8BF0D" w14:textId="77777777" w:rsidR="003D36AC" w:rsidRPr="00762848" w:rsidRDefault="003D36AC" w:rsidP="00DF2BD4">
      <w:pPr>
        <w:numPr>
          <w:ilvl w:val="1"/>
          <w:numId w:val="22"/>
        </w:numPr>
        <w:tabs>
          <w:tab w:val="num" w:pos="1440"/>
        </w:tabs>
        <w:spacing w:line="276" w:lineRule="auto"/>
        <w:ind w:left="851" w:hanging="284"/>
        <w:jc w:val="both"/>
        <w:rPr>
          <w:rFonts w:ascii="Roboto Light" w:hAnsi="Roboto Light" w:cs="Arial"/>
          <w:sz w:val="22"/>
          <w:szCs w:val="22"/>
        </w:rPr>
      </w:pPr>
      <w:r w:rsidRPr="00762848">
        <w:rPr>
          <w:rFonts w:ascii="Roboto Light" w:hAnsi="Roboto Light" w:cs="Arial"/>
          <w:iCs/>
          <w:sz w:val="22"/>
          <w:szCs w:val="22"/>
        </w:rPr>
        <w:t>He commands respect amongst all departments.</w:t>
      </w:r>
    </w:p>
    <w:p w14:paraId="0A2611AB" w14:textId="77777777" w:rsidR="003D36AC" w:rsidRPr="00762848" w:rsidRDefault="003D36AC" w:rsidP="00DF2BD4">
      <w:pPr>
        <w:numPr>
          <w:ilvl w:val="1"/>
          <w:numId w:val="22"/>
        </w:numPr>
        <w:tabs>
          <w:tab w:val="num" w:pos="1440"/>
        </w:tabs>
        <w:spacing w:line="276" w:lineRule="auto"/>
        <w:ind w:left="851" w:hanging="284"/>
        <w:jc w:val="both"/>
        <w:rPr>
          <w:rFonts w:ascii="Roboto Light" w:hAnsi="Roboto Light" w:cs="Arial"/>
          <w:sz w:val="22"/>
          <w:szCs w:val="22"/>
        </w:rPr>
      </w:pPr>
      <w:r w:rsidRPr="00762848">
        <w:rPr>
          <w:rFonts w:ascii="Roboto Light" w:hAnsi="Roboto Light" w:cs="Arial"/>
          <w:iCs/>
          <w:sz w:val="22"/>
          <w:szCs w:val="22"/>
        </w:rPr>
        <w:lastRenderedPageBreak/>
        <w:t xml:space="preserve">He will be trained by Vector, and work with Vector. The objective is to make him as capable as Vector’s project manager in terms of the solution, its logic and need for the new SOPs. </w:t>
      </w:r>
    </w:p>
    <w:p w14:paraId="71808C95" w14:textId="77777777" w:rsidR="003D36AC" w:rsidRPr="00762848" w:rsidRDefault="003D36AC" w:rsidP="00DF2BD4">
      <w:pPr>
        <w:numPr>
          <w:ilvl w:val="1"/>
          <w:numId w:val="22"/>
        </w:numPr>
        <w:tabs>
          <w:tab w:val="num" w:pos="1440"/>
        </w:tabs>
        <w:spacing w:line="276" w:lineRule="auto"/>
        <w:ind w:left="851" w:hanging="284"/>
        <w:jc w:val="both"/>
        <w:rPr>
          <w:rFonts w:ascii="Roboto Light" w:hAnsi="Roboto Light" w:cs="Arial"/>
          <w:sz w:val="22"/>
          <w:szCs w:val="22"/>
        </w:rPr>
      </w:pPr>
      <w:r w:rsidRPr="00762848">
        <w:rPr>
          <w:rFonts w:ascii="Roboto Light" w:hAnsi="Roboto Light" w:cs="Arial"/>
          <w:iCs/>
          <w:sz w:val="22"/>
          <w:szCs w:val="22"/>
        </w:rPr>
        <w:t>He will be part of all discussion that resolve the obstacles to implementation.</w:t>
      </w:r>
    </w:p>
    <w:p w14:paraId="6B9E2A8F" w14:textId="77777777" w:rsidR="003D36AC" w:rsidRPr="00762848" w:rsidRDefault="003D36AC" w:rsidP="00DF2BD4">
      <w:pPr>
        <w:numPr>
          <w:ilvl w:val="1"/>
          <w:numId w:val="22"/>
        </w:numPr>
        <w:tabs>
          <w:tab w:val="num" w:pos="1440"/>
        </w:tabs>
        <w:spacing w:line="276" w:lineRule="auto"/>
        <w:ind w:left="851" w:hanging="284"/>
        <w:jc w:val="both"/>
        <w:rPr>
          <w:rFonts w:ascii="Roboto Light" w:hAnsi="Roboto Light" w:cs="Arial"/>
          <w:sz w:val="22"/>
          <w:szCs w:val="22"/>
        </w:rPr>
      </w:pPr>
      <w:r w:rsidRPr="00762848">
        <w:rPr>
          <w:rFonts w:ascii="Roboto Light" w:hAnsi="Roboto Light" w:cs="Arial"/>
          <w:iCs/>
          <w:sz w:val="22"/>
          <w:szCs w:val="22"/>
        </w:rPr>
        <w:t>He acts as the guardian of the system when Vector leaves the site. This is critical for sustenance of the new model. He assists in change management in all departments.</w:t>
      </w:r>
    </w:p>
    <w:p w14:paraId="2DD3A883" w14:textId="77777777" w:rsidR="003D36AC" w:rsidRPr="00762848" w:rsidRDefault="003D36AC" w:rsidP="003D36AC">
      <w:pPr>
        <w:spacing w:before="240" w:line="276" w:lineRule="auto"/>
        <w:jc w:val="both"/>
        <w:rPr>
          <w:rFonts w:ascii="Roboto Medium" w:hAnsi="Roboto Medium" w:cs="Arial"/>
          <w:sz w:val="22"/>
          <w:szCs w:val="22"/>
        </w:rPr>
      </w:pPr>
      <w:r w:rsidRPr="00762848">
        <w:rPr>
          <w:rFonts w:ascii="Roboto Medium" w:hAnsi="Roboto Medium" w:cs="Arial"/>
          <w:sz w:val="22"/>
          <w:szCs w:val="22"/>
        </w:rPr>
        <w:t>Team Members</w:t>
      </w:r>
    </w:p>
    <w:p w14:paraId="2BF4671C" w14:textId="77777777" w:rsidR="003D36AC" w:rsidRPr="00762848" w:rsidRDefault="003D36AC" w:rsidP="00DF2BD4">
      <w:pPr>
        <w:numPr>
          <w:ilvl w:val="1"/>
          <w:numId w:val="24"/>
        </w:numPr>
        <w:spacing w:line="276" w:lineRule="auto"/>
        <w:ind w:left="851" w:hanging="284"/>
        <w:jc w:val="both"/>
        <w:rPr>
          <w:rFonts w:ascii="Roboto Light" w:hAnsi="Roboto Light" w:cs="Arial"/>
          <w:iCs/>
          <w:sz w:val="22"/>
          <w:szCs w:val="22"/>
        </w:rPr>
      </w:pPr>
      <w:r w:rsidRPr="00762848">
        <w:rPr>
          <w:rFonts w:ascii="Roboto Light" w:hAnsi="Roboto Light" w:cs="Arial"/>
          <w:iCs/>
          <w:sz w:val="22"/>
          <w:szCs w:val="22"/>
        </w:rPr>
        <w:t xml:space="preserve">They are designated managers in each department who will assist in the implementation. The implementation is led by the department head. He has the responsibility for the implementation not the team members. </w:t>
      </w:r>
    </w:p>
    <w:p w14:paraId="5A245584" w14:textId="44FEC06B" w:rsidR="003D36AC" w:rsidRPr="00762848" w:rsidRDefault="003D36AC" w:rsidP="00DF2BD4">
      <w:pPr>
        <w:numPr>
          <w:ilvl w:val="1"/>
          <w:numId w:val="24"/>
        </w:numPr>
        <w:spacing w:line="276" w:lineRule="auto"/>
        <w:ind w:left="851" w:hanging="284"/>
        <w:jc w:val="both"/>
        <w:rPr>
          <w:rFonts w:ascii="Roboto Light" w:hAnsi="Roboto Light" w:cs="Arial"/>
          <w:iCs/>
          <w:sz w:val="22"/>
          <w:szCs w:val="22"/>
        </w:rPr>
      </w:pPr>
      <w:r w:rsidRPr="00762848">
        <w:rPr>
          <w:rFonts w:ascii="Roboto Light" w:hAnsi="Roboto Light" w:cs="Arial"/>
          <w:iCs/>
          <w:sz w:val="22"/>
          <w:szCs w:val="22"/>
        </w:rPr>
        <w:t>Assist Champion in change management role.</w:t>
      </w:r>
    </w:p>
    <w:p w14:paraId="3EF19992" w14:textId="7C28ACF9" w:rsidR="003D36AC" w:rsidRPr="00762848" w:rsidRDefault="003D36AC" w:rsidP="00DF2BD4">
      <w:pPr>
        <w:numPr>
          <w:ilvl w:val="1"/>
          <w:numId w:val="24"/>
        </w:numPr>
        <w:spacing w:line="276" w:lineRule="auto"/>
        <w:ind w:left="851" w:hanging="284"/>
        <w:jc w:val="both"/>
        <w:rPr>
          <w:rFonts w:ascii="Roboto Light" w:hAnsi="Roboto Light" w:cs="Arial"/>
          <w:iCs/>
          <w:sz w:val="22"/>
          <w:szCs w:val="22"/>
        </w:rPr>
      </w:pPr>
      <w:r w:rsidRPr="00762848">
        <w:rPr>
          <w:rFonts w:ascii="Roboto Light" w:hAnsi="Roboto Light" w:cs="Arial"/>
          <w:iCs/>
          <w:sz w:val="22"/>
          <w:szCs w:val="22"/>
        </w:rPr>
        <w:t>Internal coaches for institutionalizing/sustaining the SOP.</w:t>
      </w:r>
    </w:p>
    <w:p w14:paraId="0F16DC07" w14:textId="4F155D4B" w:rsidR="003D36AC" w:rsidRPr="00CA1AC8" w:rsidRDefault="003D36AC" w:rsidP="000C273C">
      <w:pPr>
        <w:spacing w:before="240" w:after="240" w:line="276" w:lineRule="auto"/>
        <w:rPr>
          <w:rFonts w:ascii="Roboto Thin" w:hAnsi="Roboto Thin" w:cs="Arial"/>
          <w:sz w:val="32"/>
          <w:szCs w:val="32"/>
        </w:rPr>
      </w:pPr>
      <w:r>
        <w:rPr>
          <w:rFonts w:ascii="Roboto Thin" w:hAnsi="Roboto Thin" w:cs="Arial"/>
          <w:sz w:val="32"/>
          <w:szCs w:val="32"/>
        </w:rPr>
        <w:t>6</w:t>
      </w:r>
      <w:r w:rsidR="00C70312">
        <w:rPr>
          <w:rFonts w:ascii="Roboto Thin" w:hAnsi="Roboto Thin" w:cs="Arial"/>
          <w:sz w:val="32"/>
          <w:szCs w:val="32"/>
        </w:rPr>
        <w:t>F</w:t>
      </w:r>
      <w:r>
        <w:rPr>
          <w:rFonts w:ascii="Roboto Thin" w:hAnsi="Roboto Thin" w:cs="Arial"/>
          <w:sz w:val="32"/>
          <w:szCs w:val="32"/>
        </w:rPr>
        <w:t xml:space="preserve"> </w:t>
      </w:r>
      <w:r w:rsidRPr="00683329">
        <w:rPr>
          <w:rFonts w:ascii="Roboto Thin" w:hAnsi="Roboto Thin" w:cs="Arial"/>
          <w:sz w:val="32"/>
          <w:szCs w:val="32"/>
        </w:rPr>
        <w:t>|</w:t>
      </w:r>
      <w:r>
        <w:rPr>
          <w:rFonts w:ascii="Roboto Medium" w:hAnsi="Roboto Medium" w:cs="Arial"/>
          <w:sz w:val="32"/>
          <w:szCs w:val="32"/>
        </w:rPr>
        <w:t xml:space="preserve"> </w:t>
      </w:r>
      <w:r w:rsidRPr="00315868">
        <w:rPr>
          <w:rFonts w:ascii="Roboto Medium" w:hAnsi="Roboto Medium" w:cs="Arial"/>
          <w:bCs/>
          <w:sz w:val="32"/>
          <w:szCs w:val="32"/>
        </w:rPr>
        <w:t>Change Management Process</w:t>
      </w:r>
    </w:p>
    <w:p w14:paraId="7B039F34" w14:textId="77777777" w:rsidR="003D36AC" w:rsidRPr="00762848" w:rsidRDefault="003D36AC" w:rsidP="003D36AC">
      <w:pPr>
        <w:spacing w:before="240" w:line="276" w:lineRule="auto"/>
        <w:rPr>
          <w:rFonts w:ascii="Roboto Medium" w:hAnsi="Roboto Medium" w:cs="Arial"/>
          <w:iCs/>
          <w:sz w:val="22"/>
          <w:szCs w:val="22"/>
        </w:rPr>
      </w:pPr>
      <w:r w:rsidRPr="00762848">
        <w:rPr>
          <w:rFonts w:ascii="Roboto Medium" w:hAnsi="Roboto Medium" w:cs="Arial"/>
          <w:iCs/>
          <w:sz w:val="22"/>
          <w:szCs w:val="22"/>
        </w:rPr>
        <w:t>Steering Committee Meeting: Once a fortnight for the first 3 months, later once a month</w:t>
      </w:r>
    </w:p>
    <w:p w14:paraId="54FF839A" w14:textId="77777777" w:rsidR="003D36AC" w:rsidRPr="00762848" w:rsidRDefault="003D36AC" w:rsidP="003D36AC">
      <w:pPr>
        <w:spacing w:line="276" w:lineRule="auto"/>
        <w:rPr>
          <w:rFonts w:ascii="Roboto Light" w:hAnsi="Roboto Light" w:cs="Arial"/>
          <w:iCs/>
          <w:sz w:val="22"/>
          <w:szCs w:val="22"/>
        </w:rPr>
      </w:pPr>
      <w:r w:rsidRPr="00762848">
        <w:rPr>
          <w:rFonts w:ascii="Roboto Light" w:hAnsi="Roboto Light" w:cs="Arial"/>
          <w:iCs/>
          <w:sz w:val="22"/>
          <w:szCs w:val="22"/>
        </w:rPr>
        <w:t>Championed by Top Management Team</w:t>
      </w:r>
    </w:p>
    <w:p w14:paraId="69689292"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Audit the progress of the project’s major tasks</w:t>
      </w:r>
    </w:p>
    <w:p w14:paraId="6BCBCCE5"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Resolve implementation obstacles asap</w:t>
      </w:r>
    </w:p>
    <w:p w14:paraId="04804F94" w14:textId="77777777" w:rsidR="003D36AC" w:rsidRPr="00762848" w:rsidRDefault="003D36AC" w:rsidP="000C273C">
      <w:pPr>
        <w:spacing w:before="120" w:line="276" w:lineRule="auto"/>
        <w:rPr>
          <w:rFonts w:ascii="Roboto Medium" w:hAnsi="Roboto Medium" w:cs="Arial"/>
          <w:sz w:val="22"/>
          <w:szCs w:val="22"/>
        </w:rPr>
      </w:pPr>
      <w:r w:rsidRPr="00762848">
        <w:rPr>
          <w:rFonts w:ascii="Roboto Medium" w:hAnsi="Roboto Medium" w:cs="Arial"/>
          <w:sz w:val="22"/>
          <w:szCs w:val="22"/>
        </w:rPr>
        <w:t>Vector will release a weekly report containing</w:t>
      </w:r>
    </w:p>
    <w:p w14:paraId="497980E9"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Areas of concern</w:t>
      </w:r>
    </w:p>
    <w:p w14:paraId="5553418F"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Tasks in hand and their elapsed times</w:t>
      </w:r>
    </w:p>
    <w:p w14:paraId="7606FFC2"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The obstacles observed for the longer elapse time, actions needed</w:t>
      </w:r>
    </w:p>
    <w:p w14:paraId="058EBC80" w14:textId="77777777" w:rsidR="003D36AC" w:rsidRPr="00762848" w:rsidRDefault="003D36AC" w:rsidP="00DF2BD4">
      <w:pPr>
        <w:numPr>
          <w:ilvl w:val="2"/>
          <w:numId w:val="23"/>
        </w:numPr>
        <w:spacing w:line="276" w:lineRule="auto"/>
        <w:ind w:left="851" w:hanging="284"/>
        <w:rPr>
          <w:rFonts w:ascii="Roboto Light" w:hAnsi="Roboto Light" w:cs="Arial"/>
          <w:iCs/>
          <w:sz w:val="22"/>
          <w:szCs w:val="22"/>
        </w:rPr>
      </w:pPr>
      <w:r w:rsidRPr="00762848">
        <w:rPr>
          <w:rFonts w:ascii="Roboto Light" w:hAnsi="Roboto Light" w:cs="Arial"/>
          <w:iCs/>
          <w:sz w:val="22"/>
          <w:szCs w:val="22"/>
        </w:rPr>
        <w:t>Plan for the next week.</w:t>
      </w:r>
    </w:p>
    <w:p w14:paraId="4FE23A1D" w14:textId="77777777" w:rsidR="003D36AC" w:rsidRPr="00762848" w:rsidRDefault="003D36AC" w:rsidP="000C273C">
      <w:pPr>
        <w:spacing w:before="120" w:line="276" w:lineRule="auto"/>
        <w:rPr>
          <w:rFonts w:ascii="Roboto Light" w:hAnsi="Roboto Light" w:cs="Arial"/>
          <w:iCs/>
          <w:sz w:val="22"/>
          <w:szCs w:val="22"/>
        </w:rPr>
      </w:pPr>
      <w:r w:rsidRPr="00762848">
        <w:rPr>
          <w:rFonts w:ascii="Roboto Medium" w:hAnsi="Roboto Medium" w:cs="Arial"/>
          <w:sz w:val="22"/>
          <w:szCs w:val="22"/>
        </w:rPr>
        <w:t>This</w:t>
      </w:r>
      <w:r w:rsidRPr="00762848">
        <w:rPr>
          <w:rFonts w:ascii="Roboto Light" w:hAnsi="Roboto Light" w:cs="Arial"/>
          <w:iCs/>
          <w:sz w:val="22"/>
          <w:szCs w:val="22"/>
        </w:rPr>
        <w:t xml:space="preserve"> </w:t>
      </w:r>
      <w:r w:rsidRPr="00762848">
        <w:rPr>
          <w:rFonts w:ascii="Roboto Medium" w:hAnsi="Roboto Medium" w:cs="Arial"/>
          <w:sz w:val="22"/>
          <w:szCs w:val="22"/>
        </w:rPr>
        <w:t>weekly report</w:t>
      </w:r>
      <w:r w:rsidRPr="00762848">
        <w:rPr>
          <w:rFonts w:ascii="Roboto Light" w:hAnsi="Roboto Light" w:cs="Arial"/>
          <w:iCs/>
          <w:sz w:val="22"/>
          <w:szCs w:val="22"/>
        </w:rPr>
        <w:t xml:space="preserve"> will be reviewed with project manager (department head) every week, fixed day, fixed time</w:t>
      </w:r>
      <w:r>
        <w:rPr>
          <w:rFonts w:ascii="Roboto Light" w:hAnsi="Roboto Light" w:cs="Arial"/>
          <w:iCs/>
          <w:sz w:val="22"/>
          <w:szCs w:val="22"/>
        </w:rPr>
        <w:t xml:space="preserve"> by the implementation champions</w:t>
      </w:r>
      <w:r w:rsidRPr="00762848">
        <w:rPr>
          <w:rFonts w:ascii="Roboto Light" w:hAnsi="Roboto Light" w:cs="Arial"/>
          <w:iCs/>
          <w:sz w:val="22"/>
          <w:szCs w:val="22"/>
        </w:rPr>
        <w:t>.</w:t>
      </w:r>
    </w:p>
    <w:p w14:paraId="1EDAE0F9" w14:textId="77777777" w:rsidR="00A03F66" w:rsidRDefault="00A03F66">
      <w:pPr>
        <w:rPr>
          <w:rFonts w:ascii="Roboto Thin" w:hAnsi="Roboto Thin" w:cs="Arial"/>
          <w:sz w:val="32"/>
          <w:szCs w:val="32"/>
        </w:rPr>
      </w:pPr>
      <w:r>
        <w:rPr>
          <w:rFonts w:ascii="Roboto Thin" w:hAnsi="Roboto Thin" w:cs="Arial"/>
          <w:sz w:val="32"/>
          <w:szCs w:val="32"/>
        </w:rPr>
        <w:br w:type="page"/>
      </w:r>
    </w:p>
    <w:p w14:paraId="4A41C834" w14:textId="59B91BA6" w:rsidR="003D36AC" w:rsidRDefault="003D36AC" w:rsidP="003D36AC">
      <w:pPr>
        <w:spacing w:before="200" w:after="200" w:line="276" w:lineRule="auto"/>
        <w:rPr>
          <w:rFonts w:ascii="Roboto Medium" w:hAnsi="Roboto Medium"/>
          <w:bCs/>
          <w:noProof/>
          <w:sz w:val="48"/>
          <w:szCs w:val="48"/>
          <w:lang w:val="en-US"/>
        </w:rPr>
      </w:pPr>
      <w:r>
        <w:rPr>
          <w:rFonts w:ascii="Roboto Thin" w:hAnsi="Roboto Thin"/>
          <w:noProof/>
          <w:color w:val="44546A" w:themeColor="text2"/>
          <w:sz w:val="48"/>
          <w:szCs w:val="48"/>
          <w:lang w:val="en-US"/>
        </w:rPr>
        <w:lastRenderedPageBreak/>
        <w:t>7</w:t>
      </w:r>
      <w:r w:rsidRPr="00F42898">
        <w:rPr>
          <w:rFonts w:ascii="Roboto Thin" w:hAnsi="Roboto Thin"/>
          <w:noProof/>
          <w:color w:val="44546A" w:themeColor="text2"/>
          <w:sz w:val="48"/>
          <w:szCs w:val="48"/>
          <w:lang w:val="en-US"/>
        </w:rPr>
        <w:t xml:space="preserve"> |</w:t>
      </w:r>
      <w:r w:rsidRPr="00F42898">
        <w:rPr>
          <w:rFonts w:ascii="Roboto Medium" w:hAnsi="Roboto Medium"/>
          <w:bCs/>
          <w:noProof/>
          <w:color w:val="44546A" w:themeColor="text2"/>
          <w:sz w:val="48"/>
          <w:szCs w:val="48"/>
          <w:lang w:val="en-US"/>
        </w:rPr>
        <w:t xml:space="preserve"> </w:t>
      </w:r>
      <w:r>
        <w:rPr>
          <w:rFonts w:ascii="Roboto Medium" w:hAnsi="Roboto Medium"/>
          <w:bCs/>
          <w:noProof/>
          <w:sz w:val="48"/>
          <w:szCs w:val="48"/>
        </w:rPr>
        <w:t>Consulting Fees</w:t>
      </w:r>
      <w:r w:rsidRPr="0070479F">
        <w:rPr>
          <w:rFonts w:ascii="Roboto Medium" w:hAnsi="Roboto Medium"/>
          <w:bCs/>
          <w:noProof/>
          <w:sz w:val="48"/>
          <w:szCs w:val="48"/>
          <w:lang w:val="en-US"/>
        </w:rPr>
        <w:t xml:space="preserve"> </w:t>
      </w:r>
      <w:r>
        <w:rPr>
          <w:rFonts w:ascii="Roboto Medium" w:hAnsi="Roboto Medium"/>
          <w:bCs/>
          <w:noProof/>
          <w:sz w:val="48"/>
          <w:szCs w:val="48"/>
          <w:lang w:val="en-US"/>
        </w:rPr>
        <w:t>&amp; Commercial Terms for Phase 2</w:t>
      </w:r>
    </w:p>
    <w:p w14:paraId="58AA5293" w14:textId="01A8D2C1" w:rsidR="003D36AC" w:rsidRPr="003E2107" w:rsidRDefault="003D36AC" w:rsidP="003D36AC">
      <w:pPr>
        <w:spacing w:before="120" w:after="120" w:line="276" w:lineRule="auto"/>
        <w:jc w:val="both"/>
        <w:rPr>
          <w:rFonts w:ascii="Roboto Light" w:hAnsi="Roboto Light" w:cs="Arial"/>
          <w:bCs/>
          <w:sz w:val="22"/>
          <w:szCs w:val="22"/>
        </w:rPr>
      </w:pPr>
      <w:r w:rsidRPr="003E2107">
        <w:rPr>
          <w:rFonts w:ascii="Roboto Light" w:hAnsi="Roboto Light" w:cs="Arial"/>
          <w:bCs/>
          <w:sz w:val="22"/>
          <w:szCs w:val="22"/>
        </w:rPr>
        <w:t xml:space="preserve">The Consulting Fee will have </w:t>
      </w:r>
      <w:r>
        <w:rPr>
          <w:rFonts w:ascii="Roboto Light" w:hAnsi="Roboto Light" w:cs="Arial"/>
          <w:bCs/>
          <w:sz w:val="22"/>
          <w:szCs w:val="22"/>
        </w:rPr>
        <w:t>two</w:t>
      </w:r>
      <w:r w:rsidRPr="003E2107">
        <w:rPr>
          <w:rFonts w:ascii="Roboto Light" w:hAnsi="Roboto Light" w:cs="Arial"/>
          <w:bCs/>
          <w:sz w:val="22"/>
          <w:szCs w:val="22"/>
        </w:rPr>
        <w:t xml:space="preserve"> parts: Fixed fee</w:t>
      </w:r>
      <w:r>
        <w:rPr>
          <w:rFonts w:ascii="Roboto Light" w:hAnsi="Roboto Light" w:cs="Arial"/>
          <w:bCs/>
          <w:sz w:val="22"/>
          <w:szCs w:val="22"/>
        </w:rPr>
        <w:t xml:space="preserve"> </w:t>
      </w:r>
      <w:r w:rsidRPr="003E2107">
        <w:rPr>
          <w:rFonts w:ascii="Roboto Light" w:hAnsi="Roboto Light" w:cs="Arial"/>
          <w:bCs/>
          <w:sz w:val="22"/>
          <w:szCs w:val="22"/>
        </w:rPr>
        <w:t>and Variable fee</w:t>
      </w:r>
      <w:r w:rsidR="00C70312">
        <w:rPr>
          <w:rFonts w:ascii="Roboto Light" w:hAnsi="Roboto Light" w:cs="Arial"/>
          <w:bCs/>
          <w:sz w:val="22"/>
          <w:szCs w:val="22"/>
        </w:rPr>
        <w:t>.</w:t>
      </w:r>
    </w:p>
    <w:p w14:paraId="192EA985" w14:textId="5619BFC2" w:rsidR="003D36AC" w:rsidRPr="003E2107" w:rsidRDefault="003D36AC" w:rsidP="003D36AC">
      <w:pPr>
        <w:spacing w:before="120" w:after="120" w:line="276" w:lineRule="auto"/>
        <w:jc w:val="both"/>
        <w:rPr>
          <w:rFonts w:ascii="Roboto Medium" w:hAnsi="Roboto Medium" w:cs="Arial"/>
          <w:sz w:val="22"/>
          <w:szCs w:val="22"/>
        </w:rPr>
      </w:pPr>
      <w:r w:rsidRPr="003E2107">
        <w:rPr>
          <w:rFonts w:ascii="Roboto Light" w:hAnsi="Roboto Light" w:cs="Arial"/>
          <w:bCs/>
          <w:sz w:val="22"/>
          <w:szCs w:val="22"/>
        </w:rPr>
        <w:t xml:space="preserve">The fixed fee does not cover the full costs of Vector’s team deployed on the project. Vector will cover its balance costs and make profits from </w:t>
      </w:r>
      <w:r>
        <w:rPr>
          <w:rFonts w:ascii="Roboto Light" w:hAnsi="Roboto Light" w:cs="Arial"/>
          <w:bCs/>
          <w:sz w:val="22"/>
          <w:szCs w:val="22"/>
        </w:rPr>
        <w:t>ensuring</w:t>
      </w:r>
      <w:r w:rsidRPr="003E2107">
        <w:rPr>
          <w:rFonts w:ascii="Roboto Light" w:hAnsi="Roboto Light" w:cs="Arial"/>
          <w:bCs/>
          <w:sz w:val="22"/>
          <w:szCs w:val="22"/>
        </w:rPr>
        <w:t xml:space="preserve"> </w:t>
      </w:r>
      <w:r>
        <w:rPr>
          <w:rFonts w:ascii="Roboto Light" w:hAnsi="Roboto Light" w:cs="Arial"/>
          <w:bCs/>
          <w:sz w:val="22"/>
          <w:szCs w:val="22"/>
        </w:rPr>
        <w:t xml:space="preserve">the completion of implementation milestones and </w:t>
      </w:r>
      <w:r w:rsidRPr="003E2107">
        <w:rPr>
          <w:rFonts w:ascii="Roboto Light" w:hAnsi="Roboto Light" w:cs="Arial"/>
          <w:bCs/>
          <w:sz w:val="22"/>
          <w:szCs w:val="22"/>
        </w:rPr>
        <w:t>variable fee earned from delivering the higher level of operational performance.</w:t>
      </w:r>
      <w:r>
        <w:rPr>
          <w:rFonts w:ascii="Roboto Light" w:hAnsi="Roboto Light" w:cs="Arial"/>
          <w:bCs/>
          <w:sz w:val="22"/>
          <w:szCs w:val="22"/>
        </w:rPr>
        <w:t xml:space="preserve"> Thus, </w:t>
      </w:r>
      <w:r w:rsidRPr="00762848">
        <w:rPr>
          <w:rFonts w:ascii="Roboto Light" w:hAnsi="Roboto Light" w:cs="Arial"/>
          <w:bCs/>
          <w:sz w:val="22"/>
          <w:szCs w:val="22"/>
        </w:rPr>
        <w:t xml:space="preserve">Vector is ensuring its commitment to the objectives of </w:t>
      </w:r>
      <w:r w:rsidR="000E0DC9">
        <w:rPr>
          <w:rFonts w:ascii="Roboto Light" w:hAnsi="Roboto Light" w:cs="Arial"/>
          <w:bCs/>
          <w:sz w:val="22"/>
          <w:szCs w:val="22"/>
        </w:rPr>
        <w:t>Lenexis</w:t>
      </w:r>
      <w:r w:rsidRPr="00762848">
        <w:rPr>
          <w:rFonts w:ascii="Roboto Light" w:hAnsi="Roboto Light" w:cs="Arial"/>
          <w:bCs/>
          <w:sz w:val="22"/>
          <w:szCs w:val="22"/>
        </w:rPr>
        <w:t xml:space="preserve"> by linking a major portion of the fees to achievement of benefits to the business. </w:t>
      </w:r>
    </w:p>
    <w:p w14:paraId="2E2A1E2C" w14:textId="77777777" w:rsidR="003D36AC" w:rsidRPr="00395681" w:rsidRDefault="003D36AC" w:rsidP="003D36AC">
      <w:pPr>
        <w:spacing w:before="240" w:after="240" w:line="276" w:lineRule="auto"/>
        <w:jc w:val="both"/>
        <w:rPr>
          <w:rFonts w:ascii="Roboto Medium" w:hAnsi="Roboto Medium" w:cs="Arial"/>
          <w:bCs/>
          <w:szCs w:val="21"/>
        </w:rPr>
      </w:pPr>
      <w:r>
        <w:rPr>
          <w:rFonts w:ascii="Roboto Thin" w:hAnsi="Roboto Thin" w:cs="Arial"/>
          <w:sz w:val="32"/>
        </w:rPr>
        <w:t>7A</w:t>
      </w:r>
      <w:r w:rsidRPr="00EA0A42">
        <w:rPr>
          <w:rFonts w:ascii="Roboto Thin" w:hAnsi="Roboto Thin" w:cs="Arial"/>
          <w:sz w:val="32"/>
        </w:rPr>
        <w:t xml:space="preserve"> |</w:t>
      </w:r>
      <w:r w:rsidRPr="00890552">
        <w:rPr>
          <w:rFonts w:ascii="Roboto Light" w:hAnsi="Roboto Light" w:cs="Arial"/>
          <w:b/>
          <w:bCs/>
          <w:sz w:val="32"/>
        </w:rPr>
        <w:t xml:space="preserve"> </w:t>
      </w:r>
      <w:r w:rsidRPr="00CF30B1">
        <w:rPr>
          <w:rFonts w:ascii="Roboto Medium" w:hAnsi="Roboto Medium" w:cs="Arial"/>
          <w:sz w:val="32"/>
        </w:rPr>
        <w:t xml:space="preserve">Fixed </w:t>
      </w:r>
      <w:r>
        <w:rPr>
          <w:rFonts w:ascii="Roboto Medium" w:hAnsi="Roboto Medium" w:cs="Arial"/>
          <w:sz w:val="32"/>
        </w:rPr>
        <w:t>Fee</w:t>
      </w:r>
    </w:p>
    <w:p w14:paraId="20D44312" w14:textId="77777777" w:rsidR="003D36AC" w:rsidRPr="00762848" w:rsidRDefault="003D36AC" w:rsidP="00DF2BD4">
      <w:pPr>
        <w:numPr>
          <w:ilvl w:val="0"/>
          <w:numId w:val="25"/>
        </w:numPr>
        <w:spacing w:before="120" w:line="276" w:lineRule="auto"/>
        <w:ind w:left="850" w:hanging="425"/>
        <w:jc w:val="both"/>
        <w:rPr>
          <w:rFonts w:ascii="Roboto Medium" w:hAnsi="Roboto Medium" w:cs="Arial"/>
          <w:sz w:val="22"/>
          <w:szCs w:val="22"/>
        </w:rPr>
      </w:pPr>
      <w:r w:rsidRPr="00762848">
        <w:rPr>
          <w:rFonts w:ascii="Roboto Light" w:hAnsi="Roboto Light" w:cs="Arial"/>
          <w:bCs/>
          <w:sz w:val="22"/>
          <w:szCs w:val="22"/>
        </w:rPr>
        <w:t xml:space="preserve">The Fixed fee also </w:t>
      </w:r>
      <w:r w:rsidRPr="00762848">
        <w:rPr>
          <w:rFonts w:ascii="Roboto Medium" w:hAnsi="Roboto Medium" w:cs="Arial"/>
          <w:sz w:val="22"/>
          <w:szCs w:val="22"/>
        </w:rPr>
        <w:t>includes the provision of the software module VectorFLOW</w:t>
      </w:r>
      <w:r w:rsidRPr="00762848">
        <w:rPr>
          <w:rFonts w:ascii="Roboto Light" w:hAnsi="Roboto Light" w:cs="Arial"/>
          <w:bCs/>
          <w:sz w:val="22"/>
          <w:szCs w:val="22"/>
        </w:rPr>
        <w:t xml:space="preserve">. The Fixed Fee includes the assistance in installation, implementation and the maintenance support for the period of engagement. </w:t>
      </w:r>
      <w:r w:rsidRPr="003304DF">
        <w:rPr>
          <w:rFonts w:ascii="Roboto Light" w:hAnsi="Roboto Light" w:cs="Arial"/>
          <w:bCs/>
          <w:sz w:val="22"/>
          <w:szCs w:val="22"/>
        </w:rPr>
        <w:t>The tool is provided for unlimited users for business areas within the scope of this proposal.</w:t>
      </w:r>
      <w:r>
        <w:rPr>
          <w:rFonts w:ascii="Roboto Light" w:hAnsi="Roboto Light" w:cs="Arial"/>
          <w:bCs/>
          <w:sz w:val="22"/>
          <w:szCs w:val="22"/>
        </w:rPr>
        <w:t xml:space="preserve"> </w:t>
      </w:r>
    </w:p>
    <w:p w14:paraId="0A1DCF27" w14:textId="37C9E8B1" w:rsidR="003D36AC" w:rsidRDefault="003D36AC" w:rsidP="00DF2BD4">
      <w:pPr>
        <w:numPr>
          <w:ilvl w:val="0"/>
          <w:numId w:val="25"/>
        </w:numPr>
        <w:spacing w:before="80" w:line="276" w:lineRule="auto"/>
        <w:ind w:left="851" w:hanging="425"/>
        <w:jc w:val="both"/>
        <w:rPr>
          <w:rFonts w:ascii="Roboto Light" w:hAnsi="Roboto Light" w:cs="Arial"/>
          <w:bCs/>
          <w:sz w:val="22"/>
          <w:szCs w:val="22"/>
        </w:rPr>
      </w:pPr>
      <w:r w:rsidRPr="00762848">
        <w:rPr>
          <w:rFonts w:ascii="Roboto Light" w:hAnsi="Roboto Light" w:cs="Arial"/>
          <w:bCs/>
          <w:sz w:val="22"/>
          <w:szCs w:val="22"/>
        </w:rPr>
        <w:t xml:space="preserve">Fixed fee is payable for the period of engagement with Vector. </w:t>
      </w:r>
      <w:r w:rsidRPr="00762848">
        <w:rPr>
          <w:rFonts w:ascii="Roboto Medium" w:hAnsi="Roboto Medium" w:cs="Arial"/>
          <w:sz w:val="22"/>
          <w:szCs w:val="22"/>
        </w:rPr>
        <w:t xml:space="preserve">Fixed fee is </w:t>
      </w:r>
      <w:r w:rsidR="000E0DC9">
        <w:rPr>
          <w:rFonts w:ascii="Roboto Medium" w:hAnsi="Roboto Medium" w:cs="Arial"/>
          <w:sz w:val="22"/>
          <w:szCs w:val="22"/>
        </w:rPr>
        <w:t>Rs.</w:t>
      </w:r>
      <w:r w:rsidRPr="00762848">
        <w:rPr>
          <w:rFonts w:ascii="Roboto Medium" w:hAnsi="Roboto Medium" w:cs="Arial"/>
          <w:color w:val="000000" w:themeColor="text1"/>
          <w:sz w:val="22"/>
          <w:szCs w:val="22"/>
        </w:rPr>
        <w:t xml:space="preserve"> </w:t>
      </w:r>
      <w:r w:rsidRPr="00B8685B">
        <w:rPr>
          <w:rFonts w:ascii="Roboto Medium" w:hAnsi="Roboto Medium" w:cs="Arial"/>
          <w:strike/>
          <w:color w:val="000000" w:themeColor="text1"/>
          <w:sz w:val="22"/>
          <w:szCs w:val="22"/>
        </w:rPr>
        <w:t>30 Lacs</w:t>
      </w:r>
      <w:r w:rsidRPr="00762848">
        <w:rPr>
          <w:rFonts w:ascii="Roboto Medium" w:hAnsi="Roboto Medium" w:cs="Arial"/>
          <w:color w:val="000000" w:themeColor="text1"/>
          <w:sz w:val="22"/>
          <w:szCs w:val="22"/>
        </w:rPr>
        <w:t xml:space="preserve"> </w:t>
      </w:r>
      <w:r w:rsidR="00B8685B" w:rsidRPr="00B8685B">
        <w:rPr>
          <w:rFonts w:ascii="Roboto Medium" w:hAnsi="Roboto Medium" w:cs="Arial"/>
          <w:color w:val="FF0000"/>
          <w:sz w:val="22"/>
          <w:szCs w:val="22"/>
        </w:rPr>
        <w:t>20 Lacs</w:t>
      </w:r>
      <w:r w:rsidR="00B8685B">
        <w:rPr>
          <w:rFonts w:ascii="Roboto Medium" w:hAnsi="Roboto Medium" w:cs="Arial"/>
          <w:color w:val="000000" w:themeColor="text1"/>
          <w:sz w:val="22"/>
          <w:szCs w:val="22"/>
        </w:rPr>
        <w:t xml:space="preserve"> </w:t>
      </w:r>
      <w:r w:rsidRPr="00762848">
        <w:rPr>
          <w:rFonts w:ascii="Roboto Medium" w:hAnsi="Roboto Medium" w:cs="Arial"/>
          <w:sz w:val="22"/>
          <w:szCs w:val="22"/>
        </w:rPr>
        <w:t xml:space="preserve">per month for the duration of the engagement. </w:t>
      </w:r>
      <w:r w:rsidR="00991931" w:rsidRPr="00190200">
        <w:rPr>
          <w:rFonts w:ascii="Roboto Light" w:hAnsi="Roboto Light" w:cs="Arial"/>
          <w:bCs/>
          <w:sz w:val="22"/>
          <w:szCs w:val="22"/>
        </w:rPr>
        <w:t xml:space="preserve">The fee is exclusive of GST and travel </w:t>
      </w:r>
      <w:r w:rsidR="00991931">
        <w:rPr>
          <w:rFonts w:ascii="Roboto Light" w:hAnsi="Roboto Light" w:cs="Arial"/>
          <w:bCs/>
          <w:sz w:val="22"/>
          <w:szCs w:val="22"/>
        </w:rPr>
        <w:t>&amp;</w:t>
      </w:r>
      <w:r w:rsidR="00991931" w:rsidRPr="00190200">
        <w:rPr>
          <w:rFonts w:ascii="Roboto Light" w:hAnsi="Roboto Light" w:cs="Arial"/>
          <w:bCs/>
          <w:sz w:val="22"/>
          <w:szCs w:val="22"/>
        </w:rPr>
        <w:t xml:space="preserve"> stay expenses of the consulting team</w:t>
      </w:r>
      <w:r w:rsidR="00991931">
        <w:rPr>
          <w:rFonts w:ascii="Roboto Light" w:hAnsi="Roboto Light" w:cs="Arial"/>
          <w:bCs/>
          <w:sz w:val="22"/>
          <w:szCs w:val="22"/>
        </w:rPr>
        <w:t xml:space="preserve"> deployed.</w:t>
      </w:r>
    </w:p>
    <w:p w14:paraId="34A0B4D4" w14:textId="08790C69" w:rsidR="008A4E03" w:rsidRDefault="003D36AC" w:rsidP="003D36AC">
      <w:pPr>
        <w:spacing w:before="80" w:line="276" w:lineRule="auto"/>
        <w:jc w:val="both"/>
        <w:rPr>
          <w:rFonts w:ascii="Roboto Light" w:hAnsi="Roboto Light" w:cs="Arial"/>
          <w:bCs/>
          <w:sz w:val="22"/>
          <w:szCs w:val="22"/>
        </w:rPr>
      </w:pPr>
      <w:r w:rsidRPr="001A12DB">
        <w:rPr>
          <w:rFonts w:ascii="Roboto Light" w:hAnsi="Roboto Light"/>
          <w:iCs/>
          <w:sz w:val="22"/>
          <w:szCs w:val="22"/>
        </w:rPr>
        <w:t xml:space="preserve">For the proposed scope, the duration of the engagement for implementation is </w:t>
      </w:r>
      <w:r w:rsidRPr="001A12DB">
        <w:rPr>
          <w:rFonts w:ascii="Roboto Medium" w:hAnsi="Roboto Medium"/>
          <w:sz w:val="22"/>
          <w:szCs w:val="22"/>
        </w:rPr>
        <w:t>9 months</w:t>
      </w:r>
      <w:r w:rsidRPr="001A12DB">
        <w:rPr>
          <w:rFonts w:ascii="Roboto Light" w:hAnsi="Roboto Light"/>
          <w:iCs/>
          <w:sz w:val="22"/>
          <w:szCs w:val="22"/>
        </w:rPr>
        <w:t xml:space="preserve">, with </w:t>
      </w:r>
      <w:r w:rsidR="000E0DC9">
        <w:rPr>
          <w:rFonts w:ascii="Roboto Light" w:hAnsi="Roboto Light"/>
          <w:iCs/>
          <w:sz w:val="22"/>
          <w:szCs w:val="22"/>
        </w:rPr>
        <w:t>Lenexis</w:t>
      </w:r>
      <w:r w:rsidRPr="001A12DB">
        <w:rPr>
          <w:rFonts w:ascii="Roboto Light" w:hAnsi="Roboto Light"/>
          <w:iCs/>
          <w:sz w:val="22"/>
          <w:szCs w:val="22"/>
        </w:rPr>
        <w:t xml:space="preserve"> having the option to terminate in any month. </w:t>
      </w:r>
      <w:r w:rsidRPr="001A12DB">
        <w:rPr>
          <w:rFonts w:ascii="Roboto Light" w:hAnsi="Roboto Light" w:cs="Arial"/>
          <w:bCs/>
          <w:sz w:val="22"/>
          <w:szCs w:val="22"/>
        </w:rPr>
        <w:t>The terms and conditions for the same are as mentioned in Clause 7.7</w:t>
      </w:r>
      <w:r>
        <w:rPr>
          <w:rFonts w:ascii="Roboto Light" w:hAnsi="Roboto Light" w:cs="Arial"/>
          <w:bCs/>
          <w:sz w:val="22"/>
          <w:szCs w:val="22"/>
        </w:rPr>
        <w:t>D</w:t>
      </w:r>
      <w:r w:rsidRPr="001A12DB">
        <w:rPr>
          <w:rFonts w:ascii="Roboto Light" w:hAnsi="Roboto Light" w:cs="Arial"/>
          <w:bCs/>
          <w:sz w:val="22"/>
          <w:szCs w:val="22"/>
        </w:rPr>
        <w:t>.6 of this proposal.</w:t>
      </w:r>
    </w:p>
    <w:p w14:paraId="1446028F" w14:textId="177067FD" w:rsidR="003D36AC" w:rsidRPr="006B3530" w:rsidRDefault="003D36AC" w:rsidP="006B3530">
      <w:pPr>
        <w:spacing w:before="240" w:after="240" w:line="276" w:lineRule="auto"/>
        <w:rPr>
          <w:rFonts w:ascii="Roboto Light" w:hAnsi="Roboto Light" w:cs="Arial"/>
          <w:bCs/>
          <w:sz w:val="22"/>
          <w:szCs w:val="22"/>
        </w:rPr>
      </w:pPr>
      <w:r>
        <w:rPr>
          <w:rFonts w:ascii="Roboto Thin" w:hAnsi="Roboto Thin" w:cs="Arial"/>
          <w:sz w:val="32"/>
        </w:rPr>
        <w:t>7B</w:t>
      </w:r>
      <w:r w:rsidRPr="00EA0A42">
        <w:rPr>
          <w:rFonts w:ascii="Roboto Thin" w:hAnsi="Roboto Thin" w:cs="Arial"/>
          <w:sz w:val="32"/>
        </w:rPr>
        <w:t xml:space="preserve"> |</w:t>
      </w:r>
      <w:r w:rsidRPr="00EA0A42">
        <w:rPr>
          <w:rFonts w:ascii="Roboto Medium" w:hAnsi="Roboto Medium" w:cs="Arial"/>
          <w:sz w:val="32"/>
        </w:rPr>
        <w:t xml:space="preserve"> </w:t>
      </w:r>
      <w:r>
        <w:rPr>
          <w:rFonts w:ascii="Roboto Medium" w:hAnsi="Roboto Medium" w:cs="Arial"/>
          <w:sz w:val="32"/>
        </w:rPr>
        <w:t>Variable Fee</w:t>
      </w:r>
    </w:p>
    <w:p w14:paraId="5CDCDDBF" w14:textId="759182E7" w:rsidR="003D36AC" w:rsidRDefault="003D36AC" w:rsidP="003D36AC">
      <w:pPr>
        <w:spacing w:before="120" w:after="120" w:line="276" w:lineRule="auto"/>
        <w:jc w:val="both"/>
        <w:rPr>
          <w:rFonts w:ascii="Roboto Light" w:hAnsi="Roboto Light" w:cs="Arial"/>
          <w:bCs/>
          <w:sz w:val="22"/>
          <w:szCs w:val="22"/>
        </w:rPr>
      </w:pPr>
      <w:r>
        <w:rPr>
          <w:rFonts w:ascii="Roboto Light" w:hAnsi="Roboto Light" w:cs="Arial"/>
          <w:bCs/>
          <w:sz w:val="22"/>
          <w:szCs w:val="22"/>
        </w:rPr>
        <w:t>The variable fee distribution and pay-out structure will be detailed after the (</w:t>
      </w:r>
      <w:r w:rsidR="000E0DC9">
        <w:rPr>
          <w:rFonts w:ascii="Roboto Light" w:hAnsi="Roboto Light" w:cs="Arial"/>
          <w:bCs/>
          <w:sz w:val="22"/>
          <w:szCs w:val="22"/>
        </w:rPr>
        <w:t xml:space="preserve">Solution </w:t>
      </w:r>
      <w:r>
        <w:rPr>
          <w:rFonts w:ascii="Roboto Light" w:hAnsi="Roboto Light" w:cs="Arial"/>
          <w:bCs/>
          <w:sz w:val="22"/>
          <w:szCs w:val="22"/>
        </w:rPr>
        <w:t xml:space="preserve">Blueprint) </w:t>
      </w:r>
      <w:r w:rsidR="000E0DC9">
        <w:rPr>
          <w:rFonts w:ascii="Roboto Light" w:hAnsi="Roboto Light" w:cs="Arial"/>
          <w:bCs/>
          <w:sz w:val="22"/>
          <w:szCs w:val="22"/>
        </w:rPr>
        <w:t>Phase 1</w:t>
      </w:r>
      <w:r>
        <w:rPr>
          <w:rFonts w:ascii="Roboto Light" w:hAnsi="Roboto Light" w:cs="Arial"/>
          <w:bCs/>
          <w:sz w:val="22"/>
          <w:szCs w:val="22"/>
        </w:rPr>
        <w:t xml:space="preserve"> is over i.e. when the details of the impact is understood by Vector and </w:t>
      </w:r>
      <w:r w:rsidR="000E0DC9">
        <w:rPr>
          <w:rFonts w:ascii="Roboto Light" w:hAnsi="Roboto Light" w:cs="Arial"/>
          <w:bCs/>
          <w:sz w:val="22"/>
          <w:szCs w:val="22"/>
        </w:rPr>
        <w:t>Lenexis</w:t>
      </w:r>
      <w:r>
        <w:rPr>
          <w:rFonts w:ascii="Roboto Light" w:hAnsi="Roboto Light" w:cs="Arial"/>
          <w:bCs/>
          <w:sz w:val="22"/>
          <w:szCs w:val="22"/>
        </w:rPr>
        <w:t>.</w:t>
      </w:r>
    </w:p>
    <w:p w14:paraId="2033D243" w14:textId="3E622B2A" w:rsidR="003D36AC" w:rsidRPr="00040AA9" w:rsidRDefault="003D36AC" w:rsidP="00991931">
      <w:pPr>
        <w:spacing w:before="120" w:after="120" w:line="276" w:lineRule="auto"/>
        <w:jc w:val="both"/>
        <w:rPr>
          <w:rFonts w:ascii="Roboto Light" w:hAnsi="Roboto Light" w:cs="Arial"/>
          <w:sz w:val="22"/>
          <w:szCs w:val="22"/>
        </w:rPr>
      </w:pPr>
      <w:r w:rsidRPr="003304DF">
        <w:rPr>
          <w:rFonts w:ascii="Roboto Light" w:hAnsi="Roboto Light" w:cs="Arial"/>
          <w:bCs/>
          <w:sz w:val="22"/>
          <w:szCs w:val="22"/>
        </w:rPr>
        <w:t xml:space="preserve">The variable fee linked to </w:t>
      </w:r>
      <w:r>
        <w:rPr>
          <w:rFonts w:ascii="Roboto Light" w:hAnsi="Roboto Light" w:cs="Arial"/>
          <w:bCs/>
          <w:sz w:val="22"/>
          <w:szCs w:val="22"/>
        </w:rPr>
        <w:t xml:space="preserve">improvement in </w:t>
      </w:r>
      <w:r w:rsidRPr="003304DF">
        <w:rPr>
          <w:rFonts w:ascii="Roboto Light" w:hAnsi="Roboto Light" w:cs="Arial"/>
          <w:bCs/>
          <w:sz w:val="22"/>
          <w:szCs w:val="22"/>
        </w:rPr>
        <w:t>performance</w:t>
      </w:r>
      <w:r>
        <w:rPr>
          <w:rFonts w:ascii="Roboto Light" w:hAnsi="Roboto Light" w:cs="Arial"/>
          <w:bCs/>
          <w:sz w:val="22"/>
          <w:szCs w:val="22"/>
        </w:rPr>
        <w:t xml:space="preserve"> / gains over a baseline, and is a sharing of the gains. </w:t>
      </w:r>
      <w:r w:rsidR="00991931" w:rsidRPr="00991931">
        <w:rPr>
          <w:rFonts w:ascii="Roboto Light" w:hAnsi="Roboto Light" w:cs="Arial"/>
          <w:bCs/>
          <w:sz w:val="22"/>
          <w:szCs w:val="22"/>
        </w:rPr>
        <w:t>This fee is only payable when the gains accrue, and should not be viewed as a cost or an expense</w:t>
      </w:r>
      <w:r>
        <w:rPr>
          <w:rFonts w:ascii="Roboto Light" w:hAnsi="Roboto Light" w:cs="Arial"/>
          <w:bCs/>
          <w:sz w:val="22"/>
          <w:szCs w:val="22"/>
        </w:rPr>
        <w:t xml:space="preserve">. </w:t>
      </w:r>
      <w:r w:rsidRPr="00090D8C">
        <w:rPr>
          <w:rFonts w:ascii="Roboto Light" w:hAnsi="Roboto Light" w:cs="Arial"/>
          <w:sz w:val="22"/>
          <w:szCs w:val="22"/>
        </w:rPr>
        <w:t xml:space="preserve">Baseline will be agreed </w:t>
      </w:r>
      <w:r>
        <w:rPr>
          <w:rFonts w:ascii="Roboto Light" w:hAnsi="Roboto Light" w:cs="Arial"/>
          <w:sz w:val="22"/>
          <w:szCs w:val="22"/>
        </w:rPr>
        <w:t xml:space="preserve">after </w:t>
      </w:r>
      <w:r w:rsidRPr="00090D8C">
        <w:rPr>
          <w:rFonts w:ascii="Roboto Light" w:hAnsi="Roboto Light" w:cs="Arial"/>
          <w:sz w:val="22"/>
          <w:szCs w:val="22"/>
        </w:rPr>
        <w:t>analysis of past performance</w:t>
      </w:r>
      <w:r>
        <w:rPr>
          <w:rFonts w:ascii="Roboto Light" w:hAnsi="Roboto Light" w:cs="Arial"/>
          <w:sz w:val="22"/>
          <w:szCs w:val="22"/>
        </w:rPr>
        <w:t>.</w:t>
      </w:r>
    </w:p>
    <w:p w14:paraId="7F162110" w14:textId="77777777" w:rsidR="003D36AC" w:rsidRPr="003304DF" w:rsidRDefault="003D36AC" w:rsidP="003D36AC">
      <w:pPr>
        <w:spacing w:before="120" w:after="120" w:line="276" w:lineRule="auto"/>
        <w:jc w:val="both"/>
        <w:rPr>
          <w:rFonts w:ascii="Roboto Light" w:hAnsi="Roboto Light" w:cs="Arial"/>
          <w:bCs/>
          <w:sz w:val="22"/>
          <w:szCs w:val="22"/>
        </w:rPr>
      </w:pPr>
      <w:r w:rsidRPr="003304DF">
        <w:rPr>
          <w:rFonts w:ascii="Roboto Light" w:hAnsi="Roboto Light" w:cs="Arial"/>
          <w:bCs/>
          <w:sz w:val="22"/>
          <w:szCs w:val="22"/>
        </w:rPr>
        <w:t xml:space="preserve">Variable fee will be linked </w:t>
      </w:r>
      <w:r>
        <w:rPr>
          <w:rFonts w:ascii="Roboto Light" w:hAnsi="Roboto Light" w:cs="Arial"/>
          <w:bCs/>
          <w:sz w:val="22"/>
          <w:szCs w:val="22"/>
        </w:rPr>
        <w:t xml:space="preserve">to </w:t>
      </w:r>
      <w:r w:rsidRPr="003304DF">
        <w:rPr>
          <w:rFonts w:ascii="Roboto Light" w:hAnsi="Roboto Light" w:cs="Arial"/>
          <w:bCs/>
          <w:sz w:val="22"/>
          <w:szCs w:val="22"/>
        </w:rPr>
        <w:t>following parameters:</w:t>
      </w:r>
    </w:p>
    <w:p w14:paraId="0EFF6305" w14:textId="571EC7EB" w:rsidR="003D36AC" w:rsidRDefault="003D36AC" w:rsidP="00DF2BD4">
      <w:pPr>
        <w:numPr>
          <w:ilvl w:val="0"/>
          <w:numId w:val="26"/>
        </w:numPr>
        <w:spacing w:line="276" w:lineRule="auto"/>
        <w:ind w:left="709" w:hanging="425"/>
        <w:jc w:val="both"/>
        <w:rPr>
          <w:rFonts w:ascii="Roboto Medium" w:hAnsi="Roboto Medium" w:cs="Arial"/>
          <w:sz w:val="22"/>
          <w:szCs w:val="22"/>
        </w:rPr>
      </w:pPr>
      <w:r w:rsidRPr="003304DF">
        <w:rPr>
          <w:rFonts w:ascii="Roboto Medium" w:hAnsi="Roboto Medium" w:cs="Arial"/>
          <w:sz w:val="22"/>
          <w:szCs w:val="22"/>
        </w:rPr>
        <w:t>Reduction in Days of Inventory</w:t>
      </w:r>
      <w:r>
        <w:rPr>
          <w:rFonts w:ascii="Roboto Medium" w:hAnsi="Roboto Medium" w:cs="Arial"/>
          <w:sz w:val="22"/>
          <w:szCs w:val="22"/>
        </w:rPr>
        <w:t xml:space="preserve"> across supply chain</w:t>
      </w:r>
      <w:r w:rsidRPr="003304DF">
        <w:rPr>
          <w:rFonts w:ascii="Roboto Medium" w:hAnsi="Roboto Medium" w:cs="Arial"/>
          <w:sz w:val="22"/>
          <w:szCs w:val="22"/>
        </w:rPr>
        <w:t xml:space="preserve"> </w:t>
      </w:r>
    </w:p>
    <w:p w14:paraId="76866232" w14:textId="5532A0D7" w:rsidR="003D36AC" w:rsidRDefault="000E6158" w:rsidP="00DF2BD4">
      <w:pPr>
        <w:numPr>
          <w:ilvl w:val="0"/>
          <w:numId w:val="26"/>
        </w:numPr>
        <w:spacing w:line="276" w:lineRule="auto"/>
        <w:ind w:left="709" w:hanging="425"/>
        <w:jc w:val="both"/>
        <w:rPr>
          <w:rFonts w:ascii="Roboto Medium" w:hAnsi="Roboto Medium" w:cs="Arial"/>
          <w:sz w:val="22"/>
          <w:szCs w:val="22"/>
        </w:rPr>
      </w:pPr>
      <w:r>
        <w:rPr>
          <w:rFonts w:ascii="Roboto Medium" w:hAnsi="Roboto Medium" w:cs="Arial"/>
          <w:sz w:val="22"/>
          <w:szCs w:val="22"/>
        </w:rPr>
        <w:t>OTIF</w:t>
      </w:r>
      <w:r w:rsidR="003D36AC">
        <w:rPr>
          <w:rFonts w:ascii="Roboto Medium" w:hAnsi="Roboto Medium" w:cs="Arial"/>
          <w:sz w:val="22"/>
          <w:szCs w:val="22"/>
        </w:rPr>
        <w:t xml:space="preserve"> </w:t>
      </w:r>
      <w:r w:rsidR="00991931">
        <w:rPr>
          <w:rFonts w:ascii="Roboto Medium" w:hAnsi="Roboto Medium" w:cs="Arial"/>
          <w:sz w:val="22"/>
          <w:szCs w:val="22"/>
        </w:rPr>
        <w:t xml:space="preserve">% of order completion </w:t>
      </w:r>
      <w:r>
        <w:rPr>
          <w:rFonts w:ascii="Roboto Medium" w:hAnsi="Roboto Medium" w:cs="Arial"/>
          <w:sz w:val="22"/>
          <w:szCs w:val="22"/>
        </w:rPr>
        <w:t xml:space="preserve">within 15 min </w:t>
      </w:r>
      <w:r w:rsidR="00991931">
        <w:rPr>
          <w:rFonts w:ascii="Roboto Medium" w:hAnsi="Roboto Medium" w:cs="Arial"/>
          <w:sz w:val="22"/>
          <w:szCs w:val="22"/>
        </w:rPr>
        <w:t>at kitchens</w:t>
      </w:r>
    </w:p>
    <w:p w14:paraId="514745DD" w14:textId="08DC2EC3" w:rsidR="003D3C12" w:rsidRPr="003D3C12" w:rsidRDefault="003D3C12" w:rsidP="00DF2BD4">
      <w:pPr>
        <w:numPr>
          <w:ilvl w:val="0"/>
          <w:numId w:val="26"/>
        </w:numPr>
        <w:spacing w:line="276" w:lineRule="auto"/>
        <w:ind w:left="709" w:hanging="425"/>
        <w:jc w:val="both"/>
        <w:rPr>
          <w:rFonts w:ascii="Roboto Medium" w:hAnsi="Roboto Medium" w:cs="Arial"/>
          <w:color w:val="FF0000"/>
          <w:sz w:val="22"/>
          <w:szCs w:val="22"/>
        </w:rPr>
      </w:pPr>
      <w:r>
        <w:rPr>
          <w:rFonts w:ascii="Roboto Medium" w:hAnsi="Roboto Medium" w:cs="Arial"/>
          <w:color w:val="FF0000"/>
          <w:sz w:val="22"/>
          <w:szCs w:val="22"/>
        </w:rPr>
        <w:t xml:space="preserve">Demonstrated </w:t>
      </w:r>
      <w:r w:rsidRPr="003D3C12">
        <w:rPr>
          <w:rFonts w:ascii="Roboto Medium" w:hAnsi="Roboto Medium" w:cs="Arial"/>
          <w:color w:val="FF0000"/>
          <w:sz w:val="22"/>
          <w:szCs w:val="22"/>
        </w:rPr>
        <w:t>Cost savings</w:t>
      </w:r>
    </w:p>
    <w:p w14:paraId="1C721EE3" w14:textId="23DE2F42" w:rsidR="003D36AC" w:rsidRDefault="003D36AC" w:rsidP="00991931">
      <w:pPr>
        <w:spacing w:before="120" w:after="120" w:line="276" w:lineRule="auto"/>
        <w:jc w:val="both"/>
        <w:rPr>
          <w:rFonts w:ascii="Roboto Light" w:hAnsi="Roboto Light" w:cs="Arial"/>
          <w:sz w:val="22"/>
          <w:szCs w:val="22"/>
        </w:rPr>
      </w:pPr>
      <w:r w:rsidRPr="003304DF">
        <w:rPr>
          <w:rFonts w:ascii="Roboto Light" w:hAnsi="Roboto Light" w:cs="Arial"/>
          <w:bCs/>
          <w:sz w:val="22"/>
          <w:szCs w:val="22"/>
        </w:rPr>
        <w:lastRenderedPageBreak/>
        <w:t xml:space="preserve">Variable fees will be capped at Rs. </w:t>
      </w:r>
      <w:r w:rsidR="00991931" w:rsidRPr="00B06812">
        <w:rPr>
          <w:rFonts w:ascii="Roboto Medium" w:hAnsi="Roboto Medium" w:cs="Arial"/>
          <w:strike/>
          <w:color w:val="000000" w:themeColor="text1"/>
          <w:sz w:val="22"/>
          <w:szCs w:val="22"/>
        </w:rPr>
        <w:t>15</w:t>
      </w:r>
      <w:r w:rsidRPr="00B06812">
        <w:rPr>
          <w:rFonts w:ascii="Roboto Medium" w:hAnsi="Roboto Medium" w:cs="Arial"/>
          <w:strike/>
          <w:color w:val="000000" w:themeColor="text1"/>
          <w:sz w:val="22"/>
          <w:szCs w:val="22"/>
        </w:rPr>
        <w:t>0 Lacs</w:t>
      </w:r>
      <w:r w:rsidRPr="003304DF">
        <w:rPr>
          <w:rFonts w:ascii="Roboto Light" w:hAnsi="Roboto Light" w:cs="Arial"/>
          <w:bCs/>
          <w:sz w:val="22"/>
          <w:szCs w:val="22"/>
        </w:rPr>
        <w:t xml:space="preserve"> </w:t>
      </w:r>
      <w:r w:rsidR="00B06812" w:rsidRPr="00B06812">
        <w:rPr>
          <w:rFonts w:ascii="Roboto Medium" w:hAnsi="Roboto Medium" w:cs="Arial"/>
          <w:color w:val="FF0000"/>
          <w:sz w:val="22"/>
          <w:szCs w:val="22"/>
        </w:rPr>
        <w:t>70 Lac</w:t>
      </w:r>
      <w:r w:rsidR="00B06812" w:rsidRPr="00B06812">
        <w:rPr>
          <w:rFonts w:ascii="Roboto Light" w:hAnsi="Roboto Light" w:cs="Arial"/>
          <w:bCs/>
          <w:color w:val="FF0000"/>
          <w:sz w:val="22"/>
          <w:szCs w:val="22"/>
        </w:rPr>
        <w:t xml:space="preserve"> </w:t>
      </w:r>
      <w:r w:rsidRPr="003304DF">
        <w:rPr>
          <w:rFonts w:ascii="Roboto Light" w:hAnsi="Roboto Light" w:cs="Arial"/>
          <w:bCs/>
          <w:sz w:val="22"/>
          <w:szCs w:val="22"/>
        </w:rPr>
        <w:t xml:space="preserve">for the proposed engagement. The evaluation of variable fees will start from </w:t>
      </w:r>
      <w:r w:rsidR="00991931">
        <w:rPr>
          <w:rFonts w:ascii="Roboto Light" w:hAnsi="Roboto Light" w:cs="Arial"/>
          <w:bCs/>
          <w:sz w:val="22"/>
          <w:szCs w:val="22"/>
        </w:rPr>
        <w:t>6</w:t>
      </w:r>
      <w:r w:rsidRPr="003304DF">
        <w:rPr>
          <w:rFonts w:ascii="Roboto Light" w:hAnsi="Roboto Light" w:cs="Arial"/>
          <w:bCs/>
          <w:sz w:val="22"/>
          <w:szCs w:val="22"/>
          <w:vertAlign w:val="superscript"/>
        </w:rPr>
        <w:t>th</w:t>
      </w:r>
      <w:r w:rsidRPr="003304DF">
        <w:rPr>
          <w:rFonts w:ascii="Roboto Light" w:hAnsi="Roboto Light" w:cs="Arial"/>
          <w:bCs/>
          <w:sz w:val="22"/>
          <w:szCs w:val="22"/>
        </w:rPr>
        <w:t xml:space="preserve"> month </w:t>
      </w:r>
      <w:r>
        <w:rPr>
          <w:rFonts w:ascii="Roboto Light" w:hAnsi="Roboto Light" w:cs="Arial"/>
          <w:bCs/>
          <w:sz w:val="22"/>
          <w:szCs w:val="22"/>
        </w:rPr>
        <w:t xml:space="preserve">from start of Phase 2 of </w:t>
      </w:r>
      <w:r w:rsidRPr="003304DF">
        <w:rPr>
          <w:rFonts w:ascii="Roboto Light" w:hAnsi="Roboto Light" w:cs="Arial"/>
          <w:bCs/>
          <w:sz w:val="22"/>
          <w:szCs w:val="22"/>
        </w:rPr>
        <w:t xml:space="preserve">engagement and continue for </w:t>
      </w:r>
      <w:r>
        <w:rPr>
          <w:rFonts w:ascii="Roboto Light" w:hAnsi="Roboto Light" w:cs="Arial"/>
          <w:bCs/>
          <w:sz w:val="22"/>
          <w:szCs w:val="22"/>
        </w:rPr>
        <w:t>9</w:t>
      </w:r>
      <w:r w:rsidRPr="003304DF">
        <w:rPr>
          <w:rFonts w:ascii="Roboto Light" w:hAnsi="Roboto Light" w:cs="Arial"/>
          <w:bCs/>
          <w:sz w:val="22"/>
          <w:szCs w:val="22"/>
        </w:rPr>
        <w:t xml:space="preserve"> months</w:t>
      </w:r>
      <w:r>
        <w:rPr>
          <w:rFonts w:ascii="Roboto Light" w:hAnsi="Roboto Light" w:cs="Arial"/>
          <w:bCs/>
          <w:sz w:val="22"/>
          <w:szCs w:val="22"/>
        </w:rPr>
        <w:t>.</w:t>
      </w:r>
      <w:r w:rsidRPr="003304DF">
        <w:rPr>
          <w:rFonts w:ascii="Roboto Light" w:hAnsi="Roboto Light" w:cs="Arial"/>
          <w:bCs/>
          <w:sz w:val="22"/>
          <w:szCs w:val="22"/>
        </w:rPr>
        <w:t xml:space="preserve"> </w:t>
      </w:r>
      <w:r w:rsidR="00991931">
        <w:rPr>
          <w:rFonts w:ascii="Roboto Light" w:hAnsi="Roboto Light" w:cs="Arial"/>
          <w:sz w:val="22"/>
          <w:szCs w:val="22"/>
        </w:rPr>
        <w:t>Lenexis</w:t>
      </w:r>
      <w:r w:rsidRPr="00090D8C">
        <w:rPr>
          <w:rFonts w:ascii="Roboto Light" w:hAnsi="Roboto Light" w:cs="Arial"/>
          <w:sz w:val="22"/>
          <w:szCs w:val="22"/>
        </w:rPr>
        <w:t xml:space="preserve"> will nominate a single point of contact to finalize the </w:t>
      </w:r>
      <w:r>
        <w:rPr>
          <w:rFonts w:ascii="Roboto Light" w:hAnsi="Roboto Light" w:cs="Arial"/>
          <w:sz w:val="22"/>
          <w:szCs w:val="22"/>
        </w:rPr>
        <w:t>baseline</w:t>
      </w:r>
      <w:r w:rsidRPr="00090D8C">
        <w:rPr>
          <w:rFonts w:ascii="Roboto Light" w:hAnsi="Roboto Light" w:cs="Arial"/>
          <w:sz w:val="22"/>
          <w:szCs w:val="22"/>
        </w:rPr>
        <w:t xml:space="preserve"> and timely disbursement of </w:t>
      </w:r>
      <w:r>
        <w:rPr>
          <w:rFonts w:ascii="Roboto Light" w:hAnsi="Roboto Light" w:cs="Arial"/>
          <w:sz w:val="22"/>
          <w:szCs w:val="22"/>
        </w:rPr>
        <w:t>V</w:t>
      </w:r>
      <w:r w:rsidRPr="00090D8C">
        <w:rPr>
          <w:rFonts w:ascii="Roboto Light" w:hAnsi="Roboto Light" w:cs="Arial"/>
          <w:sz w:val="22"/>
          <w:szCs w:val="22"/>
        </w:rPr>
        <w:t xml:space="preserve">ariable </w:t>
      </w:r>
      <w:r>
        <w:rPr>
          <w:rFonts w:ascii="Roboto Light" w:hAnsi="Roboto Light" w:cs="Arial"/>
          <w:sz w:val="22"/>
          <w:szCs w:val="22"/>
        </w:rPr>
        <w:t>F</w:t>
      </w:r>
      <w:r w:rsidRPr="00090D8C">
        <w:rPr>
          <w:rFonts w:ascii="Roboto Light" w:hAnsi="Roboto Light" w:cs="Arial"/>
          <w:sz w:val="22"/>
          <w:szCs w:val="22"/>
        </w:rPr>
        <w:t xml:space="preserve">ee at the end of each </w:t>
      </w:r>
      <w:r>
        <w:rPr>
          <w:rFonts w:ascii="Roboto Light" w:hAnsi="Roboto Light" w:cs="Arial"/>
          <w:sz w:val="22"/>
          <w:szCs w:val="22"/>
        </w:rPr>
        <w:t xml:space="preserve">evaluation </w:t>
      </w:r>
      <w:r w:rsidRPr="00090D8C">
        <w:rPr>
          <w:rFonts w:ascii="Roboto Light" w:hAnsi="Roboto Light" w:cs="Arial"/>
          <w:sz w:val="22"/>
          <w:szCs w:val="22"/>
        </w:rPr>
        <w:t>period.</w:t>
      </w:r>
    </w:p>
    <w:p w14:paraId="05184749" w14:textId="7A2C0BE9" w:rsidR="003D3C12" w:rsidRPr="003D3C12" w:rsidRDefault="003D3C12" w:rsidP="00991931">
      <w:pPr>
        <w:spacing w:before="120" w:after="120" w:line="276" w:lineRule="auto"/>
        <w:jc w:val="both"/>
        <w:rPr>
          <w:rFonts w:ascii="Roboto Light" w:hAnsi="Roboto Light" w:cs="Arial"/>
          <w:color w:val="FF0000"/>
          <w:sz w:val="22"/>
          <w:szCs w:val="22"/>
        </w:rPr>
      </w:pPr>
      <w:r w:rsidRPr="003D3C12">
        <w:rPr>
          <w:rFonts w:ascii="Roboto Light" w:hAnsi="Roboto Light" w:cs="Arial"/>
          <w:color w:val="FF0000"/>
          <w:sz w:val="22"/>
          <w:szCs w:val="22"/>
        </w:rPr>
        <w:t>Give the structure of the variable fee for each parameter. These will be finalised mutually.</w:t>
      </w:r>
    </w:p>
    <w:p w14:paraId="2ED07EB2" w14:textId="3D701F2B" w:rsidR="003D3C12" w:rsidRPr="003D3C12" w:rsidRDefault="003D3C12" w:rsidP="00991931">
      <w:pPr>
        <w:spacing w:before="120" w:after="120" w:line="276" w:lineRule="auto"/>
        <w:jc w:val="both"/>
        <w:rPr>
          <w:rFonts w:ascii="Roboto Light" w:hAnsi="Roboto Light" w:cs="Arial"/>
          <w:color w:val="FF0000"/>
          <w:sz w:val="22"/>
          <w:szCs w:val="22"/>
        </w:rPr>
      </w:pPr>
      <w:r w:rsidRPr="003D3C12">
        <w:rPr>
          <w:rFonts w:ascii="Roboto Light" w:hAnsi="Roboto Light" w:cs="Arial"/>
          <w:color w:val="FF0000"/>
          <w:sz w:val="22"/>
          <w:szCs w:val="22"/>
        </w:rPr>
        <w:t>Otif- slabs</w:t>
      </w:r>
      <w:r>
        <w:rPr>
          <w:rFonts w:ascii="Roboto Light" w:hAnsi="Roboto Light" w:cs="Arial"/>
          <w:color w:val="FF0000"/>
          <w:sz w:val="22"/>
          <w:szCs w:val="22"/>
        </w:rPr>
        <w:t xml:space="preserve">. </w:t>
      </w:r>
    </w:p>
    <w:p w14:paraId="2055F502" w14:textId="29E80AC4" w:rsidR="003D3C12" w:rsidRPr="003D3C12" w:rsidRDefault="003D3C12" w:rsidP="00991931">
      <w:pPr>
        <w:spacing w:before="120" w:after="120" w:line="276" w:lineRule="auto"/>
        <w:jc w:val="both"/>
        <w:rPr>
          <w:rFonts w:ascii="Roboto Light" w:hAnsi="Roboto Light" w:cs="Arial"/>
          <w:color w:val="FF0000"/>
          <w:sz w:val="22"/>
          <w:szCs w:val="22"/>
        </w:rPr>
      </w:pPr>
      <w:r w:rsidRPr="003D3C12">
        <w:rPr>
          <w:rFonts w:ascii="Roboto Light" w:hAnsi="Roboto Light" w:cs="Arial"/>
          <w:color w:val="FF0000"/>
          <w:sz w:val="22"/>
          <w:szCs w:val="22"/>
        </w:rPr>
        <w:t>Inventory value sharing- what % of variable fee, per quarter 0.35% for each quarter.</w:t>
      </w:r>
    </w:p>
    <w:p w14:paraId="3F440D26" w14:textId="2082754F" w:rsidR="003D3C12" w:rsidRPr="003D3C12" w:rsidRDefault="003D3C12" w:rsidP="00991931">
      <w:pPr>
        <w:spacing w:before="120" w:after="120" w:line="276" w:lineRule="auto"/>
        <w:jc w:val="both"/>
        <w:rPr>
          <w:rFonts w:ascii="Roboto Light" w:hAnsi="Roboto Light" w:cs="Arial"/>
          <w:color w:val="FF0000"/>
          <w:sz w:val="22"/>
          <w:szCs w:val="22"/>
        </w:rPr>
      </w:pPr>
      <w:r w:rsidRPr="003D3C12">
        <w:rPr>
          <w:rFonts w:ascii="Roboto Light" w:hAnsi="Roboto Light" w:cs="Arial"/>
          <w:color w:val="FF0000"/>
          <w:sz w:val="22"/>
          <w:szCs w:val="22"/>
        </w:rPr>
        <w:t>Cost savings.</w:t>
      </w:r>
      <w:r>
        <w:rPr>
          <w:rFonts w:ascii="Roboto Light" w:hAnsi="Roboto Light" w:cs="Arial"/>
          <w:color w:val="FF0000"/>
          <w:sz w:val="22"/>
          <w:szCs w:val="22"/>
        </w:rPr>
        <w:t>- 20% of the cost savings</w:t>
      </w:r>
    </w:p>
    <w:p w14:paraId="3AB333BF" w14:textId="77777777" w:rsidR="003D3C12" w:rsidRDefault="003D3C12" w:rsidP="00991931">
      <w:pPr>
        <w:spacing w:before="120" w:after="120" w:line="276" w:lineRule="auto"/>
        <w:jc w:val="both"/>
        <w:rPr>
          <w:rFonts w:ascii="Roboto Light" w:hAnsi="Roboto Light" w:cs="Arial"/>
          <w:sz w:val="22"/>
          <w:szCs w:val="22"/>
        </w:rPr>
      </w:pPr>
    </w:p>
    <w:p w14:paraId="35FCF810" w14:textId="08A0583C" w:rsidR="00B06812" w:rsidRPr="002D471C" w:rsidRDefault="00B06812" w:rsidP="00B06812">
      <w:pPr>
        <w:spacing w:before="120" w:after="120" w:line="276" w:lineRule="auto"/>
        <w:jc w:val="both"/>
        <w:rPr>
          <w:rFonts w:ascii="Roboto Light" w:hAnsi="Roboto Light" w:cs="Arial"/>
          <w:sz w:val="22"/>
          <w:szCs w:val="22"/>
        </w:rPr>
      </w:pPr>
      <w:r>
        <w:rPr>
          <w:rFonts w:ascii="Roboto Light" w:hAnsi="Roboto Light" w:cs="Arial"/>
          <w:sz w:val="22"/>
          <w:szCs w:val="22"/>
        </w:rPr>
        <w:t>The comparison of commercial terms and fees in original and revised proposal is summarised in table below,</w:t>
      </w:r>
      <w:r w:rsidR="003D3C12">
        <w:rPr>
          <w:rFonts w:ascii="Roboto Light" w:hAnsi="Roboto Light" w:cs="Arial"/>
          <w:sz w:val="22"/>
          <w:szCs w:val="22"/>
        </w:rPr>
        <w:t xml:space="preserve"> </w:t>
      </w:r>
      <w:r w:rsidR="003D3C12" w:rsidRPr="003D3C12">
        <w:rPr>
          <w:rFonts w:ascii="Roboto Light" w:hAnsi="Roboto Light" w:cs="Arial"/>
          <w:b/>
          <w:bCs/>
          <w:color w:val="FF0000"/>
          <w:sz w:val="22"/>
          <w:szCs w:val="22"/>
        </w:rPr>
        <w:t xml:space="preserve">this table to </w:t>
      </w:r>
      <w:r w:rsidR="003D3C12">
        <w:rPr>
          <w:rFonts w:ascii="Roboto Light" w:hAnsi="Roboto Light" w:cs="Arial"/>
          <w:b/>
          <w:bCs/>
          <w:color w:val="FF0000"/>
          <w:sz w:val="22"/>
          <w:szCs w:val="22"/>
        </w:rPr>
        <w:t>be</w:t>
      </w:r>
      <w:r w:rsidR="003D3C12" w:rsidRPr="003D3C12">
        <w:rPr>
          <w:rFonts w:ascii="Roboto Light" w:hAnsi="Roboto Light" w:cs="Arial"/>
          <w:b/>
          <w:bCs/>
          <w:color w:val="FF0000"/>
          <w:sz w:val="22"/>
          <w:szCs w:val="22"/>
        </w:rPr>
        <w:t xml:space="preserve"> removed. </w:t>
      </w:r>
      <w:r w:rsidR="003D3C12">
        <w:rPr>
          <w:rFonts w:ascii="Roboto Light" w:hAnsi="Roboto Light" w:cs="Arial"/>
          <w:b/>
          <w:bCs/>
          <w:color w:val="FF0000"/>
          <w:sz w:val="22"/>
          <w:szCs w:val="22"/>
        </w:rPr>
        <w:t>Put it in mail body</w:t>
      </w:r>
    </w:p>
    <w:tbl>
      <w:tblPr>
        <w:tblStyle w:val="GridTable1Light"/>
        <w:tblW w:w="13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50"/>
        <w:gridCol w:w="2268"/>
        <w:gridCol w:w="5102"/>
        <w:gridCol w:w="5102"/>
      </w:tblGrid>
      <w:tr w:rsidR="00B06812" w:rsidRPr="00B06812" w14:paraId="461EB28B" w14:textId="77777777" w:rsidTr="006D002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8BC0A32" w14:textId="77777777" w:rsidR="00B06812" w:rsidRPr="00B06812" w:rsidRDefault="00B06812" w:rsidP="006D0020">
            <w:pPr>
              <w:spacing w:line="276" w:lineRule="auto"/>
              <w:jc w:val="center"/>
              <w:rPr>
                <w:rFonts w:ascii="Roboto Medium" w:hAnsi="Roboto Medium" w:cs="Arial"/>
                <w:b w:val="0"/>
                <w:bCs w:val="0"/>
                <w:sz w:val="20"/>
                <w:szCs w:val="20"/>
              </w:rPr>
            </w:pPr>
            <w:r w:rsidRPr="00B06812">
              <w:rPr>
                <w:rFonts w:ascii="Roboto Medium" w:hAnsi="Roboto Medium" w:cs="Arial"/>
                <w:b w:val="0"/>
                <w:bCs w:val="0"/>
                <w:sz w:val="20"/>
                <w:szCs w:val="20"/>
              </w:rPr>
              <w:t>Sr. No.</w:t>
            </w:r>
          </w:p>
        </w:tc>
        <w:tc>
          <w:tcPr>
            <w:tcW w:w="2268" w:type="dxa"/>
            <w:vAlign w:val="center"/>
          </w:tcPr>
          <w:p w14:paraId="50DFED0A" w14:textId="77777777" w:rsidR="00B06812" w:rsidRPr="00B06812" w:rsidRDefault="00B06812" w:rsidP="006D0020">
            <w:pPr>
              <w:spacing w:line="276" w:lineRule="auto"/>
              <w:cnfStyle w:val="100000000000" w:firstRow="1" w:lastRow="0" w:firstColumn="0" w:lastColumn="0" w:oddVBand="0" w:evenVBand="0" w:oddHBand="0" w:evenHBand="0" w:firstRowFirstColumn="0" w:firstRowLastColumn="0" w:lastRowFirstColumn="0" w:lastRowLastColumn="0"/>
              <w:rPr>
                <w:rFonts w:ascii="Roboto Medium" w:hAnsi="Roboto Medium" w:cs="Arial"/>
                <w:b w:val="0"/>
                <w:bCs w:val="0"/>
                <w:sz w:val="20"/>
                <w:szCs w:val="20"/>
              </w:rPr>
            </w:pPr>
            <w:r w:rsidRPr="00B06812">
              <w:rPr>
                <w:rFonts w:ascii="Roboto Medium" w:hAnsi="Roboto Medium" w:cs="Arial"/>
                <w:b w:val="0"/>
                <w:bCs w:val="0"/>
                <w:sz w:val="20"/>
                <w:szCs w:val="20"/>
              </w:rPr>
              <w:t>Parameter</w:t>
            </w:r>
          </w:p>
        </w:tc>
        <w:tc>
          <w:tcPr>
            <w:tcW w:w="5102" w:type="dxa"/>
            <w:vAlign w:val="center"/>
          </w:tcPr>
          <w:p w14:paraId="39958069" w14:textId="77777777" w:rsidR="00B06812" w:rsidRPr="00B06812" w:rsidRDefault="00B06812" w:rsidP="006D0020">
            <w:pPr>
              <w:spacing w:line="276" w:lineRule="auto"/>
              <w:cnfStyle w:val="100000000000" w:firstRow="1" w:lastRow="0" w:firstColumn="0" w:lastColumn="0" w:oddVBand="0" w:evenVBand="0" w:oddHBand="0" w:evenHBand="0" w:firstRowFirstColumn="0" w:firstRowLastColumn="0" w:lastRowFirstColumn="0" w:lastRowLastColumn="0"/>
              <w:rPr>
                <w:rFonts w:ascii="Roboto Medium" w:hAnsi="Roboto Medium" w:cs="Arial"/>
                <w:b w:val="0"/>
                <w:bCs w:val="0"/>
                <w:sz w:val="20"/>
                <w:szCs w:val="20"/>
              </w:rPr>
            </w:pPr>
            <w:r w:rsidRPr="00B06812">
              <w:rPr>
                <w:rFonts w:ascii="Roboto Medium" w:hAnsi="Roboto Medium" w:cs="Arial"/>
                <w:b w:val="0"/>
                <w:bCs w:val="0"/>
                <w:sz w:val="20"/>
                <w:szCs w:val="20"/>
              </w:rPr>
              <w:t>Original Proposal</w:t>
            </w:r>
          </w:p>
        </w:tc>
        <w:tc>
          <w:tcPr>
            <w:tcW w:w="5102" w:type="dxa"/>
            <w:vAlign w:val="center"/>
          </w:tcPr>
          <w:p w14:paraId="376C0593" w14:textId="77777777" w:rsidR="00B06812" w:rsidRPr="00B06812" w:rsidRDefault="00B06812" w:rsidP="006D0020">
            <w:pPr>
              <w:spacing w:line="276" w:lineRule="auto"/>
              <w:cnfStyle w:val="100000000000" w:firstRow="1" w:lastRow="0" w:firstColumn="0" w:lastColumn="0" w:oddVBand="0" w:evenVBand="0" w:oddHBand="0" w:evenHBand="0" w:firstRowFirstColumn="0" w:firstRowLastColumn="0" w:lastRowFirstColumn="0" w:lastRowLastColumn="0"/>
              <w:rPr>
                <w:rFonts w:ascii="Roboto Medium" w:hAnsi="Roboto Medium" w:cs="Arial"/>
                <w:b w:val="0"/>
                <w:bCs w:val="0"/>
                <w:sz w:val="20"/>
                <w:szCs w:val="20"/>
              </w:rPr>
            </w:pPr>
            <w:r w:rsidRPr="00B06812">
              <w:rPr>
                <w:rFonts w:ascii="Roboto Medium" w:hAnsi="Roboto Medium" w:cs="Arial"/>
                <w:b w:val="0"/>
                <w:bCs w:val="0"/>
                <w:sz w:val="20"/>
                <w:szCs w:val="20"/>
              </w:rPr>
              <w:t>Revised Proposal</w:t>
            </w:r>
          </w:p>
        </w:tc>
      </w:tr>
      <w:tr w:rsidR="00B06812" w:rsidRPr="00B06812" w14:paraId="58698C07"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2B445AE" w14:textId="77777777"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1</w:t>
            </w:r>
          </w:p>
        </w:tc>
        <w:tc>
          <w:tcPr>
            <w:tcW w:w="2268" w:type="dxa"/>
            <w:vAlign w:val="center"/>
          </w:tcPr>
          <w:p w14:paraId="78E1ED1D"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Scope</w:t>
            </w:r>
          </w:p>
        </w:tc>
        <w:tc>
          <w:tcPr>
            <w:tcW w:w="5102" w:type="dxa"/>
            <w:vAlign w:val="center"/>
          </w:tcPr>
          <w:p w14:paraId="0E5267A0"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Operations &amp; Supply Chain Management</w:t>
            </w:r>
          </w:p>
        </w:tc>
        <w:tc>
          <w:tcPr>
            <w:tcW w:w="5102" w:type="dxa"/>
            <w:vAlign w:val="center"/>
          </w:tcPr>
          <w:p w14:paraId="0A5E22CB"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Operations &amp; Supply Chain Management</w:t>
            </w:r>
          </w:p>
        </w:tc>
      </w:tr>
      <w:tr w:rsidR="00B06812" w:rsidRPr="00B06812" w14:paraId="4CB4A22F"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13322" w:type="dxa"/>
            <w:gridSpan w:val="4"/>
            <w:vAlign w:val="center"/>
          </w:tcPr>
          <w:p w14:paraId="642DD0EB" w14:textId="77777777" w:rsidR="00B06812" w:rsidRPr="00B06812" w:rsidRDefault="00B06812" w:rsidP="006D0020">
            <w:pPr>
              <w:spacing w:line="276" w:lineRule="auto"/>
              <w:rPr>
                <w:rFonts w:ascii="Roboto Medium" w:hAnsi="Roboto Medium" w:cs="Arial"/>
                <w:b w:val="0"/>
                <w:bCs w:val="0"/>
                <w:sz w:val="20"/>
                <w:szCs w:val="20"/>
              </w:rPr>
            </w:pPr>
            <w:r w:rsidRPr="00B06812">
              <w:rPr>
                <w:rFonts w:ascii="Roboto Medium" w:hAnsi="Roboto Medium" w:cs="Arial"/>
                <w:b w:val="0"/>
                <w:bCs w:val="0"/>
                <w:sz w:val="20"/>
                <w:szCs w:val="20"/>
              </w:rPr>
              <w:t>Solution Blueprint Preparation</w:t>
            </w:r>
          </w:p>
        </w:tc>
      </w:tr>
      <w:tr w:rsidR="00B06812" w:rsidRPr="00B06812" w14:paraId="7CDE41C7"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8BEC49C" w14:textId="77777777"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2</w:t>
            </w:r>
          </w:p>
        </w:tc>
        <w:tc>
          <w:tcPr>
            <w:tcW w:w="2268" w:type="dxa"/>
            <w:vAlign w:val="center"/>
          </w:tcPr>
          <w:p w14:paraId="59895EDA"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Duration</w:t>
            </w:r>
          </w:p>
        </w:tc>
        <w:tc>
          <w:tcPr>
            <w:tcW w:w="5102" w:type="dxa"/>
            <w:vAlign w:val="center"/>
          </w:tcPr>
          <w:p w14:paraId="0608A44B"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1 Month</w:t>
            </w:r>
          </w:p>
        </w:tc>
        <w:tc>
          <w:tcPr>
            <w:tcW w:w="5102" w:type="dxa"/>
            <w:vAlign w:val="center"/>
          </w:tcPr>
          <w:p w14:paraId="14939595"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1 Month</w:t>
            </w:r>
          </w:p>
        </w:tc>
      </w:tr>
      <w:tr w:rsidR="00B06812" w:rsidRPr="00B06812" w14:paraId="05B47AD4"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58E6886" w14:textId="77777777"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3</w:t>
            </w:r>
          </w:p>
        </w:tc>
        <w:tc>
          <w:tcPr>
            <w:tcW w:w="2268" w:type="dxa"/>
            <w:vAlign w:val="center"/>
          </w:tcPr>
          <w:p w14:paraId="734CD8D5"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One Time Fees</w:t>
            </w:r>
          </w:p>
        </w:tc>
        <w:tc>
          <w:tcPr>
            <w:tcW w:w="5102" w:type="dxa"/>
            <w:vAlign w:val="center"/>
          </w:tcPr>
          <w:p w14:paraId="662762D4"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24 Lac</w:t>
            </w:r>
          </w:p>
        </w:tc>
        <w:tc>
          <w:tcPr>
            <w:tcW w:w="5102" w:type="dxa"/>
            <w:vAlign w:val="center"/>
          </w:tcPr>
          <w:p w14:paraId="10075E2C"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Medium" w:hAnsi="Roboto Medium" w:cs="Arial"/>
                <w:sz w:val="20"/>
                <w:szCs w:val="20"/>
              </w:rPr>
            </w:pPr>
            <w:r w:rsidRPr="00B06812">
              <w:rPr>
                <w:rFonts w:ascii="Roboto Medium" w:hAnsi="Roboto Medium" w:cs="Arial"/>
                <w:color w:val="FF0000"/>
                <w:sz w:val="20"/>
                <w:szCs w:val="20"/>
              </w:rPr>
              <w:t>20 Lac</w:t>
            </w:r>
          </w:p>
        </w:tc>
      </w:tr>
      <w:tr w:rsidR="00B06812" w:rsidRPr="00B06812" w14:paraId="48685579" w14:textId="77777777" w:rsidTr="006D0020">
        <w:trPr>
          <w:trHeight w:val="68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7D8DD5F" w14:textId="77777777" w:rsidR="00B06812" w:rsidRPr="00B06812" w:rsidRDefault="00B06812" w:rsidP="006D0020">
            <w:pPr>
              <w:spacing w:line="276" w:lineRule="auto"/>
              <w:contextualSpacing/>
              <w:jc w:val="center"/>
              <w:rPr>
                <w:rFonts w:ascii="Roboto Light" w:hAnsi="Roboto Light" w:cs="Arial"/>
                <w:b w:val="0"/>
                <w:bCs w:val="0"/>
                <w:sz w:val="20"/>
                <w:szCs w:val="20"/>
              </w:rPr>
            </w:pPr>
            <w:r w:rsidRPr="00B06812">
              <w:rPr>
                <w:rFonts w:ascii="Roboto Light" w:hAnsi="Roboto Light" w:cs="Arial"/>
                <w:b w:val="0"/>
                <w:bCs w:val="0"/>
                <w:sz w:val="20"/>
                <w:szCs w:val="20"/>
              </w:rPr>
              <w:t>4</w:t>
            </w:r>
          </w:p>
        </w:tc>
        <w:tc>
          <w:tcPr>
            <w:tcW w:w="2268" w:type="dxa"/>
            <w:vAlign w:val="center"/>
          </w:tcPr>
          <w:p w14:paraId="55B174DB" w14:textId="77777777" w:rsidR="00B06812" w:rsidRPr="00B06812" w:rsidRDefault="00B06812" w:rsidP="006D0020">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Payment Terms</w:t>
            </w:r>
          </w:p>
        </w:tc>
        <w:tc>
          <w:tcPr>
            <w:tcW w:w="5102" w:type="dxa"/>
            <w:vAlign w:val="center"/>
          </w:tcPr>
          <w:p w14:paraId="13DCCC41" w14:textId="77777777" w:rsidR="00B06812" w:rsidRPr="00B06812" w:rsidRDefault="00B06812" w:rsidP="006D0020">
            <w:pPr>
              <w:pStyle w:val="Header"/>
              <w:numPr>
                <w:ilvl w:val="1"/>
                <w:numId w:val="2"/>
              </w:numPr>
              <w:tabs>
                <w:tab w:val="clear" w:pos="4513"/>
                <w:tab w:val="clear" w:pos="9026"/>
              </w:tabs>
              <w:spacing w:after="120" w:line="276" w:lineRule="auto"/>
              <w:ind w:left="511" w:hanging="425"/>
              <w:contextualSpacing/>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50% of fee at the start of the engagement</w:t>
            </w:r>
          </w:p>
          <w:p w14:paraId="18949329" w14:textId="77777777" w:rsidR="00B06812" w:rsidRPr="00B06812" w:rsidRDefault="00B06812" w:rsidP="006D0020">
            <w:pPr>
              <w:pStyle w:val="Header"/>
              <w:numPr>
                <w:ilvl w:val="1"/>
                <w:numId w:val="2"/>
              </w:numPr>
              <w:tabs>
                <w:tab w:val="clear" w:pos="4513"/>
                <w:tab w:val="clear" w:pos="9026"/>
              </w:tabs>
              <w:spacing w:after="120" w:line="276" w:lineRule="auto"/>
              <w:ind w:left="511" w:hanging="425"/>
              <w:contextualSpacing/>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Balance 50% on 2</w:t>
            </w:r>
            <w:r w:rsidRPr="00B06812">
              <w:rPr>
                <w:rFonts w:ascii="Roboto Light" w:hAnsi="Roboto Light" w:cs="Arial"/>
                <w:sz w:val="20"/>
                <w:szCs w:val="20"/>
                <w:vertAlign w:val="superscript"/>
              </w:rPr>
              <w:t>nd</w:t>
            </w:r>
            <w:r w:rsidRPr="00B06812">
              <w:rPr>
                <w:rFonts w:ascii="Roboto Light" w:hAnsi="Roboto Light" w:cs="Arial"/>
                <w:sz w:val="20"/>
                <w:szCs w:val="20"/>
              </w:rPr>
              <w:t xml:space="preserve"> day of 2-day session</w:t>
            </w:r>
          </w:p>
        </w:tc>
        <w:tc>
          <w:tcPr>
            <w:tcW w:w="5102" w:type="dxa"/>
            <w:vAlign w:val="center"/>
          </w:tcPr>
          <w:p w14:paraId="16DE528E" w14:textId="77777777" w:rsidR="00B06812" w:rsidRPr="00B06812" w:rsidRDefault="00B06812" w:rsidP="006D0020">
            <w:pPr>
              <w:pStyle w:val="Header"/>
              <w:numPr>
                <w:ilvl w:val="1"/>
                <w:numId w:val="2"/>
              </w:numPr>
              <w:tabs>
                <w:tab w:val="clear" w:pos="4513"/>
                <w:tab w:val="clear" w:pos="9026"/>
              </w:tabs>
              <w:spacing w:line="276" w:lineRule="auto"/>
              <w:ind w:left="511" w:hanging="425"/>
              <w:contextualSpacing/>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50% of fee at the start of the engagement</w:t>
            </w:r>
          </w:p>
          <w:p w14:paraId="6A11D013" w14:textId="77777777" w:rsidR="00B06812" w:rsidRPr="00B06812" w:rsidRDefault="00B06812" w:rsidP="006D0020">
            <w:pPr>
              <w:pStyle w:val="Header"/>
              <w:numPr>
                <w:ilvl w:val="1"/>
                <w:numId w:val="2"/>
              </w:numPr>
              <w:tabs>
                <w:tab w:val="clear" w:pos="4513"/>
                <w:tab w:val="clear" w:pos="9026"/>
              </w:tabs>
              <w:spacing w:line="276" w:lineRule="auto"/>
              <w:ind w:left="511" w:hanging="425"/>
              <w:contextualSpacing/>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Balance 50% on 2nd day of 2-day session</w:t>
            </w:r>
          </w:p>
        </w:tc>
      </w:tr>
      <w:tr w:rsidR="00B06812" w:rsidRPr="00B06812" w14:paraId="5B7CA2B8"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13322" w:type="dxa"/>
            <w:gridSpan w:val="4"/>
            <w:vAlign w:val="center"/>
          </w:tcPr>
          <w:p w14:paraId="65A3E45D" w14:textId="77777777" w:rsidR="00B06812" w:rsidRPr="00B06812" w:rsidRDefault="00B06812" w:rsidP="006D0020">
            <w:pPr>
              <w:spacing w:line="276" w:lineRule="auto"/>
              <w:rPr>
                <w:rFonts w:ascii="Roboto Medium" w:hAnsi="Roboto Medium" w:cs="Arial"/>
                <w:b w:val="0"/>
                <w:bCs w:val="0"/>
                <w:sz w:val="20"/>
                <w:szCs w:val="20"/>
              </w:rPr>
            </w:pPr>
            <w:r w:rsidRPr="00B06812">
              <w:rPr>
                <w:rFonts w:ascii="Roboto Medium" w:hAnsi="Roboto Medium" w:cs="Arial"/>
                <w:b w:val="0"/>
                <w:bCs w:val="0"/>
                <w:sz w:val="20"/>
                <w:szCs w:val="20"/>
              </w:rPr>
              <w:t>Implementation Engagement</w:t>
            </w:r>
          </w:p>
        </w:tc>
      </w:tr>
      <w:tr w:rsidR="00B06812" w:rsidRPr="00B06812" w14:paraId="116527C5"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77B4C00" w14:textId="5E76393B"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5</w:t>
            </w:r>
          </w:p>
        </w:tc>
        <w:tc>
          <w:tcPr>
            <w:tcW w:w="2268" w:type="dxa"/>
            <w:vAlign w:val="center"/>
          </w:tcPr>
          <w:p w14:paraId="301F9011"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Scope</w:t>
            </w:r>
          </w:p>
        </w:tc>
        <w:tc>
          <w:tcPr>
            <w:tcW w:w="5102" w:type="dxa"/>
            <w:vAlign w:val="center"/>
          </w:tcPr>
          <w:p w14:paraId="45E69D83"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Operations &amp; Supply Chain Management</w:t>
            </w:r>
          </w:p>
        </w:tc>
        <w:tc>
          <w:tcPr>
            <w:tcW w:w="5102" w:type="dxa"/>
            <w:vAlign w:val="center"/>
          </w:tcPr>
          <w:p w14:paraId="3B35936A"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Operations &amp; Supply Chain Management</w:t>
            </w:r>
          </w:p>
        </w:tc>
      </w:tr>
      <w:tr w:rsidR="00B06812" w:rsidRPr="00B06812" w14:paraId="0D0275E2"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0B3775F" w14:textId="26CF9E74"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6</w:t>
            </w:r>
          </w:p>
        </w:tc>
        <w:tc>
          <w:tcPr>
            <w:tcW w:w="2268" w:type="dxa"/>
            <w:vAlign w:val="center"/>
          </w:tcPr>
          <w:p w14:paraId="2FF76A4E"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Duration</w:t>
            </w:r>
          </w:p>
        </w:tc>
        <w:tc>
          <w:tcPr>
            <w:tcW w:w="5102" w:type="dxa"/>
            <w:vAlign w:val="center"/>
          </w:tcPr>
          <w:p w14:paraId="41B5F04D"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9 Months</w:t>
            </w:r>
          </w:p>
        </w:tc>
        <w:tc>
          <w:tcPr>
            <w:tcW w:w="5102" w:type="dxa"/>
            <w:vAlign w:val="center"/>
          </w:tcPr>
          <w:p w14:paraId="7BD09C20"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9 Months</w:t>
            </w:r>
          </w:p>
        </w:tc>
      </w:tr>
      <w:tr w:rsidR="00B06812" w:rsidRPr="00B06812" w14:paraId="20858DEF" w14:textId="77777777" w:rsidTr="006D0020">
        <w:trPr>
          <w:trHeight w:val="624"/>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C0062E5" w14:textId="6C7468AE" w:rsidR="00B06812" w:rsidRPr="00B06812" w:rsidRDefault="00B06812" w:rsidP="006D0020">
            <w:pPr>
              <w:spacing w:line="276" w:lineRule="auto"/>
              <w:jc w:val="center"/>
              <w:rPr>
                <w:rFonts w:ascii="Roboto Light" w:hAnsi="Roboto Light" w:cs="Arial"/>
                <w:b w:val="0"/>
                <w:bCs w:val="0"/>
                <w:sz w:val="20"/>
                <w:szCs w:val="20"/>
              </w:rPr>
            </w:pPr>
            <w:r>
              <w:rPr>
                <w:rFonts w:ascii="Roboto Light" w:hAnsi="Roboto Light" w:cs="Arial"/>
                <w:b w:val="0"/>
                <w:bCs w:val="0"/>
                <w:sz w:val="20"/>
                <w:szCs w:val="20"/>
              </w:rPr>
              <w:t>7</w:t>
            </w:r>
          </w:p>
        </w:tc>
        <w:tc>
          <w:tcPr>
            <w:tcW w:w="2268" w:type="dxa"/>
            <w:vAlign w:val="center"/>
          </w:tcPr>
          <w:p w14:paraId="15DEE182"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Fixed Fees</w:t>
            </w:r>
          </w:p>
        </w:tc>
        <w:tc>
          <w:tcPr>
            <w:tcW w:w="5102" w:type="dxa"/>
            <w:vAlign w:val="center"/>
          </w:tcPr>
          <w:p w14:paraId="227DE470"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Rs. 30 Lac per month</w:t>
            </w:r>
          </w:p>
          <w:p w14:paraId="52B1569B"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Total = 30 x 9 = 270 Lac</w:t>
            </w:r>
          </w:p>
        </w:tc>
        <w:tc>
          <w:tcPr>
            <w:tcW w:w="5102" w:type="dxa"/>
            <w:vAlign w:val="center"/>
          </w:tcPr>
          <w:p w14:paraId="785461CE"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Medium" w:hAnsi="Roboto Medium" w:cs="Arial"/>
                <w:color w:val="FF0000"/>
                <w:sz w:val="20"/>
                <w:szCs w:val="20"/>
              </w:rPr>
            </w:pPr>
            <w:r w:rsidRPr="00B06812">
              <w:rPr>
                <w:rFonts w:ascii="Roboto Medium" w:hAnsi="Roboto Medium" w:cs="Arial"/>
                <w:color w:val="FF0000"/>
                <w:sz w:val="20"/>
                <w:szCs w:val="20"/>
              </w:rPr>
              <w:t>Rs. 20 Lac per month</w:t>
            </w:r>
          </w:p>
          <w:p w14:paraId="58391272"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Medium" w:hAnsi="Roboto Medium" w:cs="Arial"/>
                <w:color w:val="FF0000"/>
                <w:sz w:val="20"/>
                <w:szCs w:val="20"/>
              </w:rPr>
              <w:t>Total = 20 x 9 = 180 Lac</w:t>
            </w:r>
          </w:p>
        </w:tc>
      </w:tr>
      <w:tr w:rsidR="00B06812" w:rsidRPr="00B06812" w14:paraId="2BB49D97" w14:textId="77777777" w:rsidTr="006D0020">
        <w:trPr>
          <w:trHeight w:val="680"/>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EA2E097" w14:textId="759EBFA1" w:rsidR="00B06812" w:rsidRPr="00B06812" w:rsidRDefault="00B06812" w:rsidP="006D0020">
            <w:pPr>
              <w:spacing w:line="276" w:lineRule="auto"/>
              <w:jc w:val="center"/>
              <w:rPr>
                <w:rFonts w:ascii="Roboto Light" w:hAnsi="Roboto Light" w:cs="Arial"/>
                <w:b w:val="0"/>
                <w:bCs w:val="0"/>
                <w:sz w:val="20"/>
                <w:szCs w:val="20"/>
              </w:rPr>
            </w:pPr>
            <w:r>
              <w:rPr>
                <w:rFonts w:ascii="Roboto Light" w:hAnsi="Roboto Light" w:cs="Arial"/>
                <w:b w:val="0"/>
                <w:bCs w:val="0"/>
                <w:sz w:val="20"/>
                <w:szCs w:val="20"/>
              </w:rPr>
              <w:t>8</w:t>
            </w:r>
          </w:p>
        </w:tc>
        <w:tc>
          <w:tcPr>
            <w:tcW w:w="2268" w:type="dxa"/>
            <w:vAlign w:val="center"/>
          </w:tcPr>
          <w:p w14:paraId="098EE7BC"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VectorFLOW</w:t>
            </w:r>
          </w:p>
        </w:tc>
        <w:tc>
          <w:tcPr>
            <w:tcW w:w="5102" w:type="dxa"/>
            <w:vAlign w:val="center"/>
          </w:tcPr>
          <w:p w14:paraId="4A5CD9D5"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 xml:space="preserve">Yes </w:t>
            </w:r>
          </w:p>
          <w:p w14:paraId="671DA59B"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(Included in Fixed Fee)</w:t>
            </w:r>
          </w:p>
        </w:tc>
        <w:tc>
          <w:tcPr>
            <w:tcW w:w="5102" w:type="dxa"/>
            <w:vAlign w:val="center"/>
          </w:tcPr>
          <w:p w14:paraId="7767145B"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 xml:space="preserve">Yes </w:t>
            </w:r>
          </w:p>
          <w:p w14:paraId="4884DA39"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(Included in Fixed Fee)</w:t>
            </w:r>
          </w:p>
        </w:tc>
      </w:tr>
      <w:tr w:rsidR="00B06812" w:rsidRPr="00B06812" w14:paraId="66CEB5D1"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B0E7E60" w14:textId="08F9843E" w:rsidR="00B06812" w:rsidRPr="00B06812" w:rsidRDefault="00B06812" w:rsidP="006D0020">
            <w:pPr>
              <w:spacing w:line="276" w:lineRule="auto"/>
              <w:jc w:val="center"/>
              <w:rPr>
                <w:rFonts w:ascii="Roboto Light" w:hAnsi="Roboto Light" w:cs="Arial"/>
                <w:b w:val="0"/>
                <w:bCs w:val="0"/>
                <w:sz w:val="20"/>
                <w:szCs w:val="20"/>
              </w:rPr>
            </w:pPr>
            <w:r>
              <w:rPr>
                <w:rFonts w:ascii="Roboto Light" w:hAnsi="Roboto Light" w:cs="Arial"/>
                <w:b w:val="0"/>
                <w:bCs w:val="0"/>
                <w:sz w:val="20"/>
                <w:szCs w:val="20"/>
              </w:rPr>
              <w:lastRenderedPageBreak/>
              <w:t>9</w:t>
            </w:r>
          </w:p>
        </w:tc>
        <w:tc>
          <w:tcPr>
            <w:tcW w:w="2268" w:type="dxa"/>
            <w:vAlign w:val="center"/>
          </w:tcPr>
          <w:p w14:paraId="0612FE86"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Variable Fees</w:t>
            </w:r>
          </w:p>
        </w:tc>
        <w:tc>
          <w:tcPr>
            <w:tcW w:w="5102" w:type="dxa"/>
            <w:vAlign w:val="center"/>
          </w:tcPr>
          <w:p w14:paraId="21BAFF66"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Cap Rs. 150 Lac</w:t>
            </w:r>
          </w:p>
        </w:tc>
        <w:tc>
          <w:tcPr>
            <w:tcW w:w="5102" w:type="dxa"/>
            <w:vAlign w:val="center"/>
          </w:tcPr>
          <w:p w14:paraId="1DE49FAF"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Medium" w:hAnsi="Roboto Medium" w:cs="Arial"/>
                <w:sz w:val="20"/>
                <w:szCs w:val="20"/>
              </w:rPr>
            </w:pPr>
            <w:r w:rsidRPr="00B06812">
              <w:rPr>
                <w:rFonts w:ascii="Roboto Medium" w:hAnsi="Roboto Medium" w:cs="Arial"/>
                <w:color w:val="FF0000"/>
                <w:sz w:val="20"/>
                <w:szCs w:val="20"/>
              </w:rPr>
              <w:t>Cap Rs. 70 Lac</w:t>
            </w:r>
          </w:p>
        </w:tc>
      </w:tr>
      <w:tr w:rsidR="00B06812" w:rsidRPr="00B06812" w14:paraId="2A63C68A" w14:textId="77777777" w:rsidTr="006D0020">
        <w:trPr>
          <w:trHeight w:val="964"/>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3220A70" w14:textId="748516E2" w:rsidR="00B06812" w:rsidRPr="00B06812" w:rsidRDefault="00B06812" w:rsidP="006D0020">
            <w:pPr>
              <w:spacing w:line="276" w:lineRule="auto"/>
              <w:jc w:val="center"/>
              <w:rPr>
                <w:rFonts w:ascii="Roboto Light" w:hAnsi="Roboto Light" w:cs="Arial"/>
                <w:b w:val="0"/>
                <w:bCs w:val="0"/>
                <w:sz w:val="20"/>
                <w:szCs w:val="20"/>
              </w:rPr>
            </w:pPr>
            <w:r w:rsidRPr="00B06812">
              <w:rPr>
                <w:rFonts w:ascii="Roboto Light" w:hAnsi="Roboto Light" w:cs="Arial"/>
                <w:b w:val="0"/>
                <w:bCs w:val="0"/>
                <w:sz w:val="20"/>
                <w:szCs w:val="20"/>
              </w:rPr>
              <w:t>1</w:t>
            </w:r>
            <w:r>
              <w:rPr>
                <w:rFonts w:ascii="Roboto Light" w:hAnsi="Roboto Light" w:cs="Arial"/>
                <w:b w:val="0"/>
                <w:bCs w:val="0"/>
                <w:sz w:val="20"/>
                <w:szCs w:val="20"/>
              </w:rPr>
              <w:t>0</w:t>
            </w:r>
          </w:p>
        </w:tc>
        <w:tc>
          <w:tcPr>
            <w:tcW w:w="2268" w:type="dxa"/>
            <w:vAlign w:val="center"/>
          </w:tcPr>
          <w:p w14:paraId="6BF739A9"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Light" w:hAnsi="Roboto Light" w:cs="Arial"/>
                <w:sz w:val="20"/>
                <w:szCs w:val="20"/>
              </w:rPr>
            </w:pPr>
            <w:r w:rsidRPr="00B06812">
              <w:rPr>
                <w:rFonts w:ascii="Roboto Light" w:hAnsi="Roboto Light" w:cs="Arial"/>
                <w:sz w:val="20"/>
                <w:szCs w:val="20"/>
              </w:rPr>
              <w:t>Variable Fees Parameters</w:t>
            </w:r>
          </w:p>
        </w:tc>
        <w:tc>
          <w:tcPr>
            <w:tcW w:w="5102" w:type="dxa"/>
            <w:vAlign w:val="center"/>
          </w:tcPr>
          <w:p w14:paraId="066BF379"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 xml:space="preserve">Reduction in Days of Inventory across supply chain </w:t>
            </w:r>
          </w:p>
          <w:p w14:paraId="76680BCC"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OTIF % of order completion within 15 min at kitchens</w:t>
            </w:r>
          </w:p>
          <w:p w14:paraId="10997CB6"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Demonstrated cost savings</w:t>
            </w:r>
          </w:p>
        </w:tc>
        <w:tc>
          <w:tcPr>
            <w:tcW w:w="5102" w:type="dxa"/>
            <w:vAlign w:val="center"/>
          </w:tcPr>
          <w:p w14:paraId="6B51FF4C"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 xml:space="preserve">Reduction in Days of Inventory across supply chain </w:t>
            </w:r>
          </w:p>
          <w:p w14:paraId="43BBF4C1"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OTIF % of order completion within 15 min at kitchens</w:t>
            </w:r>
          </w:p>
          <w:p w14:paraId="1CA96A68" w14:textId="77777777" w:rsidR="00B06812" w:rsidRPr="00B06812" w:rsidRDefault="00B06812" w:rsidP="006D0020">
            <w:pPr>
              <w:pStyle w:val="ListParagraph"/>
              <w:numPr>
                <w:ilvl w:val="0"/>
                <w:numId w:val="44"/>
              </w:numPr>
              <w:spacing w:before="0" w:after="0"/>
              <w:ind w:left="227" w:hanging="210"/>
              <w:cnfStyle w:val="000000000000" w:firstRow="0" w:lastRow="0" w:firstColumn="0" w:lastColumn="0" w:oddVBand="0" w:evenVBand="0" w:oddHBand="0" w:evenHBand="0" w:firstRowFirstColumn="0" w:firstRowLastColumn="0" w:lastRowFirstColumn="0" w:lastRowLastColumn="0"/>
              <w:rPr>
                <w:rFonts w:ascii="Roboto Light" w:hAnsi="Roboto Light" w:cs="Arial"/>
              </w:rPr>
            </w:pPr>
            <w:r w:rsidRPr="00B06812">
              <w:rPr>
                <w:rFonts w:ascii="Roboto Light" w:hAnsi="Roboto Light" w:cs="Arial"/>
              </w:rPr>
              <w:t>Demonstrated cost savings</w:t>
            </w:r>
          </w:p>
        </w:tc>
      </w:tr>
      <w:tr w:rsidR="00B06812" w:rsidRPr="00B06812" w14:paraId="7CB521FF" w14:textId="77777777" w:rsidTr="006D0020">
        <w:trPr>
          <w:trHeight w:val="397"/>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0C45CCC" w14:textId="77777777" w:rsidR="00B06812" w:rsidRPr="00B06812" w:rsidRDefault="00B06812" w:rsidP="006D0020">
            <w:pPr>
              <w:spacing w:line="276" w:lineRule="auto"/>
              <w:jc w:val="center"/>
              <w:rPr>
                <w:rFonts w:ascii="Roboto Medium" w:hAnsi="Roboto Medium" w:cs="Arial"/>
                <w:b w:val="0"/>
                <w:bCs w:val="0"/>
                <w:sz w:val="20"/>
                <w:szCs w:val="20"/>
              </w:rPr>
            </w:pPr>
          </w:p>
        </w:tc>
        <w:tc>
          <w:tcPr>
            <w:tcW w:w="2268" w:type="dxa"/>
            <w:vAlign w:val="center"/>
          </w:tcPr>
          <w:p w14:paraId="1828CE96" w14:textId="77777777" w:rsidR="00B06812" w:rsidRPr="00B06812" w:rsidRDefault="00B06812" w:rsidP="006D0020">
            <w:pPr>
              <w:spacing w:line="276" w:lineRule="auto"/>
              <w:cnfStyle w:val="000000000000" w:firstRow="0" w:lastRow="0" w:firstColumn="0" w:lastColumn="0" w:oddVBand="0" w:evenVBand="0" w:oddHBand="0" w:evenHBand="0" w:firstRowFirstColumn="0" w:firstRowLastColumn="0" w:lastRowFirstColumn="0" w:lastRowLastColumn="0"/>
              <w:rPr>
                <w:rFonts w:ascii="Roboto Medium" w:hAnsi="Roboto Medium" w:cs="Arial"/>
                <w:sz w:val="20"/>
                <w:szCs w:val="20"/>
              </w:rPr>
            </w:pPr>
            <w:r w:rsidRPr="00B06812">
              <w:rPr>
                <w:rFonts w:ascii="Roboto Medium" w:hAnsi="Roboto Medium" w:cs="Arial"/>
                <w:sz w:val="20"/>
                <w:szCs w:val="20"/>
              </w:rPr>
              <w:t>Total Fees</w:t>
            </w:r>
          </w:p>
        </w:tc>
        <w:tc>
          <w:tcPr>
            <w:tcW w:w="5102" w:type="dxa"/>
            <w:vAlign w:val="center"/>
          </w:tcPr>
          <w:p w14:paraId="708A071D" w14:textId="77777777" w:rsidR="00B06812" w:rsidRPr="00B06812" w:rsidRDefault="00B06812" w:rsidP="006D0020">
            <w:pPr>
              <w:cnfStyle w:val="000000000000" w:firstRow="0" w:lastRow="0" w:firstColumn="0" w:lastColumn="0" w:oddVBand="0" w:evenVBand="0" w:oddHBand="0" w:evenHBand="0" w:firstRowFirstColumn="0" w:firstRowLastColumn="0" w:lastRowFirstColumn="0" w:lastRowLastColumn="0"/>
              <w:rPr>
                <w:rFonts w:ascii="Roboto Medium" w:hAnsi="Roboto Medium" w:cs="Arial"/>
                <w:sz w:val="20"/>
                <w:szCs w:val="20"/>
              </w:rPr>
            </w:pPr>
            <w:r w:rsidRPr="00B06812">
              <w:rPr>
                <w:rFonts w:ascii="Roboto Medium" w:hAnsi="Roboto Medium" w:cs="Arial"/>
                <w:sz w:val="20"/>
                <w:szCs w:val="20"/>
              </w:rPr>
              <w:t>Rs. 270 + 150 = 420 Lac</w:t>
            </w:r>
          </w:p>
        </w:tc>
        <w:tc>
          <w:tcPr>
            <w:tcW w:w="5102" w:type="dxa"/>
            <w:vAlign w:val="center"/>
          </w:tcPr>
          <w:p w14:paraId="7A3FCD55" w14:textId="77777777" w:rsidR="00B06812" w:rsidRPr="00B06812" w:rsidRDefault="00B06812" w:rsidP="006D0020">
            <w:pPr>
              <w:cnfStyle w:val="000000000000" w:firstRow="0" w:lastRow="0" w:firstColumn="0" w:lastColumn="0" w:oddVBand="0" w:evenVBand="0" w:oddHBand="0" w:evenHBand="0" w:firstRowFirstColumn="0" w:firstRowLastColumn="0" w:lastRowFirstColumn="0" w:lastRowLastColumn="0"/>
              <w:rPr>
                <w:rFonts w:ascii="Roboto Medium" w:hAnsi="Roboto Medium" w:cs="Arial"/>
                <w:color w:val="FF0000"/>
                <w:sz w:val="20"/>
                <w:szCs w:val="20"/>
              </w:rPr>
            </w:pPr>
            <w:r w:rsidRPr="00B06812">
              <w:rPr>
                <w:rFonts w:ascii="Roboto Medium" w:hAnsi="Roboto Medium" w:cs="Arial"/>
                <w:color w:val="FF0000"/>
                <w:sz w:val="20"/>
                <w:szCs w:val="20"/>
              </w:rPr>
              <w:t>Rs. 180 + 70 = 250 Lac</w:t>
            </w:r>
          </w:p>
        </w:tc>
      </w:tr>
    </w:tbl>
    <w:p w14:paraId="0BE69A59" w14:textId="77777777" w:rsidR="00B06812" w:rsidRDefault="00B06812" w:rsidP="00991931">
      <w:pPr>
        <w:spacing w:before="120" w:after="120" w:line="276" w:lineRule="auto"/>
        <w:jc w:val="both"/>
        <w:rPr>
          <w:rFonts w:ascii="Roboto Light" w:hAnsi="Roboto Light" w:cs="Arial"/>
          <w:sz w:val="22"/>
          <w:szCs w:val="22"/>
        </w:rPr>
      </w:pPr>
    </w:p>
    <w:p w14:paraId="6897B2BF" w14:textId="5D2AA4D3" w:rsidR="00991931" w:rsidRDefault="00991931" w:rsidP="00991931">
      <w:pPr>
        <w:spacing w:before="120" w:after="120" w:line="276" w:lineRule="auto"/>
        <w:jc w:val="both"/>
        <w:rPr>
          <w:rFonts w:ascii="Roboto Light" w:hAnsi="Roboto Light" w:cs="Arial"/>
          <w:sz w:val="22"/>
          <w:szCs w:val="22"/>
        </w:rPr>
      </w:pPr>
      <w:r w:rsidRPr="00090D8C">
        <w:rPr>
          <w:rFonts w:ascii="Roboto Light" w:hAnsi="Roboto Light" w:cs="Arial"/>
          <w:sz w:val="22"/>
          <w:szCs w:val="22"/>
        </w:rPr>
        <w:t xml:space="preserve">The parameters and baseline will be mutually agreed within </w:t>
      </w:r>
      <w:r w:rsidR="00B06812">
        <w:rPr>
          <w:rFonts w:ascii="Roboto Light" w:hAnsi="Roboto Light" w:cs="Arial"/>
          <w:sz w:val="22"/>
          <w:szCs w:val="22"/>
        </w:rPr>
        <w:t>2</w:t>
      </w:r>
      <w:r w:rsidR="00B06812" w:rsidRPr="00B06812">
        <w:rPr>
          <w:rFonts w:ascii="Roboto Light" w:hAnsi="Roboto Light" w:cs="Arial"/>
          <w:sz w:val="22"/>
          <w:szCs w:val="22"/>
          <w:vertAlign w:val="superscript"/>
        </w:rPr>
        <w:t>nd</w:t>
      </w:r>
      <w:r>
        <w:rPr>
          <w:rFonts w:ascii="Roboto Light" w:hAnsi="Roboto Light" w:cs="Arial"/>
          <w:sz w:val="22"/>
          <w:szCs w:val="22"/>
        </w:rPr>
        <w:t xml:space="preserve"> </w:t>
      </w:r>
      <w:r w:rsidRPr="00090D8C">
        <w:rPr>
          <w:rFonts w:ascii="Roboto Light" w:hAnsi="Roboto Light" w:cs="Arial"/>
          <w:sz w:val="22"/>
          <w:szCs w:val="22"/>
        </w:rPr>
        <w:t xml:space="preserve">month </w:t>
      </w:r>
      <w:r>
        <w:rPr>
          <w:rFonts w:ascii="Roboto Light" w:hAnsi="Roboto Light" w:cs="Arial"/>
          <w:sz w:val="22"/>
          <w:szCs w:val="22"/>
        </w:rPr>
        <w:t>of</w:t>
      </w:r>
      <w:r w:rsidRPr="00090D8C">
        <w:rPr>
          <w:rFonts w:ascii="Roboto Light" w:hAnsi="Roboto Light" w:cs="Arial"/>
          <w:sz w:val="22"/>
          <w:szCs w:val="22"/>
        </w:rPr>
        <w:t xml:space="preserve"> </w:t>
      </w:r>
      <w:r w:rsidR="00B06812">
        <w:rPr>
          <w:rFonts w:ascii="Roboto Light" w:hAnsi="Roboto Light" w:cs="Arial"/>
          <w:sz w:val="22"/>
          <w:szCs w:val="22"/>
        </w:rPr>
        <w:t xml:space="preserve">Phase 2 of </w:t>
      </w:r>
      <w:r>
        <w:rPr>
          <w:rFonts w:ascii="Roboto Light" w:hAnsi="Roboto Light" w:cs="Arial"/>
          <w:sz w:val="22"/>
          <w:szCs w:val="22"/>
        </w:rPr>
        <w:t>the</w:t>
      </w:r>
      <w:r w:rsidRPr="00090D8C">
        <w:rPr>
          <w:rFonts w:ascii="Roboto Light" w:hAnsi="Roboto Light" w:cs="Arial"/>
          <w:sz w:val="22"/>
          <w:szCs w:val="22"/>
        </w:rPr>
        <w:t xml:space="preserve"> engagement. The variable parameters, their baselining, methodology of evaluation w.r.t</w:t>
      </w:r>
      <w:r>
        <w:rPr>
          <w:rFonts w:ascii="Roboto Light" w:hAnsi="Roboto Light" w:cs="Arial"/>
          <w:sz w:val="22"/>
          <w:szCs w:val="22"/>
        </w:rPr>
        <w:t>.</w:t>
      </w:r>
      <w:r w:rsidRPr="00090D8C">
        <w:rPr>
          <w:rFonts w:ascii="Roboto Light" w:hAnsi="Roboto Light" w:cs="Arial"/>
          <w:sz w:val="22"/>
          <w:szCs w:val="22"/>
        </w:rPr>
        <w:t xml:space="preserve"> agreed baseline and periods of variable pay </w:t>
      </w:r>
      <w:r>
        <w:rPr>
          <w:rFonts w:ascii="Roboto Light" w:hAnsi="Roboto Light" w:cs="Arial"/>
          <w:sz w:val="22"/>
          <w:szCs w:val="22"/>
        </w:rPr>
        <w:t>will</w:t>
      </w:r>
      <w:r w:rsidRPr="00090D8C">
        <w:rPr>
          <w:rFonts w:ascii="Roboto Light" w:hAnsi="Roboto Light" w:cs="Arial"/>
          <w:sz w:val="22"/>
          <w:szCs w:val="22"/>
        </w:rPr>
        <w:t xml:space="preserve"> be documented in “addendum” to the </w:t>
      </w:r>
      <w:r>
        <w:rPr>
          <w:rFonts w:ascii="Roboto Light" w:hAnsi="Roboto Light" w:cs="Arial"/>
          <w:sz w:val="22"/>
          <w:szCs w:val="22"/>
        </w:rPr>
        <w:t xml:space="preserve">engagement </w:t>
      </w:r>
      <w:r w:rsidRPr="00090D8C">
        <w:rPr>
          <w:rFonts w:ascii="Roboto Light" w:hAnsi="Roboto Light" w:cs="Arial"/>
          <w:sz w:val="22"/>
          <w:szCs w:val="22"/>
        </w:rPr>
        <w:t>contract.</w:t>
      </w:r>
      <w:r>
        <w:rPr>
          <w:rFonts w:ascii="Roboto Light" w:hAnsi="Roboto Light" w:cs="Arial"/>
          <w:sz w:val="22"/>
          <w:szCs w:val="22"/>
        </w:rPr>
        <w:t xml:space="preserve"> </w:t>
      </w:r>
      <w:r w:rsidRPr="007C4FE7">
        <w:rPr>
          <w:rFonts w:ascii="Roboto Light" w:hAnsi="Roboto Light" w:cs="Arial"/>
          <w:sz w:val="22"/>
          <w:szCs w:val="22"/>
        </w:rPr>
        <w:t>If time taken to freeze the parameters</w:t>
      </w:r>
      <w:r>
        <w:rPr>
          <w:rFonts w:ascii="Roboto Light" w:hAnsi="Roboto Light" w:cs="Arial"/>
          <w:sz w:val="22"/>
          <w:szCs w:val="22"/>
        </w:rPr>
        <w:t xml:space="preserve"> and baseline</w:t>
      </w:r>
      <w:r w:rsidRPr="007C4FE7">
        <w:rPr>
          <w:rFonts w:ascii="Roboto Light" w:hAnsi="Roboto Light" w:cs="Arial"/>
          <w:sz w:val="22"/>
          <w:szCs w:val="22"/>
        </w:rPr>
        <w:t xml:space="preserve"> goes beyond </w:t>
      </w:r>
      <w:r w:rsidR="00B06812">
        <w:rPr>
          <w:rFonts w:ascii="Roboto Light" w:hAnsi="Roboto Light" w:cs="Arial"/>
          <w:sz w:val="22"/>
          <w:szCs w:val="22"/>
        </w:rPr>
        <w:t>2</w:t>
      </w:r>
      <w:r w:rsidRPr="007C4FE7">
        <w:rPr>
          <w:rFonts w:ascii="Roboto Light" w:hAnsi="Roboto Light" w:cs="Arial"/>
          <w:sz w:val="22"/>
          <w:szCs w:val="22"/>
        </w:rPr>
        <w:t xml:space="preserve"> month</w:t>
      </w:r>
      <w:r w:rsidR="00B06812">
        <w:rPr>
          <w:rFonts w:ascii="Roboto Light" w:hAnsi="Roboto Light" w:cs="Arial"/>
          <w:sz w:val="22"/>
          <w:szCs w:val="22"/>
        </w:rPr>
        <w:t>s</w:t>
      </w:r>
      <w:r w:rsidRPr="007C4FE7">
        <w:rPr>
          <w:rFonts w:ascii="Roboto Light" w:hAnsi="Roboto Light" w:cs="Arial"/>
          <w:sz w:val="22"/>
          <w:szCs w:val="22"/>
        </w:rPr>
        <w:t xml:space="preserve">, then 50% of the total </w:t>
      </w:r>
      <w:r>
        <w:rPr>
          <w:rFonts w:ascii="Roboto Light" w:hAnsi="Roboto Light" w:cs="Arial"/>
          <w:sz w:val="22"/>
          <w:szCs w:val="22"/>
        </w:rPr>
        <w:t>V</w:t>
      </w:r>
      <w:r w:rsidRPr="007C4FE7">
        <w:rPr>
          <w:rFonts w:ascii="Roboto Light" w:hAnsi="Roboto Light" w:cs="Arial"/>
          <w:sz w:val="22"/>
          <w:szCs w:val="22"/>
        </w:rPr>
        <w:t xml:space="preserve">ariable </w:t>
      </w:r>
      <w:r>
        <w:rPr>
          <w:rFonts w:ascii="Roboto Light" w:hAnsi="Roboto Light" w:cs="Arial"/>
          <w:sz w:val="22"/>
          <w:szCs w:val="22"/>
        </w:rPr>
        <w:t>F</w:t>
      </w:r>
      <w:r w:rsidRPr="007C4FE7">
        <w:rPr>
          <w:rFonts w:ascii="Roboto Light" w:hAnsi="Roboto Light" w:cs="Arial"/>
          <w:sz w:val="22"/>
          <w:szCs w:val="22"/>
        </w:rPr>
        <w:t xml:space="preserve">ee limit (50% of </w:t>
      </w:r>
      <w:r>
        <w:rPr>
          <w:rFonts w:ascii="Roboto Light" w:hAnsi="Roboto Light" w:cs="Arial"/>
          <w:sz w:val="22"/>
          <w:szCs w:val="22"/>
        </w:rPr>
        <w:t>Rs.</w:t>
      </w:r>
      <w:r w:rsidRPr="007C4FE7">
        <w:rPr>
          <w:rFonts w:ascii="Roboto Light" w:hAnsi="Roboto Light" w:cs="Arial"/>
          <w:sz w:val="22"/>
          <w:szCs w:val="22"/>
        </w:rPr>
        <w:t xml:space="preserve"> </w:t>
      </w:r>
      <w:r w:rsidR="00B06812">
        <w:rPr>
          <w:rFonts w:ascii="Roboto Light" w:hAnsi="Roboto Light" w:cs="Arial"/>
          <w:sz w:val="22"/>
          <w:szCs w:val="22"/>
        </w:rPr>
        <w:t>70</w:t>
      </w:r>
      <w:r w:rsidRPr="007C4FE7">
        <w:rPr>
          <w:rFonts w:ascii="Roboto Light" w:hAnsi="Roboto Light" w:cs="Arial"/>
          <w:sz w:val="22"/>
          <w:szCs w:val="22"/>
        </w:rPr>
        <w:t xml:space="preserve"> Lacs = INR </w:t>
      </w:r>
      <w:r w:rsidR="00B06812">
        <w:rPr>
          <w:rFonts w:ascii="Roboto Light" w:hAnsi="Roboto Light" w:cs="Arial"/>
          <w:sz w:val="22"/>
          <w:szCs w:val="22"/>
        </w:rPr>
        <w:t>35</w:t>
      </w:r>
      <w:r w:rsidRPr="007C4FE7">
        <w:rPr>
          <w:rFonts w:ascii="Roboto Light" w:hAnsi="Roboto Light" w:cs="Arial"/>
          <w:sz w:val="22"/>
          <w:szCs w:val="22"/>
        </w:rPr>
        <w:t xml:space="preserve"> Lacs) will be paid monthly on a prorate basis</w:t>
      </w:r>
      <w:r w:rsidR="00B06812">
        <w:rPr>
          <w:rFonts w:ascii="Roboto Light" w:hAnsi="Roboto Light" w:cs="Arial"/>
          <w:sz w:val="22"/>
          <w:szCs w:val="22"/>
        </w:rPr>
        <w:t xml:space="preserve"> until the agreement is reached</w:t>
      </w:r>
      <w:r w:rsidRPr="007C4FE7">
        <w:rPr>
          <w:rFonts w:ascii="Roboto Light" w:hAnsi="Roboto Light" w:cs="Arial"/>
          <w:sz w:val="22"/>
          <w:szCs w:val="22"/>
        </w:rPr>
        <w:t xml:space="preserve">. </w:t>
      </w:r>
    </w:p>
    <w:p w14:paraId="1EB143E6" w14:textId="726A918A" w:rsidR="00991931" w:rsidRPr="00090D8C" w:rsidRDefault="00991931" w:rsidP="00991931">
      <w:pPr>
        <w:spacing w:before="120" w:after="120" w:line="276" w:lineRule="auto"/>
        <w:jc w:val="both"/>
        <w:rPr>
          <w:rFonts w:ascii="Roboto Light" w:hAnsi="Roboto Light" w:cs="Arial"/>
          <w:sz w:val="22"/>
          <w:szCs w:val="22"/>
        </w:rPr>
      </w:pPr>
      <w:r>
        <w:rPr>
          <w:rFonts w:ascii="Roboto Light" w:hAnsi="Roboto Light" w:cs="Arial"/>
          <w:sz w:val="22"/>
          <w:szCs w:val="22"/>
        </w:rPr>
        <w:t>E.g.</w:t>
      </w:r>
      <w:r w:rsidRPr="007C4FE7">
        <w:rPr>
          <w:rFonts w:ascii="Roboto Light" w:hAnsi="Roboto Light" w:cs="Arial"/>
          <w:sz w:val="22"/>
          <w:szCs w:val="22"/>
        </w:rPr>
        <w:t xml:space="preserve"> If </w:t>
      </w:r>
      <w:r>
        <w:rPr>
          <w:rFonts w:ascii="Roboto Light" w:hAnsi="Roboto Light" w:cs="Arial"/>
          <w:sz w:val="22"/>
          <w:szCs w:val="22"/>
        </w:rPr>
        <w:t xml:space="preserve">parameters and </w:t>
      </w:r>
      <w:r w:rsidRPr="007C4FE7">
        <w:rPr>
          <w:rFonts w:ascii="Roboto Light" w:hAnsi="Roboto Light" w:cs="Arial"/>
          <w:sz w:val="22"/>
          <w:szCs w:val="22"/>
        </w:rPr>
        <w:t xml:space="preserve">baseline are not frozen </w:t>
      </w:r>
      <w:r>
        <w:rPr>
          <w:rFonts w:ascii="Roboto Light" w:hAnsi="Roboto Light" w:cs="Arial"/>
          <w:sz w:val="22"/>
          <w:szCs w:val="22"/>
        </w:rPr>
        <w:t xml:space="preserve">even </w:t>
      </w:r>
      <w:r w:rsidRPr="007C4FE7">
        <w:rPr>
          <w:rFonts w:ascii="Roboto Light" w:hAnsi="Roboto Light" w:cs="Arial"/>
          <w:sz w:val="22"/>
          <w:szCs w:val="22"/>
        </w:rPr>
        <w:t>by M</w:t>
      </w:r>
      <w:r w:rsidR="00B06812">
        <w:rPr>
          <w:rFonts w:ascii="Roboto Light" w:hAnsi="Roboto Light" w:cs="Arial"/>
          <w:sz w:val="22"/>
          <w:szCs w:val="22"/>
        </w:rPr>
        <w:t>3</w:t>
      </w:r>
      <w:r>
        <w:rPr>
          <w:rFonts w:ascii="Roboto Light" w:hAnsi="Roboto Light" w:cs="Arial"/>
          <w:sz w:val="22"/>
          <w:szCs w:val="22"/>
        </w:rPr>
        <w:t xml:space="preserve"> (i.e. </w:t>
      </w:r>
      <w:r w:rsidR="00B06812">
        <w:rPr>
          <w:rFonts w:ascii="Roboto Light" w:hAnsi="Roboto Light" w:cs="Arial"/>
          <w:sz w:val="22"/>
          <w:szCs w:val="22"/>
        </w:rPr>
        <w:t>2</w:t>
      </w:r>
      <w:r w:rsidR="00B06812" w:rsidRPr="00B06812">
        <w:rPr>
          <w:rFonts w:ascii="Roboto Light" w:hAnsi="Roboto Light" w:cs="Arial"/>
          <w:sz w:val="22"/>
          <w:szCs w:val="22"/>
          <w:vertAlign w:val="superscript"/>
        </w:rPr>
        <w:t>nd</w:t>
      </w:r>
      <w:r>
        <w:rPr>
          <w:rFonts w:ascii="Roboto Light" w:hAnsi="Roboto Light" w:cs="Arial"/>
          <w:sz w:val="22"/>
          <w:szCs w:val="22"/>
        </w:rPr>
        <w:t xml:space="preserve"> month of implementation engagement – Phase 2)</w:t>
      </w:r>
      <w:r w:rsidRPr="007C4FE7">
        <w:rPr>
          <w:rFonts w:ascii="Roboto Light" w:hAnsi="Roboto Light" w:cs="Arial"/>
          <w:sz w:val="22"/>
          <w:szCs w:val="22"/>
        </w:rPr>
        <w:t xml:space="preserve">, then </w:t>
      </w:r>
      <w:r>
        <w:rPr>
          <w:rFonts w:ascii="Roboto Light" w:hAnsi="Roboto Light" w:cs="Arial"/>
          <w:sz w:val="22"/>
          <w:szCs w:val="22"/>
        </w:rPr>
        <w:t>V</w:t>
      </w:r>
      <w:r w:rsidRPr="007C4FE7">
        <w:rPr>
          <w:rFonts w:ascii="Roboto Light" w:hAnsi="Roboto Light" w:cs="Arial"/>
          <w:sz w:val="22"/>
          <w:szCs w:val="22"/>
        </w:rPr>
        <w:t xml:space="preserve">ariable </w:t>
      </w:r>
      <w:r>
        <w:rPr>
          <w:rFonts w:ascii="Roboto Light" w:hAnsi="Roboto Light" w:cs="Arial"/>
          <w:sz w:val="22"/>
          <w:szCs w:val="22"/>
        </w:rPr>
        <w:t>F</w:t>
      </w:r>
      <w:r w:rsidRPr="007C4FE7">
        <w:rPr>
          <w:rFonts w:ascii="Roboto Light" w:hAnsi="Roboto Light" w:cs="Arial"/>
          <w:sz w:val="22"/>
          <w:szCs w:val="22"/>
        </w:rPr>
        <w:t>ee payable f</w:t>
      </w:r>
      <w:r w:rsidR="00B06812">
        <w:rPr>
          <w:rFonts w:ascii="Roboto Light" w:hAnsi="Roboto Light" w:cs="Arial"/>
          <w:sz w:val="22"/>
          <w:szCs w:val="22"/>
        </w:rPr>
        <w:t>rom</w:t>
      </w:r>
      <w:r w:rsidRPr="007C4FE7">
        <w:rPr>
          <w:rFonts w:ascii="Roboto Light" w:hAnsi="Roboto Light" w:cs="Arial"/>
          <w:sz w:val="22"/>
          <w:szCs w:val="22"/>
        </w:rPr>
        <w:t xml:space="preserve"> M</w:t>
      </w:r>
      <w:r w:rsidR="00B06812">
        <w:rPr>
          <w:rFonts w:ascii="Roboto Light" w:hAnsi="Roboto Light" w:cs="Arial"/>
          <w:sz w:val="22"/>
          <w:szCs w:val="22"/>
        </w:rPr>
        <w:t>4</w:t>
      </w:r>
      <w:r w:rsidRPr="007C4FE7">
        <w:rPr>
          <w:rFonts w:ascii="Roboto Light" w:hAnsi="Roboto Light" w:cs="Arial"/>
          <w:sz w:val="22"/>
          <w:szCs w:val="22"/>
        </w:rPr>
        <w:t xml:space="preserve"> </w:t>
      </w:r>
      <w:r w:rsidR="00B06812">
        <w:rPr>
          <w:rFonts w:ascii="Roboto Light" w:hAnsi="Roboto Light" w:cs="Arial"/>
          <w:sz w:val="22"/>
          <w:szCs w:val="22"/>
        </w:rPr>
        <w:t xml:space="preserve">onwards </w:t>
      </w:r>
      <w:r w:rsidRPr="007C4FE7">
        <w:rPr>
          <w:rFonts w:ascii="Roboto Light" w:hAnsi="Roboto Light" w:cs="Arial"/>
          <w:sz w:val="22"/>
          <w:szCs w:val="22"/>
        </w:rPr>
        <w:t xml:space="preserve">will be </w:t>
      </w:r>
      <w:r>
        <w:rPr>
          <w:rFonts w:ascii="Roboto Light" w:hAnsi="Roboto Light" w:cs="Arial"/>
          <w:sz w:val="22"/>
          <w:szCs w:val="22"/>
        </w:rPr>
        <w:t>Rs.</w:t>
      </w:r>
      <w:r w:rsidRPr="007C4FE7">
        <w:rPr>
          <w:rFonts w:ascii="Roboto Light" w:hAnsi="Roboto Light" w:cs="Arial"/>
          <w:sz w:val="22"/>
          <w:szCs w:val="22"/>
        </w:rPr>
        <w:t xml:space="preserve"> </w:t>
      </w:r>
      <w:r w:rsidR="00B06812">
        <w:rPr>
          <w:rFonts w:ascii="Roboto Light" w:hAnsi="Roboto Light" w:cs="Arial"/>
          <w:sz w:val="22"/>
          <w:szCs w:val="22"/>
        </w:rPr>
        <w:t>3</w:t>
      </w:r>
      <w:r>
        <w:rPr>
          <w:rFonts w:ascii="Roboto Light" w:hAnsi="Roboto Light" w:cs="Arial"/>
          <w:sz w:val="22"/>
          <w:szCs w:val="22"/>
        </w:rPr>
        <w:t>5</w:t>
      </w:r>
      <w:r w:rsidRPr="007C4FE7">
        <w:rPr>
          <w:rFonts w:ascii="Roboto Light" w:hAnsi="Roboto Light" w:cs="Arial"/>
          <w:sz w:val="22"/>
          <w:szCs w:val="22"/>
        </w:rPr>
        <w:t xml:space="preserve"> / </w:t>
      </w:r>
      <w:r w:rsidR="00B06812">
        <w:rPr>
          <w:rFonts w:ascii="Roboto Light" w:hAnsi="Roboto Light" w:cs="Arial"/>
          <w:sz w:val="22"/>
          <w:szCs w:val="22"/>
        </w:rPr>
        <w:t>7</w:t>
      </w:r>
      <w:r w:rsidRPr="007C4FE7">
        <w:rPr>
          <w:rFonts w:ascii="Roboto Light" w:hAnsi="Roboto Light" w:cs="Arial"/>
          <w:sz w:val="22"/>
          <w:szCs w:val="22"/>
        </w:rPr>
        <w:t xml:space="preserve"> = </w:t>
      </w:r>
      <w:r>
        <w:rPr>
          <w:rFonts w:ascii="Roboto Light" w:hAnsi="Roboto Light" w:cs="Arial"/>
          <w:sz w:val="22"/>
          <w:szCs w:val="22"/>
        </w:rPr>
        <w:t>Rs.</w:t>
      </w:r>
      <w:r w:rsidRPr="007C4FE7">
        <w:rPr>
          <w:rFonts w:ascii="Roboto Light" w:hAnsi="Roboto Light" w:cs="Arial"/>
          <w:sz w:val="22"/>
          <w:szCs w:val="22"/>
        </w:rPr>
        <w:t xml:space="preserve"> </w:t>
      </w:r>
      <w:r w:rsidR="00B06812">
        <w:rPr>
          <w:rFonts w:ascii="Roboto Light" w:hAnsi="Roboto Light" w:cs="Arial"/>
          <w:sz w:val="22"/>
          <w:szCs w:val="22"/>
        </w:rPr>
        <w:t>5</w:t>
      </w:r>
      <w:r w:rsidRPr="007C4FE7">
        <w:rPr>
          <w:rFonts w:ascii="Roboto Light" w:hAnsi="Roboto Light" w:cs="Arial"/>
          <w:sz w:val="22"/>
          <w:szCs w:val="22"/>
        </w:rPr>
        <w:t xml:space="preserve"> Lacs per month.</w:t>
      </w:r>
    </w:p>
    <w:p w14:paraId="1186815C" w14:textId="77777777" w:rsidR="00991931" w:rsidRDefault="00991931" w:rsidP="00991931">
      <w:pPr>
        <w:spacing w:before="120" w:after="120" w:line="276" w:lineRule="auto"/>
        <w:jc w:val="both"/>
        <w:rPr>
          <w:rFonts w:ascii="Roboto Light" w:hAnsi="Roboto Light" w:cs="Arial"/>
          <w:sz w:val="22"/>
          <w:szCs w:val="22"/>
        </w:rPr>
      </w:pPr>
      <w:r w:rsidRPr="007C4FE7">
        <w:rPr>
          <w:rFonts w:ascii="Roboto Light" w:hAnsi="Roboto Light" w:cs="Arial"/>
          <w:sz w:val="22"/>
          <w:szCs w:val="22"/>
        </w:rPr>
        <w:t xml:space="preserve">Once the </w:t>
      </w:r>
      <w:r>
        <w:rPr>
          <w:rFonts w:ascii="Roboto Light" w:hAnsi="Roboto Light" w:cs="Arial"/>
          <w:sz w:val="22"/>
          <w:szCs w:val="22"/>
        </w:rPr>
        <w:t xml:space="preserve">parameters and </w:t>
      </w:r>
      <w:r w:rsidRPr="007C4FE7">
        <w:rPr>
          <w:rFonts w:ascii="Roboto Light" w:hAnsi="Roboto Light" w:cs="Arial"/>
          <w:sz w:val="22"/>
          <w:szCs w:val="22"/>
        </w:rPr>
        <w:t xml:space="preserve">baseline are frozen, then the </w:t>
      </w:r>
      <w:r>
        <w:rPr>
          <w:rFonts w:ascii="Roboto Light" w:hAnsi="Roboto Light" w:cs="Arial"/>
          <w:sz w:val="22"/>
          <w:szCs w:val="22"/>
        </w:rPr>
        <w:t>V</w:t>
      </w:r>
      <w:r w:rsidRPr="007C4FE7">
        <w:rPr>
          <w:rFonts w:ascii="Roboto Light" w:hAnsi="Roboto Light" w:cs="Arial"/>
          <w:sz w:val="22"/>
          <w:szCs w:val="22"/>
        </w:rPr>
        <w:t xml:space="preserve">ariable </w:t>
      </w:r>
      <w:r>
        <w:rPr>
          <w:rFonts w:ascii="Roboto Light" w:hAnsi="Roboto Light" w:cs="Arial"/>
          <w:sz w:val="22"/>
          <w:szCs w:val="22"/>
        </w:rPr>
        <w:t>F</w:t>
      </w:r>
      <w:r w:rsidRPr="007C4FE7">
        <w:rPr>
          <w:rFonts w:ascii="Roboto Light" w:hAnsi="Roboto Light" w:cs="Arial"/>
          <w:sz w:val="22"/>
          <w:szCs w:val="22"/>
        </w:rPr>
        <w:t xml:space="preserve">ee will be </w:t>
      </w:r>
      <w:r>
        <w:rPr>
          <w:rFonts w:ascii="Roboto Light" w:hAnsi="Roboto Light" w:cs="Arial"/>
          <w:sz w:val="22"/>
          <w:szCs w:val="22"/>
        </w:rPr>
        <w:t>evaluated</w:t>
      </w:r>
      <w:r w:rsidRPr="007C4FE7">
        <w:rPr>
          <w:rFonts w:ascii="Roboto Light" w:hAnsi="Roboto Light" w:cs="Arial"/>
          <w:sz w:val="22"/>
          <w:szCs w:val="22"/>
        </w:rPr>
        <w:t xml:space="preserve"> as </w:t>
      </w:r>
      <w:r>
        <w:rPr>
          <w:rFonts w:ascii="Roboto Light" w:hAnsi="Roboto Light" w:cs="Arial"/>
          <w:sz w:val="22"/>
          <w:szCs w:val="22"/>
        </w:rPr>
        <w:t>agreed</w:t>
      </w:r>
      <w:r w:rsidRPr="007C4FE7">
        <w:rPr>
          <w:rFonts w:ascii="Roboto Light" w:hAnsi="Roboto Light" w:cs="Arial"/>
          <w:sz w:val="22"/>
          <w:szCs w:val="22"/>
        </w:rPr>
        <w:t xml:space="preserve">. Any </w:t>
      </w:r>
      <w:r>
        <w:rPr>
          <w:rFonts w:ascii="Roboto Light" w:hAnsi="Roboto Light" w:cs="Arial"/>
          <w:sz w:val="22"/>
          <w:szCs w:val="22"/>
        </w:rPr>
        <w:t xml:space="preserve">prorate </w:t>
      </w:r>
      <w:r w:rsidRPr="007C4FE7">
        <w:rPr>
          <w:rFonts w:ascii="Roboto Light" w:hAnsi="Roboto Light" w:cs="Arial"/>
          <w:sz w:val="22"/>
          <w:szCs w:val="22"/>
        </w:rPr>
        <w:t>payment</w:t>
      </w:r>
      <w:r>
        <w:rPr>
          <w:rFonts w:ascii="Roboto Light" w:hAnsi="Roboto Light" w:cs="Arial"/>
          <w:sz w:val="22"/>
          <w:szCs w:val="22"/>
        </w:rPr>
        <w:t>, mentioned above,</w:t>
      </w:r>
      <w:r w:rsidRPr="007C4FE7">
        <w:rPr>
          <w:rFonts w:ascii="Roboto Light" w:hAnsi="Roboto Light" w:cs="Arial"/>
          <w:sz w:val="22"/>
          <w:szCs w:val="22"/>
        </w:rPr>
        <w:t xml:space="preserve"> </w:t>
      </w:r>
      <w:r>
        <w:rPr>
          <w:rFonts w:ascii="Roboto Light" w:hAnsi="Roboto Light" w:cs="Arial"/>
          <w:sz w:val="22"/>
          <w:szCs w:val="22"/>
        </w:rPr>
        <w:t xml:space="preserve">against Variable Fees </w:t>
      </w:r>
      <w:r w:rsidRPr="007C4FE7">
        <w:rPr>
          <w:rFonts w:ascii="Roboto Light" w:hAnsi="Roboto Light" w:cs="Arial"/>
          <w:sz w:val="22"/>
          <w:szCs w:val="22"/>
        </w:rPr>
        <w:t>will be adjusted in the subsequent months</w:t>
      </w:r>
      <w:r>
        <w:rPr>
          <w:rFonts w:ascii="Roboto Light" w:hAnsi="Roboto Light" w:cs="Arial"/>
          <w:sz w:val="22"/>
          <w:szCs w:val="22"/>
        </w:rPr>
        <w:t xml:space="preserve"> against the total fee payable (Fixed + Variable)</w:t>
      </w:r>
      <w:r w:rsidRPr="007C4FE7">
        <w:rPr>
          <w:rFonts w:ascii="Roboto Light" w:hAnsi="Roboto Light" w:cs="Arial"/>
          <w:sz w:val="22"/>
          <w:szCs w:val="22"/>
        </w:rPr>
        <w:t xml:space="preserve">. </w:t>
      </w:r>
    </w:p>
    <w:p w14:paraId="058648E4" w14:textId="77777777" w:rsidR="003D36AC" w:rsidRDefault="003D36AC" w:rsidP="003D36AC">
      <w:pPr>
        <w:spacing w:before="120" w:after="120" w:line="276" w:lineRule="auto"/>
        <w:jc w:val="both"/>
        <w:rPr>
          <w:rFonts w:ascii="Roboto Light" w:hAnsi="Roboto Light" w:cs="Arial"/>
          <w:sz w:val="22"/>
          <w:szCs w:val="22"/>
        </w:rPr>
      </w:pPr>
      <w:r>
        <w:rPr>
          <w:rFonts w:ascii="Roboto Light" w:hAnsi="Roboto Light" w:cs="Arial"/>
          <w:sz w:val="22"/>
          <w:szCs w:val="22"/>
        </w:rPr>
        <w:t xml:space="preserve">The overall time-line - </w:t>
      </w:r>
    </w:p>
    <w:tbl>
      <w:tblPr>
        <w:tblStyle w:val="TableGrid"/>
        <w:tblW w:w="12757" w:type="dxa"/>
        <w:tblInd w:w="-5" w:type="dxa"/>
        <w:tblLayout w:type="fixed"/>
        <w:tblCellMar>
          <w:left w:w="28" w:type="dxa"/>
          <w:right w:w="28" w:type="dxa"/>
        </w:tblCellMar>
        <w:tblLook w:val="04A0" w:firstRow="1" w:lastRow="0" w:firstColumn="1" w:lastColumn="0" w:noHBand="0" w:noVBand="1"/>
      </w:tblPr>
      <w:tblGrid>
        <w:gridCol w:w="567"/>
        <w:gridCol w:w="3685"/>
        <w:gridCol w:w="567"/>
        <w:gridCol w:w="567"/>
        <w:gridCol w:w="567"/>
        <w:gridCol w:w="567"/>
        <w:gridCol w:w="567"/>
        <w:gridCol w:w="567"/>
        <w:gridCol w:w="567"/>
        <w:gridCol w:w="567"/>
        <w:gridCol w:w="567"/>
        <w:gridCol w:w="567"/>
        <w:gridCol w:w="567"/>
        <w:gridCol w:w="567"/>
        <w:gridCol w:w="567"/>
        <w:gridCol w:w="567"/>
        <w:gridCol w:w="567"/>
      </w:tblGrid>
      <w:tr w:rsidR="00D02EF0" w:rsidRPr="005073A2" w14:paraId="6A9D6BF2" w14:textId="04B467D5" w:rsidTr="00D02EF0">
        <w:trPr>
          <w:trHeight w:val="340"/>
        </w:trPr>
        <w:tc>
          <w:tcPr>
            <w:tcW w:w="567" w:type="dxa"/>
            <w:vAlign w:val="center"/>
          </w:tcPr>
          <w:p w14:paraId="0BA716DE"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Sr No</w:t>
            </w:r>
          </w:p>
        </w:tc>
        <w:tc>
          <w:tcPr>
            <w:tcW w:w="3685" w:type="dxa"/>
            <w:vAlign w:val="center"/>
          </w:tcPr>
          <w:p w14:paraId="2424F36E"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Milestone</w:t>
            </w:r>
          </w:p>
        </w:tc>
        <w:tc>
          <w:tcPr>
            <w:tcW w:w="567" w:type="dxa"/>
            <w:vAlign w:val="center"/>
          </w:tcPr>
          <w:p w14:paraId="389B7FF4"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M1</w:t>
            </w:r>
          </w:p>
        </w:tc>
        <w:tc>
          <w:tcPr>
            <w:tcW w:w="567" w:type="dxa"/>
            <w:vAlign w:val="center"/>
          </w:tcPr>
          <w:p w14:paraId="408887EF"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M2</w:t>
            </w:r>
          </w:p>
        </w:tc>
        <w:tc>
          <w:tcPr>
            <w:tcW w:w="567" w:type="dxa"/>
            <w:vAlign w:val="center"/>
          </w:tcPr>
          <w:p w14:paraId="50D3C2ED"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M3</w:t>
            </w:r>
          </w:p>
        </w:tc>
        <w:tc>
          <w:tcPr>
            <w:tcW w:w="567" w:type="dxa"/>
            <w:vAlign w:val="center"/>
          </w:tcPr>
          <w:p w14:paraId="66E9D589"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M4</w:t>
            </w:r>
          </w:p>
        </w:tc>
        <w:tc>
          <w:tcPr>
            <w:tcW w:w="567" w:type="dxa"/>
            <w:vAlign w:val="center"/>
          </w:tcPr>
          <w:p w14:paraId="33B1E800"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M5</w:t>
            </w:r>
          </w:p>
        </w:tc>
        <w:tc>
          <w:tcPr>
            <w:tcW w:w="567" w:type="dxa"/>
            <w:vAlign w:val="center"/>
          </w:tcPr>
          <w:p w14:paraId="4B1E0BCF"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M6</w:t>
            </w:r>
          </w:p>
        </w:tc>
        <w:tc>
          <w:tcPr>
            <w:tcW w:w="567" w:type="dxa"/>
            <w:vAlign w:val="center"/>
          </w:tcPr>
          <w:p w14:paraId="5AB7ECCC"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M7</w:t>
            </w:r>
          </w:p>
        </w:tc>
        <w:tc>
          <w:tcPr>
            <w:tcW w:w="567" w:type="dxa"/>
            <w:vAlign w:val="center"/>
          </w:tcPr>
          <w:p w14:paraId="5D043DD3"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M8</w:t>
            </w:r>
          </w:p>
        </w:tc>
        <w:tc>
          <w:tcPr>
            <w:tcW w:w="567" w:type="dxa"/>
            <w:vAlign w:val="center"/>
          </w:tcPr>
          <w:p w14:paraId="06C4C131"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M9</w:t>
            </w:r>
          </w:p>
        </w:tc>
        <w:tc>
          <w:tcPr>
            <w:tcW w:w="567" w:type="dxa"/>
            <w:vAlign w:val="center"/>
          </w:tcPr>
          <w:p w14:paraId="453419BE"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M10</w:t>
            </w:r>
          </w:p>
        </w:tc>
        <w:tc>
          <w:tcPr>
            <w:tcW w:w="567" w:type="dxa"/>
            <w:vAlign w:val="center"/>
          </w:tcPr>
          <w:p w14:paraId="7ACC568D"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M11</w:t>
            </w:r>
          </w:p>
        </w:tc>
        <w:tc>
          <w:tcPr>
            <w:tcW w:w="567" w:type="dxa"/>
            <w:vAlign w:val="center"/>
          </w:tcPr>
          <w:p w14:paraId="0C2158D6"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M12</w:t>
            </w:r>
          </w:p>
        </w:tc>
        <w:tc>
          <w:tcPr>
            <w:tcW w:w="567" w:type="dxa"/>
            <w:vAlign w:val="center"/>
          </w:tcPr>
          <w:p w14:paraId="7659B5B9" w14:textId="77777777" w:rsidR="00D02EF0" w:rsidRPr="005073A2" w:rsidRDefault="00D02EF0" w:rsidP="003D36AC">
            <w:pPr>
              <w:spacing w:line="276" w:lineRule="auto"/>
              <w:jc w:val="center"/>
              <w:rPr>
                <w:rFonts w:ascii="Roboto Light" w:hAnsi="Roboto Light" w:cstheme="majorHAnsi"/>
                <w:sz w:val="20"/>
                <w:szCs w:val="20"/>
              </w:rPr>
            </w:pPr>
            <w:r>
              <w:rPr>
                <w:rFonts w:ascii="Roboto Light" w:hAnsi="Roboto Light" w:cstheme="majorHAnsi"/>
                <w:sz w:val="20"/>
                <w:szCs w:val="20"/>
              </w:rPr>
              <w:t>M13</w:t>
            </w:r>
          </w:p>
        </w:tc>
        <w:tc>
          <w:tcPr>
            <w:tcW w:w="567" w:type="dxa"/>
            <w:vAlign w:val="center"/>
          </w:tcPr>
          <w:p w14:paraId="37084D12" w14:textId="1D8A9AE3" w:rsidR="00D02EF0" w:rsidRDefault="00D02EF0" w:rsidP="00D02EF0">
            <w:pPr>
              <w:spacing w:line="276" w:lineRule="auto"/>
              <w:jc w:val="center"/>
              <w:rPr>
                <w:rFonts w:ascii="Roboto Light" w:hAnsi="Roboto Light" w:cstheme="majorHAnsi"/>
                <w:sz w:val="20"/>
                <w:szCs w:val="20"/>
              </w:rPr>
            </w:pPr>
            <w:r>
              <w:rPr>
                <w:rFonts w:ascii="Roboto Light" w:hAnsi="Roboto Light" w:cstheme="majorHAnsi"/>
                <w:sz w:val="20"/>
                <w:szCs w:val="20"/>
              </w:rPr>
              <w:t>M14</w:t>
            </w:r>
          </w:p>
        </w:tc>
        <w:tc>
          <w:tcPr>
            <w:tcW w:w="567" w:type="dxa"/>
            <w:vAlign w:val="center"/>
          </w:tcPr>
          <w:p w14:paraId="180011A6" w14:textId="6EFDB290" w:rsidR="00D02EF0" w:rsidRDefault="00D02EF0" w:rsidP="00D02EF0">
            <w:pPr>
              <w:spacing w:line="276" w:lineRule="auto"/>
              <w:jc w:val="center"/>
              <w:rPr>
                <w:rFonts w:ascii="Roboto Light" w:hAnsi="Roboto Light" w:cstheme="majorHAnsi"/>
                <w:sz w:val="20"/>
                <w:szCs w:val="20"/>
              </w:rPr>
            </w:pPr>
            <w:r>
              <w:rPr>
                <w:rFonts w:ascii="Roboto Light" w:hAnsi="Roboto Light" w:cstheme="majorHAnsi"/>
                <w:sz w:val="20"/>
                <w:szCs w:val="20"/>
              </w:rPr>
              <w:t>M15</w:t>
            </w:r>
          </w:p>
        </w:tc>
      </w:tr>
      <w:tr w:rsidR="00D02EF0" w:rsidRPr="005073A2" w14:paraId="3A4B9CD5" w14:textId="55B1DAC8" w:rsidTr="00D02EF0">
        <w:trPr>
          <w:trHeight w:val="340"/>
        </w:trPr>
        <w:tc>
          <w:tcPr>
            <w:tcW w:w="567" w:type="dxa"/>
            <w:vAlign w:val="center"/>
          </w:tcPr>
          <w:p w14:paraId="344318C7"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1</w:t>
            </w:r>
          </w:p>
        </w:tc>
        <w:tc>
          <w:tcPr>
            <w:tcW w:w="3685" w:type="dxa"/>
            <w:vAlign w:val="center"/>
          </w:tcPr>
          <w:p w14:paraId="0D1A596C" w14:textId="77777777" w:rsidR="00D02EF0" w:rsidRPr="005073A2" w:rsidRDefault="00D02EF0" w:rsidP="003D36AC">
            <w:pPr>
              <w:spacing w:line="276" w:lineRule="auto"/>
              <w:rPr>
                <w:rFonts w:ascii="Roboto Light" w:hAnsi="Roboto Light" w:cstheme="majorHAnsi"/>
                <w:sz w:val="20"/>
                <w:szCs w:val="20"/>
              </w:rPr>
            </w:pPr>
            <w:r>
              <w:rPr>
                <w:rFonts w:ascii="Roboto Light" w:hAnsi="Roboto Light" w:cstheme="majorHAnsi"/>
                <w:sz w:val="20"/>
                <w:szCs w:val="20"/>
              </w:rPr>
              <w:t>Phase 1</w:t>
            </w:r>
          </w:p>
        </w:tc>
        <w:tc>
          <w:tcPr>
            <w:tcW w:w="567" w:type="dxa"/>
            <w:shd w:val="clear" w:color="auto" w:fill="BFBFBF" w:themeFill="background1" w:themeFillShade="BF"/>
            <w:vAlign w:val="center"/>
          </w:tcPr>
          <w:p w14:paraId="46E5308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61831F3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7E50F34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2916EB1"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205040DD"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41D5197B"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273F6132"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4580890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6F152DBA"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1A881928"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7239CC40"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2E5DA059"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58DD3BCA"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831688D" w14:textId="77777777" w:rsidR="00D02EF0" w:rsidRPr="005073A2" w:rsidRDefault="00D02EF0" w:rsidP="00D02EF0">
            <w:pPr>
              <w:spacing w:line="276" w:lineRule="auto"/>
              <w:jc w:val="center"/>
              <w:rPr>
                <w:rFonts w:ascii="Roboto Light" w:hAnsi="Roboto Light" w:cstheme="majorHAnsi"/>
                <w:sz w:val="20"/>
                <w:szCs w:val="20"/>
              </w:rPr>
            </w:pPr>
          </w:p>
        </w:tc>
        <w:tc>
          <w:tcPr>
            <w:tcW w:w="567" w:type="dxa"/>
            <w:vAlign w:val="center"/>
          </w:tcPr>
          <w:p w14:paraId="2322FD74" w14:textId="77777777" w:rsidR="00D02EF0" w:rsidRPr="005073A2" w:rsidRDefault="00D02EF0" w:rsidP="00D02EF0">
            <w:pPr>
              <w:spacing w:line="276" w:lineRule="auto"/>
              <w:jc w:val="center"/>
              <w:rPr>
                <w:rFonts w:ascii="Roboto Light" w:hAnsi="Roboto Light" w:cstheme="majorHAnsi"/>
                <w:sz w:val="20"/>
                <w:szCs w:val="20"/>
              </w:rPr>
            </w:pPr>
          </w:p>
        </w:tc>
      </w:tr>
      <w:tr w:rsidR="00D02EF0" w:rsidRPr="005073A2" w14:paraId="765678CC" w14:textId="106219F8" w:rsidTr="00D02EF0">
        <w:trPr>
          <w:trHeight w:val="340"/>
        </w:trPr>
        <w:tc>
          <w:tcPr>
            <w:tcW w:w="567" w:type="dxa"/>
            <w:vAlign w:val="center"/>
          </w:tcPr>
          <w:p w14:paraId="01CC792A"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2</w:t>
            </w:r>
          </w:p>
        </w:tc>
        <w:tc>
          <w:tcPr>
            <w:tcW w:w="3685" w:type="dxa"/>
            <w:vAlign w:val="center"/>
          </w:tcPr>
          <w:p w14:paraId="1C50F54F" w14:textId="77777777" w:rsidR="00D02EF0" w:rsidRPr="005073A2" w:rsidRDefault="00D02EF0" w:rsidP="003D36AC">
            <w:pPr>
              <w:spacing w:line="276" w:lineRule="auto"/>
              <w:rPr>
                <w:rFonts w:ascii="Roboto Light" w:hAnsi="Roboto Light" w:cstheme="majorHAnsi"/>
                <w:sz w:val="20"/>
                <w:szCs w:val="20"/>
              </w:rPr>
            </w:pPr>
            <w:r>
              <w:rPr>
                <w:rFonts w:ascii="Roboto Light" w:hAnsi="Roboto Light" w:cstheme="majorHAnsi"/>
                <w:sz w:val="20"/>
                <w:szCs w:val="20"/>
              </w:rPr>
              <w:t>Fees for Phase 1</w:t>
            </w:r>
          </w:p>
        </w:tc>
        <w:tc>
          <w:tcPr>
            <w:tcW w:w="567" w:type="dxa"/>
            <w:shd w:val="clear" w:color="auto" w:fill="820F4C" w:themeFill="accent2"/>
            <w:vAlign w:val="center"/>
          </w:tcPr>
          <w:p w14:paraId="68DFA241"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66607E30"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1ED5EAD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F9E965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51FB5556"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2059F22"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1CB69B7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2477F6D5"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29451CDA"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5B709802"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984632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6DC0A76"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28A150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7D9BC3C3" w14:textId="77777777" w:rsidR="00D02EF0" w:rsidRPr="005073A2" w:rsidRDefault="00D02EF0" w:rsidP="00D02EF0">
            <w:pPr>
              <w:spacing w:line="276" w:lineRule="auto"/>
              <w:jc w:val="center"/>
              <w:rPr>
                <w:rFonts w:ascii="Roboto Light" w:hAnsi="Roboto Light" w:cstheme="majorHAnsi"/>
                <w:sz w:val="20"/>
                <w:szCs w:val="20"/>
              </w:rPr>
            </w:pPr>
          </w:p>
        </w:tc>
        <w:tc>
          <w:tcPr>
            <w:tcW w:w="567" w:type="dxa"/>
            <w:vAlign w:val="center"/>
          </w:tcPr>
          <w:p w14:paraId="1E8AF5DE" w14:textId="77777777" w:rsidR="00D02EF0" w:rsidRPr="005073A2" w:rsidRDefault="00D02EF0" w:rsidP="00D02EF0">
            <w:pPr>
              <w:spacing w:line="276" w:lineRule="auto"/>
              <w:jc w:val="center"/>
              <w:rPr>
                <w:rFonts w:ascii="Roboto Light" w:hAnsi="Roboto Light" w:cstheme="majorHAnsi"/>
                <w:sz w:val="20"/>
                <w:szCs w:val="20"/>
              </w:rPr>
            </w:pPr>
          </w:p>
        </w:tc>
      </w:tr>
      <w:tr w:rsidR="00D02EF0" w:rsidRPr="005073A2" w14:paraId="6BB44B01" w14:textId="54071705" w:rsidTr="00D02EF0">
        <w:trPr>
          <w:trHeight w:val="340"/>
        </w:trPr>
        <w:tc>
          <w:tcPr>
            <w:tcW w:w="567" w:type="dxa"/>
            <w:vAlign w:val="center"/>
          </w:tcPr>
          <w:p w14:paraId="6E652B95"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3</w:t>
            </w:r>
          </w:p>
        </w:tc>
        <w:tc>
          <w:tcPr>
            <w:tcW w:w="3685" w:type="dxa"/>
            <w:vAlign w:val="center"/>
          </w:tcPr>
          <w:p w14:paraId="3A45EE89" w14:textId="77777777" w:rsidR="00D02EF0" w:rsidRPr="005073A2" w:rsidRDefault="00D02EF0" w:rsidP="003D36AC">
            <w:pPr>
              <w:spacing w:line="276" w:lineRule="auto"/>
              <w:rPr>
                <w:rFonts w:ascii="Roboto Light" w:hAnsi="Roboto Light" w:cstheme="majorHAnsi"/>
                <w:sz w:val="20"/>
                <w:szCs w:val="20"/>
              </w:rPr>
            </w:pPr>
            <w:r>
              <w:rPr>
                <w:rFonts w:ascii="Roboto Light" w:hAnsi="Roboto Light" w:cstheme="majorHAnsi"/>
                <w:sz w:val="20"/>
                <w:szCs w:val="20"/>
              </w:rPr>
              <w:t>Phase 2</w:t>
            </w:r>
          </w:p>
        </w:tc>
        <w:tc>
          <w:tcPr>
            <w:tcW w:w="567" w:type="dxa"/>
            <w:vAlign w:val="center"/>
          </w:tcPr>
          <w:p w14:paraId="27DCDDE8"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5F39C27B"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45E6C12D"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408DA2A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14A6C40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5CBC1491"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366DE375"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30BBBEBF"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2D91648D"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BFBFBF" w:themeFill="background1" w:themeFillShade="BF"/>
            <w:vAlign w:val="center"/>
          </w:tcPr>
          <w:p w14:paraId="3DCB53C8"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C5A0256"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64187F8C"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1AE203B1"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5A887772" w14:textId="77777777" w:rsidR="00D02EF0" w:rsidRPr="005073A2" w:rsidRDefault="00D02EF0" w:rsidP="00D02EF0">
            <w:pPr>
              <w:spacing w:line="276" w:lineRule="auto"/>
              <w:jc w:val="center"/>
              <w:rPr>
                <w:rFonts w:ascii="Roboto Light" w:hAnsi="Roboto Light" w:cstheme="majorHAnsi"/>
                <w:sz w:val="20"/>
                <w:szCs w:val="20"/>
              </w:rPr>
            </w:pPr>
          </w:p>
        </w:tc>
        <w:tc>
          <w:tcPr>
            <w:tcW w:w="567" w:type="dxa"/>
            <w:vAlign w:val="center"/>
          </w:tcPr>
          <w:p w14:paraId="2F0AFEB2" w14:textId="77777777" w:rsidR="00D02EF0" w:rsidRPr="005073A2" w:rsidRDefault="00D02EF0" w:rsidP="00D02EF0">
            <w:pPr>
              <w:spacing w:line="276" w:lineRule="auto"/>
              <w:jc w:val="center"/>
              <w:rPr>
                <w:rFonts w:ascii="Roboto Light" w:hAnsi="Roboto Light" w:cstheme="majorHAnsi"/>
                <w:sz w:val="20"/>
                <w:szCs w:val="20"/>
              </w:rPr>
            </w:pPr>
          </w:p>
        </w:tc>
      </w:tr>
      <w:tr w:rsidR="00D02EF0" w:rsidRPr="005073A2" w14:paraId="69864826" w14:textId="53D9D15F" w:rsidTr="00D02EF0">
        <w:trPr>
          <w:trHeight w:val="340"/>
        </w:trPr>
        <w:tc>
          <w:tcPr>
            <w:tcW w:w="567" w:type="dxa"/>
            <w:vAlign w:val="center"/>
          </w:tcPr>
          <w:p w14:paraId="7EAE5DEB" w14:textId="77777777" w:rsidR="00D02EF0" w:rsidRPr="005073A2" w:rsidRDefault="00D02EF0" w:rsidP="003D36AC">
            <w:pPr>
              <w:spacing w:line="276" w:lineRule="auto"/>
              <w:jc w:val="center"/>
              <w:rPr>
                <w:rFonts w:ascii="Roboto Light" w:hAnsi="Roboto Light" w:cstheme="majorHAnsi"/>
                <w:sz w:val="20"/>
                <w:szCs w:val="20"/>
              </w:rPr>
            </w:pPr>
            <w:r w:rsidRPr="005073A2">
              <w:rPr>
                <w:rFonts w:ascii="Roboto Light" w:hAnsi="Roboto Light" w:cstheme="majorHAnsi"/>
                <w:sz w:val="20"/>
                <w:szCs w:val="20"/>
              </w:rPr>
              <w:t>4</w:t>
            </w:r>
          </w:p>
        </w:tc>
        <w:tc>
          <w:tcPr>
            <w:tcW w:w="3685" w:type="dxa"/>
            <w:vAlign w:val="center"/>
          </w:tcPr>
          <w:p w14:paraId="02560A9E" w14:textId="77777777" w:rsidR="00D02EF0" w:rsidRPr="005073A2" w:rsidRDefault="00D02EF0" w:rsidP="003D36AC">
            <w:pPr>
              <w:spacing w:line="276" w:lineRule="auto"/>
              <w:rPr>
                <w:rFonts w:ascii="Roboto Light" w:hAnsi="Roboto Light" w:cstheme="majorHAnsi"/>
                <w:sz w:val="20"/>
                <w:szCs w:val="20"/>
              </w:rPr>
            </w:pPr>
            <w:r>
              <w:rPr>
                <w:rFonts w:ascii="Roboto Light" w:hAnsi="Roboto Light" w:cstheme="majorHAnsi"/>
                <w:sz w:val="20"/>
                <w:szCs w:val="20"/>
              </w:rPr>
              <w:t>Fixed Fees</w:t>
            </w:r>
          </w:p>
        </w:tc>
        <w:tc>
          <w:tcPr>
            <w:tcW w:w="567" w:type="dxa"/>
            <w:vAlign w:val="center"/>
          </w:tcPr>
          <w:p w14:paraId="39E207D2"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2F52D48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7AF928A"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45956FA8"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10E94A5D"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60D68C74"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21D72099"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550A5AFB"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09514161"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shd w:val="clear" w:color="auto" w:fill="820F4C" w:themeFill="accent2"/>
            <w:vAlign w:val="center"/>
          </w:tcPr>
          <w:p w14:paraId="0D45D2D3"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4AB59F0D"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4A38A9E"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109A186"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08170742" w14:textId="77777777" w:rsidR="00D02EF0" w:rsidRPr="005073A2" w:rsidRDefault="00D02EF0" w:rsidP="00D02EF0">
            <w:pPr>
              <w:spacing w:line="276" w:lineRule="auto"/>
              <w:jc w:val="center"/>
              <w:rPr>
                <w:rFonts w:ascii="Roboto Light" w:hAnsi="Roboto Light" w:cstheme="majorHAnsi"/>
                <w:sz w:val="20"/>
                <w:szCs w:val="20"/>
              </w:rPr>
            </w:pPr>
          </w:p>
        </w:tc>
        <w:tc>
          <w:tcPr>
            <w:tcW w:w="567" w:type="dxa"/>
            <w:vAlign w:val="center"/>
          </w:tcPr>
          <w:p w14:paraId="66421A20" w14:textId="77777777" w:rsidR="00D02EF0" w:rsidRPr="005073A2" w:rsidRDefault="00D02EF0" w:rsidP="00D02EF0">
            <w:pPr>
              <w:spacing w:line="276" w:lineRule="auto"/>
              <w:jc w:val="center"/>
              <w:rPr>
                <w:rFonts w:ascii="Roboto Light" w:hAnsi="Roboto Light" w:cstheme="majorHAnsi"/>
                <w:sz w:val="20"/>
                <w:szCs w:val="20"/>
              </w:rPr>
            </w:pPr>
          </w:p>
        </w:tc>
      </w:tr>
      <w:tr w:rsidR="00D02EF0" w:rsidRPr="005073A2" w14:paraId="433B0744" w14:textId="10F13E0E" w:rsidTr="00D02EF0">
        <w:trPr>
          <w:trHeight w:val="340"/>
        </w:trPr>
        <w:tc>
          <w:tcPr>
            <w:tcW w:w="567" w:type="dxa"/>
            <w:vAlign w:val="center"/>
          </w:tcPr>
          <w:p w14:paraId="5F8ADC08" w14:textId="77777777" w:rsidR="00D02EF0" w:rsidRPr="005073A2" w:rsidRDefault="00D02EF0" w:rsidP="003D36AC">
            <w:pPr>
              <w:spacing w:line="276" w:lineRule="auto"/>
              <w:jc w:val="center"/>
              <w:rPr>
                <w:rFonts w:ascii="Roboto Light" w:hAnsi="Roboto Light" w:cstheme="majorHAnsi"/>
                <w:sz w:val="20"/>
                <w:szCs w:val="20"/>
              </w:rPr>
            </w:pPr>
            <w:r>
              <w:rPr>
                <w:rFonts w:ascii="Roboto Light" w:hAnsi="Roboto Light" w:cstheme="majorHAnsi"/>
                <w:sz w:val="20"/>
                <w:szCs w:val="20"/>
              </w:rPr>
              <w:t>5</w:t>
            </w:r>
          </w:p>
        </w:tc>
        <w:tc>
          <w:tcPr>
            <w:tcW w:w="3685" w:type="dxa"/>
            <w:vAlign w:val="center"/>
          </w:tcPr>
          <w:p w14:paraId="6D27F85E" w14:textId="77777777" w:rsidR="00D02EF0" w:rsidRDefault="00D02EF0" w:rsidP="003D36AC">
            <w:pPr>
              <w:spacing w:line="276" w:lineRule="auto"/>
              <w:rPr>
                <w:rFonts w:ascii="Roboto Light" w:hAnsi="Roboto Light" w:cstheme="majorHAnsi"/>
                <w:sz w:val="20"/>
                <w:szCs w:val="20"/>
              </w:rPr>
            </w:pPr>
            <w:r>
              <w:rPr>
                <w:rFonts w:ascii="Roboto Light" w:hAnsi="Roboto Light" w:cstheme="majorHAnsi"/>
                <w:sz w:val="20"/>
                <w:szCs w:val="20"/>
              </w:rPr>
              <w:t>Variable Fees</w:t>
            </w:r>
          </w:p>
        </w:tc>
        <w:tc>
          <w:tcPr>
            <w:tcW w:w="567" w:type="dxa"/>
            <w:vAlign w:val="center"/>
          </w:tcPr>
          <w:p w14:paraId="317029B5"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36FCCC76" w14:textId="77777777" w:rsidR="00D02EF0" w:rsidRPr="005073A2" w:rsidRDefault="00D02EF0" w:rsidP="003D36AC">
            <w:pPr>
              <w:spacing w:line="276" w:lineRule="auto"/>
              <w:jc w:val="center"/>
              <w:rPr>
                <w:rFonts w:ascii="Roboto Light" w:hAnsi="Roboto Light" w:cstheme="majorHAnsi"/>
                <w:sz w:val="20"/>
                <w:szCs w:val="20"/>
              </w:rPr>
            </w:pPr>
          </w:p>
        </w:tc>
        <w:tc>
          <w:tcPr>
            <w:tcW w:w="567" w:type="dxa"/>
            <w:vAlign w:val="center"/>
          </w:tcPr>
          <w:p w14:paraId="1B3C9E31" w14:textId="77777777" w:rsidR="00D02EF0" w:rsidRDefault="00D02EF0" w:rsidP="003D36AC">
            <w:pPr>
              <w:spacing w:line="276" w:lineRule="auto"/>
              <w:jc w:val="center"/>
              <w:rPr>
                <w:rFonts w:ascii="Roboto Light" w:hAnsi="Roboto Light" w:cstheme="majorHAnsi"/>
                <w:sz w:val="20"/>
                <w:szCs w:val="20"/>
              </w:rPr>
            </w:pPr>
          </w:p>
        </w:tc>
        <w:tc>
          <w:tcPr>
            <w:tcW w:w="567" w:type="dxa"/>
            <w:vAlign w:val="center"/>
          </w:tcPr>
          <w:p w14:paraId="7F8D70AC" w14:textId="77777777" w:rsidR="00D02EF0" w:rsidRDefault="00D02EF0" w:rsidP="003D36AC">
            <w:pPr>
              <w:spacing w:line="276" w:lineRule="auto"/>
              <w:jc w:val="center"/>
              <w:rPr>
                <w:rFonts w:ascii="Roboto Light" w:hAnsi="Roboto Light" w:cstheme="majorHAnsi"/>
                <w:sz w:val="20"/>
                <w:szCs w:val="20"/>
              </w:rPr>
            </w:pPr>
          </w:p>
        </w:tc>
        <w:tc>
          <w:tcPr>
            <w:tcW w:w="567" w:type="dxa"/>
            <w:vAlign w:val="center"/>
          </w:tcPr>
          <w:p w14:paraId="7028837F" w14:textId="77777777" w:rsidR="00D02EF0" w:rsidRDefault="00D02EF0" w:rsidP="003D36AC">
            <w:pPr>
              <w:spacing w:line="276" w:lineRule="auto"/>
              <w:jc w:val="center"/>
              <w:rPr>
                <w:rFonts w:ascii="Roboto Light" w:hAnsi="Roboto Light" w:cstheme="majorHAnsi"/>
                <w:sz w:val="20"/>
                <w:szCs w:val="20"/>
              </w:rPr>
            </w:pPr>
          </w:p>
        </w:tc>
        <w:tc>
          <w:tcPr>
            <w:tcW w:w="567" w:type="dxa"/>
            <w:vAlign w:val="center"/>
          </w:tcPr>
          <w:p w14:paraId="5D49997E"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6B926870"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6ABD7F94"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02D44A61"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25361726"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2722D138"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7DC1159A"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7366A0FD" w14:textId="77777777" w:rsidR="00D02EF0" w:rsidRDefault="00D02EF0" w:rsidP="003D36AC">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606CA8C4" w14:textId="77777777" w:rsidR="00D02EF0" w:rsidRDefault="00D02EF0" w:rsidP="00D02EF0">
            <w:pPr>
              <w:spacing w:line="276" w:lineRule="auto"/>
              <w:jc w:val="center"/>
              <w:rPr>
                <w:rFonts w:ascii="Roboto Light" w:hAnsi="Roboto Light" w:cstheme="majorHAnsi"/>
                <w:sz w:val="20"/>
                <w:szCs w:val="20"/>
              </w:rPr>
            </w:pPr>
          </w:p>
        </w:tc>
        <w:tc>
          <w:tcPr>
            <w:tcW w:w="567" w:type="dxa"/>
            <w:shd w:val="clear" w:color="auto" w:fill="0FD7FF" w:themeFill="accent4"/>
            <w:vAlign w:val="center"/>
          </w:tcPr>
          <w:p w14:paraId="11E65F4D" w14:textId="77777777" w:rsidR="00D02EF0" w:rsidRDefault="00D02EF0" w:rsidP="00D02EF0">
            <w:pPr>
              <w:spacing w:line="276" w:lineRule="auto"/>
              <w:jc w:val="center"/>
              <w:rPr>
                <w:rFonts w:ascii="Roboto Light" w:hAnsi="Roboto Light" w:cstheme="majorHAnsi"/>
                <w:sz w:val="20"/>
                <w:szCs w:val="20"/>
              </w:rPr>
            </w:pPr>
          </w:p>
        </w:tc>
      </w:tr>
    </w:tbl>
    <w:p w14:paraId="6C8F065C" w14:textId="24AC963D" w:rsidR="003D36AC" w:rsidRPr="007910A7" w:rsidRDefault="00C5594C" w:rsidP="003D36AC">
      <w:pPr>
        <w:spacing w:before="240" w:after="240" w:line="276" w:lineRule="auto"/>
        <w:jc w:val="both"/>
        <w:rPr>
          <w:rFonts w:ascii="Roboto Medium" w:hAnsi="Roboto Medium" w:cs="Arial"/>
          <w:bCs/>
          <w:szCs w:val="21"/>
        </w:rPr>
      </w:pPr>
      <w:r>
        <w:rPr>
          <w:rFonts w:ascii="Roboto Thin" w:hAnsi="Roboto Thin" w:cs="Arial"/>
          <w:sz w:val="32"/>
        </w:rPr>
        <w:t>7</w:t>
      </w:r>
      <w:r w:rsidR="003D36AC">
        <w:rPr>
          <w:rFonts w:ascii="Roboto Thin" w:hAnsi="Roboto Thin" w:cs="Arial"/>
          <w:sz w:val="32"/>
        </w:rPr>
        <w:t>C</w:t>
      </w:r>
      <w:r w:rsidR="003D36AC" w:rsidRPr="00EA0A42">
        <w:rPr>
          <w:rFonts w:ascii="Roboto Thin" w:hAnsi="Roboto Thin" w:cs="Arial"/>
          <w:sz w:val="32"/>
        </w:rPr>
        <w:t xml:space="preserve"> |</w:t>
      </w:r>
      <w:r w:rsidR="003D36AC" w:rsidRPr="00890552">
        <w:rPr>
          <w:rFonts w:ascii="Roboto Light" w:hAnsi="Roboto Light" w:cs="Arial"/>
          <w:b/>
          <w:bCs/>
          <w:sz w:val="32"/>
        </w:rPr>
        <w:t xml:space="preserve"> </w:t>
      </w:r>
      <w:r w:rsidR="003D36AC" w:rsidRPr="002D471C">
        <w:rPr>
          <w:rFonts w:ascii="Roboto Medium" w:hAnsi="Roboto Medium" w:cs="Arial"/>
          <w:sz w:val="32"/>
        </w:rPr>
        <w:t xml:space="preserve">Terms </w:t>
      </w:r>
      <w:r w:rsidR="003D36AC">
        <w:rPr>
          <w:rFonts w:ascii="Roboto Medium" w:hAnsi="Roboto Medium" w:cs="Arial"/>
          <w:sz w:val="32"/>
        </w:rPr>
        <w:t>of Software U</w:t>
      </w:r>
      <w:r w:rsidR="003D36AC" w:rsidRPr="002D471C">
        <w:rPr>
          <w:rFonts w:ascii="Roboto Medium" w:hAnsi="Roboto Medium" w:cs="Arial"/>
          <w:sz w:val="32"/>
        </w:rPr>
        <w:t>sage</w:t>
      </w:r>
    </w:p>
    <w:p w14:paraId="45F3EE42" w14:textId="61407722" w:rsidR="003D36AC" w:rsidRPr="007B2E57" w:rsidRDefault="003D36AC" w:rsidP="00DF2BD4">
      <w:pPr>
        <w:numPr>
          <w:ilvl w:val="0"/>
          <w:numId w:val="33"/>
        </w:numPr>
        <w:spacing w:before="120" w:after="120" w:line="276" w:lineRule="auto"/>
        <w:jc w:val="both"/>
        <w:rPr>
          <w:rFonts w:ascii="Aptos" w:eastAsia="Times New Roman" w:hAnsi="Aptos" w:cs="Times New Roman"/>
          <w:color w:val="212121"/>
          <w:lang w:eastAsia="en-GB"/>
        </w:rPr>
      </w:pPr>
      <w:r w:rsidRPr="0070271F">
        <w:rPr>
          <w:rFonts w:ascii="Roboto Light" w:eastAsia="Times New Roman" w:hAnsi="Roboto Light" w:cs="Times New Roman"/>
          <w:color w:val="212121"/>
          <w:lang w:eastAsia="en-GB"/>
        </w:rPr>
        <w:lastRenderedPageBreak/>
        <w:t>VectorF</w:t>
      </w:r>
      <w:r>
        <w:rPr>
          <w:rFonts w:ascii="Roboto Light" w:eastAsia="Times New Roman" w:hAnsi="Roboto Light" w:cs="Times New Roman"/>
          <w:color w:val="212121"/>
          <w:lang w:eastAsia="en-GB"/>
        </w:rPr>
        <w:t>LOW</w:t>
      </w:r>
      <w:r w:rsidRPr="0070271F">
        <w:rPr>
          <w:rFonts w:ascii="Roboto Light" w:eastAsia="Times New Roman" w:hAnsi="Roboto Light" w:cs="Times New Roman"/>
          <w:color w:val="212121"/>
          <w:lang w:eastAsia="en-GB"/>
        </w:rPr>
        <w:t xml:space="preserve"> Licence is provided free of cost for unlimited users and for lifetime</w:t>
      </w:r>
      <w:r>
        <w:rPr>
          <w:rFonts w:ascii="Roboto Light" w:eastAsia="Times New Roman" w:hAnsi="Roboto Light" w:cs="Times New Roman"/>
          <w:color w:val="212121"/>
          <w:lang w:eastAsia="en-GB"/>
        </w:rPr>
        <w:t xml:space="preserve"> for</w:t>
      </w:r>
      <w:r w:rsidRPr="003A48AD">
        <w:rPr>
          <w:rFonts w:ascii="Roboto Light" w:eastAsia="Times New Roman" w:hAnsi="Roboto Light" w:cs="Times New Roman"/>
          <w:color w:val="212121"/>
          <w:lang w:eastAsia="en-GB"/>
        </w:rPr>
        <w:t xml:space="preserve"> the scope of this engagement. The cost of any additional hardware or software required to install VectorFLOW will be borne by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w:t>
      </w:r>
    </w:p>
    <w:p w14:paraId="3A0836F7" w14:textId="77777777" w:rsidR="003D36AC" w:rsidRPr="003A48AD" w:rsidRDefault="003D36AC" w:rsidP="00DF2BD4">
      <w:pPr>
        <w:numPr>
          <w:ilvl w:val="0"/>
          <w:numId w:val="33"/>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Maintenance of the software for period of engagement, during fixed fee period of engagement, is part of the consulting fees. (Please note that VectorFLOW tool is provided for unlimited period, unlimited users, within the scope of the engagement). </w:t>
      </w:r>
    </w:p>
    <w:p w14:paraId="6831652A" w14:textId="00976054" w:rsidR="003D36AC" w:rsidRPr="003A48AD" w:rsidRDefault="007B2E57" w:rsidP="00DF2BD4">
      <w:pPr>
        <w:numPr>
          <w:ilvl w:val="1"/>
          <w:numId w:val="34"/>
        </w:numPr>
        <w:spacing w:before="120" w:after="120" w:line="276" w:lineRule="auto"/>
        <w:jc w:val="both"/>
        <w:rPr>
          <w:rFonts w:ascii="Aptos" w:eastAsia="Times New Roman" w:hAnsi="Aptos" w:cs="Times New Roman"/>
          <w:color w:val="212121"/>
          <w:lang w:eastAsia="en-GB"/>
        </w:rPr>
      </w:pPr>
      <w:r>
        <w:rPr>
          <w:rFonts w:ascii="Roboto Light" w:eastAsia="Times New Roman" w:hAnsi="Roboto Light" w:cs="Times New Roman"/>
          <w:color w:val="212121"/>
          <w:lang w:eastAsia="en-GB"/>
        </w:rPr>
        <w:t>Lenexis</w:t>
      </w:r>
      <w:r w:rsidR="003D36AC" w:rsidRPr="003A48AD">
        <w:rPr>
          <w:rFonts w:ascii="Roboto Light" w:eastAsia="Times New Roman" w:hAnsi="Roboto Light" w:cs="Times New Roman"/>
          <w:color w:val="212121"/>
          <w:lang w:eastAsia="en-GB"/>
        </w:rPr>
        <w:t xml:space="preserve"> has the option of continuing to use the tool, without any support and maintenance contract, </w:t>
      </w:r>
      <w:r>
        <w:rPr>
          <w:rFonts w:ascii="Roboto Light" w:eastAsia="Times New Roman" w:hAnsi="Roboto Light" w:cs="Times New Roman"/>
          <w:color w:val="212121"/>
          <w:lang w:eastAsia="en-GB"/>
        </w:rPr>
        <w:t>i</w:t>
      </w:r>
      <w:r w:rsidR="003D36AC" w:rsidRPr="003A48AD">
        <w:rPr>
          <w:rFonts w:ascii="Roboto Light" w:eastAsia="Times New Roman" w:hAnsi="Roboto Light" w:cs="Times New Roman"/>
          <w:color w:val="212121"/>
          <w:lang w:eastAsia="en-GB"/>
        </w:rPr>
        <w:t>n such a case, Vector will not provide any support for any instance.</w:t>
      </w:r>
    </w:p>
    <w:p w14:paraId="4A02E861" w14:textId="0DF21899" w:rsidR="003D36AC" w:rsidRPr="003A48AD" w:rsidRDefault="003D36AC" w:rsidP="00DF2BD4">
      <w:pPr>
        <w:numPr>
          <w:ilvl w:val="1"/>
          <w:numId w:val="34"/>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If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xml:space="preserve"> wishes, it can opt for annual maintenance services with Vector and enter into a separate Annual Maintenance Contract (AMC) for software support and maintenance. The fee for such an engagement will start from INR 2.5 Lakhs per month, depend</w:t>
      </w:r>
      <w:r w:rsidR="007B2E57">
        <w:rPr>
          <w:rFonts w:ascii="Roboto Light" w:eastAsia="Times New Roman" w:hAnsi="Roboto Light" w:cs="Times New Roman"/>
          <w:color w:val="212121"/>
          <w:lang w:eastAsia="en-GB"/>
        </w:rPr>
        <w:t>ing</w:t>
      </w:r>
      <w:r w:rsidRPr="003A48AD">
        <w:rPr>
          <w:rFonts w:ascii="Roboto Light" w:eastAsia="Times New Roman" w:hAnsi="Roboto Light" w:cs="Times New Roman"/>
          <w:color w:val="212121"/>
          <w:lang w:eastAsia="en-GB"/>
        </w:rPr>
        <w:t xml:space="preserve"> on level of support required. </w:t>
      </w:r>
    </w:p>
    <w:p w14:paraId="6C99AF32" w14:textId="48F6122E" w:rsidR="003D36AC" w:rsidRPr="003A48AD" w:rsidRDefault="003D36AC" w:rsidP="00DF2BD4">
      <w:pPr>
        <w:numPr>
          <w:ilvl w:val="0"/>
          <w:numId w:val="35"/>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Customization in VectorFLOW as part of the solution design, work required within VectorFLOW for integration with data sources line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xml:space="preserve">’ ERP and reverse integration with ERP is part of the consulting fees. However, if any additional customizations are desired by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which are specific to their requirement, will be evaluated by Vector based on Vector’s Thinking Process (VTP) framework. </w:t>
      </w:r>
    </w:p>
    <w:p w14:paraId="5EE308D3" w14:textId="77777777" w:rsidR="003D36AC" w:rsidRPr="003A48AD" w:rsidRDefault="003D36AC" w:rsidP="00DF2BD4">
      <w:pPr>
        <w:numPr>
          <w:ilvl w:val="1"/>
          <w:numId w:val="36"/>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Developments outside VTP framework will not be done in VectorFLOW.</w:t>
      </w:r>
    </w:p>
    <w:p w14:paraId="46D663A3" w14:textId="0E310A98" w:rsidR="003D36AC" w:rsidRPr="003A48AD" w:rsidRDefault="003D36AC" w:rsidP="00DF2BD4">
      <w:pPr>
        <w:numPr>
          <w:ilvl w:val="1"/>
          <w:numId w:val="36"/>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Developments within VTP framework will be done at additional costs of Rs. 75,000 per man-day. Vector will submit a detailed development proposal to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xml:space="preserve"> for the approval.</w:t>
      </w:r>
    </w:p>
    <w:p w14:paraId="29B94E04" w14:textId="339F5367" w:rsidR="003D36AC" w:rsidRPr="003A48AD" w:rsidRDefault="003D36AC" w:rsidP="00DF2BD4">
      <w:pPr>
        <w:numPr>
          <w:ilvl w:val="1"/>
          <w:numId w:val="36"/>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Any other developments in software of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xml:space="preserve"> for integrating VectorFLOW are outside the scope, and will be managed by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w:t>
      </w:r>
    </w:p>
    <w:p w14:paraId="44F2B536" w14:textId="56AC7A36" w:rsidR="003D36AC" w:rsidRPr="003A48AD" w:rsidRDefault="003D36AC" w:rsidP="00DF2BD4">
      <w:pPr>
        <w:numPr>
          <w:ilvl w:val="0"/>
          <w:numId w:val="37"/>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The consulting fees do not include the cost of any system software or hardware systems required to support the VectorFLOW software. Cost of any such software and hardware required / implemented will be borne by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w:t>
      </w:r>
    </w:p>
    <w:p w14:paraId="2E1EB694" w14:textId="320D7EED" w:rsidR="003D36AC" w:rsidRPr="007B2E57" w:rsidRDefault="003D36AC" w:rsidP="00DF2BD4">
      <w:pPr>
        <w:numPr>
          <w:ilvl w:val="0"/>
          <w:numId w:val="37"/>
        </w:numPr>
        <w:spacing w:before="120" w:after="120" w:line="276" w:lineRule="auto"/>
        <w:jc w:val="both"/>
        <w:rPr>
          <w:rFonts w:ascii="Aptos" w:eastAsia="Times New Roman" w:hAnsi="Aptos" w:cs="Times New Roman"/>
          <w:color w:val="212121"/>
          <w:lang w:eastAsia="en-GB"/>
        </w:rPr>
      </w:pPr>
      <w:r w:rsidRPr="003A48AD">
        <w:rPr>
          <w:rFonts w:ascii="Roboto Light" w:eastAsia="Times New Roman" w:hAnsi="Roboto Light" w:cs="Times New Roman"/>
          <w:color w:val="212121"/>
          <w:lang w:eastAsia="en-GB"/>
        </w:rPr>
        <w:t xml:space="preserve">As the software tools provided are an integral part of the fee structure for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xml:space="preserve">, it cannot be used in business other than within the agreed scope of this proposal in </w:t>
      </w:r>
      <w:r w:rsidR="007B2E57">
        <w:rPr>
          <w:rFonts w:ascii="Roboto Light" w:eastAsia="Times New Roman" w:hAnsi="Roboto Light" w:cs="Times New Roman"/>
          <w:color w:val="212121"/>
          <w:lang w:eastAsia="en-GB"/>
        </w:rPr>
        <w:t>Lenexis</w:t>
      </w:r>
      <w:r w:rsidRPr="003A48AD">
        <w:rPr>
          <w:rFonts w:ascii="Roboto Light" w:eastAsia="Times New Roman" w:hAnsi="Roboto Light" w:cs="Times New Roman"/>
          <w:color w:val="212121"/>
          <w:lang w:eastAsia="en-GB"/>
        </w:rPr>
        <w:t>. Any additional requirements will be have to be procured from Vector separately with separate terms.</w:t>
      </w:r>
    </w:p>
    <w:p w14:paraId="585C32B2" w14:textId="1987A304" w:rsidR="007B2E57" w:rsidRPr="003A48AD" w:rsidRDefault="007B2E57" w:rsidP="00DF2BD4">
      <w:pPr>
        <w:numPr>
          <w:ilvl w:val="0"/>
          <w:numId w:val="37"/>
        </w:numPr>
        <w:spacing w:before="120" w:after="120" w:line="276" w:lineRule="auto"/>
        <w:jc w:val="both"/>
        <w:rPr>
          <w:rFonts w:ascii="Aptos" w:eastAsia="Times New Roman" w:hAnsi="Aptos" w:cs="Times New Roman"/>
          <w:color w:val="212121"/>
          <w:lang w:eastAsia="en-GB"/>
        </w:rPr>
      </w:pPr>
      <w:r>
        <w:rPr>
          <w:rFonts w:ascii="Roboto Light" w:eastAsia="Times New Roman" w:hAnsi="Roboto Light" w:cs="Times New Roman"/>
          <w:color w:val="212121"/>
          <w:lang w:eastAsia="en-GB"/>
        </w:rPr>
        <w:t xml:space="preserve">The VectorFLOW software will be used for the Supply Chain Planning, Procurement and Distribution. For the Operations Management in Kitchen, </w:t>
      </w:r>
      <w:r w:rsidR="00C5594C">
        <w:rPr>
          <w:rFonts w:ascii="Roboto Light" w:eastAsia="Times New Roman" w:hAnsi="Roboto Light" w:cs="Times New Roman"/>
          <w:color w:val="212121"/>
          <w:lang w:eastAsia="en-GB"/>
        </w:rPr>
        <w:t xml:space="preserve">it is assumed that Lenexis has an order management system. </w:t>
      </w:r>
      <w:r>
        <w:rPr>
          <w:rFonts w:ascii="Roboto Light" w:eastAsia="Times New Roman" w:hAnsi="Roboto Light" w:cs="Times New Roman"/>
          <w:color w:val="212121"/>
          <w:lang w:eastAsia="en-GB"/>
        </w:rPr>
        <w:t xml:space="preserve">Vector will provide the logic to manage ordering queue for </w:t>
      </w:r>
      <w:r>
        <w:rPr>
          <w:rFonts w:ascii="Roboto Light" w:eastAsia="Times New Roman" w:hAnsi="Roboto Light" w:cs="Times New Roman"/>
          <w:color w:val="212121"/>
          <w:lang w:eastAsia="en-GB"/>
        </w:rPr>
        <w:lastRenderedPageBreak/>
        <w:t>chefs</w:t>
      </w:r>
      <w:r w:rsidR="00C5594C">
        <w:rPr>
          <w:rFonts w:ascii="Roboto Light" w:eastAsia="Times New Roman" w:hAnsi="Roboto Light" w:cs="Times New Roman"/>
          <w:color w:val="212121"/>
          <w:lang w:eastAsia="en-GB"/>
        </w:rPr>
        <w:t xml:space="preserve"> along with any additional changes required for the solution design</w:t>
      </w:r>
      <w:r>
        <w:rPr>
          <w:rFonts w:ascii="Roboto Light" w:eastAsia="Times New Roman" w:hAnsi="Roboto Light" w:cs="Times New Roman"/>
          <w:color w:val="212121"/>
          <w:lang w:eastAsia="en-GB"/>
        </w:rPr>
        <w:t>. Lenexis may configure their existing software or develop new software for the same. If Lenexis intends, Vector will take up the development at</w:t>
      </w:r>
      <w:r w:rsidR="002C498F">
        <w:rPr>
          <w:rFonts w:ascii="Roboto Light" w:eastAsia="Times New Roman" w:hAnsi="Roboto Light" w:cs="Times New Roman"/>
          <w:color w:val="212121"/>
          <w:lang w:eastAsia="en-GB"/>
        </w:rPr>
        <w:t xml:space="preserve"> Vector Digital Labs at additional cost of Rs. 75,000 per man-day.</w:t>
      </w:r>
    </w:p>
    <w:p w14:paraId="76F1DC72" w14:textId="77777777" w:rsidR="00C5594C" w:rsidRDefault="00C5594C">
      <w:pPr>
        <w:rPr>
          <w:rFonts w:ascii="Roboto Thin" w:hAnsi="Roboto Thin" w:cs="Arial"/>
          <w:sz w:val="32"/>
        </w:rPr>
      </w:pPr>
      <w:r>
        <w:rPr>
          <w:rFonts w:ascii="Roboto Thin" w:hAnsi="Roboto Thin" w:cs="Arial"/>
          <w:sz w:val="32"/>
        </w:rPr>
        <w:br w:type="page"/>
      </w:r>
    </w:p>
    <w:p w14:paraId="6B4F1D0F" w14:textId="483D68FF" w:rsidR="003D36AC" w:rsidRPr="00395681" w:rsidRDefault="00C5594C" w:rsidP="003D36AC">
      <w:pPr>
        <w:spacing w:before="240" w:after="240" w:line="276" w:lineRule="auto"/>
        <w:rPr>
          <w:rFonts w:ascii="Roboto Medium" w:hAnsi="Roboto Medium" w:cs="Arial"/>
          <w:sz w:val="32"/>
        </w:rPr>
      </w:pPr>
      <w:r>
        <w:rPr>
          <w:rFonts w:ascii="Roboto Thin" w:hAnsi="Roboto Thin" w:cs="Arial"/>
          <w:sz w:val="32"/>
        </w:rPr>
        <w:lastRenderedPageBreak/>
        <w:t>7</w:t>
      </w:r>
      <w:r w:rsidR="003D36AC">
        <w:rPr>
          <w:rFonts w:ascii="Roboto Thin" w:hAnsi="Roboto Thin" w:cs="Arial"/>
          <w:sz w:val="32"/>
        </w:rPr>
        <w:t>D</w:t>
      </w:r>
      <w:r w:rsidR="003D36AC" w:rsidRPr="00505F7D">
        <w:rPr>
          <w:rFonts w:ascii="Roboto Thin" w:hAnsi="Roboto Thin" w:cs="Arial"/>
          <w:sz w:val="32"/>
        </w:rPr>
        <w:t xml:space="preserve"> |</w:t>
      </w:r>
      <w:r w:rsidR="003D36AC" w:rsidRPr="00890552">
        <w:rPr>
          <w:rFonts w:ascii="Roboto Medium" w:hAnsi="Roboto Medium" w:cs="Arial"/>
          <w:sz w:val="32"/>
        </w:rPr>
        <w:t xml:space="preserve"> Commercial Terms</w:t>
      </w:r>
    </w:p>
    <w:p w14:paraId="551ACBB9" w14:textId="77777777" w:rsidR="003D36AC" w:rsidRPr="003A48AD" w:rsidRDefault="003D36AC" w:rsidP="00DF2BD4">
      <w:pPr>
        <w:numPr>
          <w:ilvl w:val="0"/>
          <w:numId w:val="30"/>
        </w:numPr>
        <w:spacing w:before="120" w:after="120" w:line="276" w:lineRule="auto"/>
        <w:jc w:val="both"/>
        <w:rPr>
          <w:rFonts w:ascii="Roboto Light" w:hAnsi="Roboto Light" w:cs="Arial"/>
          <w:szCs w:val="21"/>
        </w:rPr>
      </w:pPr>
      <w:r w:rsidRPr="003A48AD">
        <w:rPr>
          <w:rFonts w:ascii="Roboto Light" w:hAnsi="Roboto Light" w:cs="Arial"/>
          <w:szCs w:val="21"/>
        </w:rPr>
        <w:t>All fees/ charges mention in this contract are exclusive of all taxes, duties and any other Government levies, which will be extra at actual.</w:t>
      </w:r>
    </w:p>
    <w:p w14:paraId="00065B0B" w14:textId="77777777" w:rsidR="003D36AC" w:rsidRPr="003A48AD" w:rsidRDefault="003D36AC" w:rsidP="00DF2BD4">
      <w:pPr>
        <w:numPr>
          <w:ilvl w:val="0"/>
          <w:numId w:val="30"/>
        </w:numPr>
        <w:spacing w:before="120" w:after="120" w:line="276" w:lineRule="auto"/>
        <w:jc w:val="both"/>
        <w:rPr>
          <w:rFonts w:ascii="Roboto Light" w:hAnsi="Roboto Light" w:cs="Arial"/>
          <w:szCs w:val="21"/>
        </w:rPr>
      </w:pPr>
      <w:r w:rsidRPr="003A48AD">
        <w:rPr>
          <w:rFonts w:ascii="Roboto Light" w:hAnsi="Roboto Light" w:cs="Arial"/>
          <w:szCs w:val="21"/>
        </w:rPr>
        <w:t>For the Variable Fees, the invoices will be raised as and when the conditions confirming the achievement of the benefits (schedule) are satisfied. The invoices, if applicable, will be raised at the beginning of the next month.</w:t>
      </w:r>
    </w:p>
    <w:p w14:paraId="0EDF5884" w14:textId="0D3AF1FA" w:rsidR="003D36AC" w:rsidRPr="003A48AD" w:rsidRDefault="003D36AC" w:rsidP="00DF2BD4">
      <w:pPr>
        <w:numPr>
          <w:ilvl w:val="0"/>
          <w:numId w:val="30"/>
        </w:numPr>
        <w:spacing w:before="120" w:after="120" w:line="276" w:lineRule="auto"/>
        <w:jc w:val="both"/>
        <w:rPr>
          <w:rFonts w:ascii="Roboto Light" w:hAnsi="Roboto Light" w:cs="Arial"/>
        </w:rPr>
      </w:pPr>
      <w:r w:rsidRPr="003A48AD">
        <w:rPr>
          <w:rFonts w:ascii="Roboto Light" w:hAnsi="Roboto Light" w:cs="Arial"/>
        </w:rPr>
        <w:t xml:space="preserve">Invoices for fixed fee will be raised by Vector at the beginning of every month, and payment will be released within 7 days of receipt of invoices. Any dispute with the fixed fee invoices should be relayed to Vector within 7 days of receiving the invoice, else it will be deemed accepted. Receipt of invoice by </w:t>
      </w:r>
      <w:r w:rsidR="002C498F">
        <w:rPr>
          <w:rFonts w:ascii="Roboto Light" w:hAnsi="Roboto Light" w:cs="Arial"/>
        </w:rPr>
        <w:t>Lenexis</w:t>
      </w:r>
      <w:r w:rsidRPr="003A48AD">
        <w:rPr>
          <w:rFonts w:ascii="Roboto Light" w:hAnsi="Roboto Light" w:cs="Arial"/>
        </w:rPr>
        <w:t xml:space="preserve">, in soft copy through mail or as a physical printed copy is deemed as received. </w:t>
      </w:r>
    </w:p>
    <w:p w14:paraId="2953772E" w14:textId="77777777" w:rsidR="003D36AC" w:rsidRPr="003A48AD" w:rsidRDefault="003D36AC" w:rsidP="00DF2BD4">
      <w:pPr>
        <w:numPr>
          <w:ilvl w:val="0"/>
          <w:numId w:val="30"/>
        </w:numPr>
        <w:spacing w:before="120" w:after="120" w:line="276" w:lineRule="auto"/>
        <w:jc w:val="both"/>
        <w:rPr>
          <w:rFonts w:ascii="Roboto Light" w:hAnsi="Roboto Light" w:cs="Arial"/>
          <w:szCs w:val="21"/>
        </w:rPr>
      </w:pPr>
      <w:r w:rsidRPr="003A48AD">
        <w:rPr>
          <w:rFonts w:ascii="Roboto Light" w:hAnsi="Roboto Light" w:cs="Arial"/>
          <w:szCs w:val="21"/>
        </w:rPr>
        <w:t xml:space="preserve">All cheques / DDs will be released in favour of ‘Vector Management Consulting Pvt Ltd.’ </w:t>
      </w:r>
    </w:p>
    <w:p w14:paraId="020FDBD4" w14:textId="06D4761F" w:rsidR="003D36AC" w:rsidRPr="003A48AD" w:rsidRDefault="002C498F" w:rsidP="00DF2BD4">
      <w:pPr>
        <w:numPr>
          <w:ilvl w:val="0"/>
          <w:numId w:val="30"/>
        </w:numPr>
        <w:spacing w:before="120" w:after="120" w:line="276" w:lineRule="auto"/>
        <w:jc w:val="both"/>
        <w:rPr>
          <w:rFonts w:ascii="Roboto Light" w:hAnsi="Roboto Light" w:cs="Arial"/>
          <w:szCs w:val="21"/>
        </w:rPr>
      </w:pPr>
      <w:r>
        <w:rPr>
          <w:rFonts w:ascii="Roboto Light" w:hAnsi="Roboto Light" w:cs="Arial"/>
          <w:szCs w:val="21"/>
        </w:rPr>
        <w:t>Lenexis</w:t>
      </w:r>
      <w:r w:rsidR="003D36AC" w:rsidRPr="003A48AD">
        <w:rPr>
          <w:rFonts w:ascii="Roboto Light" w:hAnsi="Roboto Light" w:cs="Arial"/>
          <w:szCs w:val="21"/>
        </w:rPr>
        <w:t xml:space="preserve"> will provide for travel, local conveyance, lodging and boarding for all visits by Vector employees required for the project. </w:t>
      </w:r>
      <w:r>
        <w:rPr>
          <w:rFonts w:ascii="Roboto Light" w:hAnsi="Roboto Light" w:cs="Arial"/>
          <w:szCs w:val="21"/>
        </w:rPr>
        <w:t>Lenexis</w:t>
      </w:r>
      <w:r w:rsidR="003D36AC" w:rsidRPr="003A48AD">
        <w:rPr>
          <w:rFonts w:ascii="Roboto Light" w:hAnsi="Roboto Light" w:cs="Arial"/>
          <w:szCs w:val="21"/>
        </w:rPr>
        <w:t xml:space="preserve"> will provide for air travel and local conveyance to reach the airport in the city of boarding and all local conveyance in city of work. For such employees based in the city of work, </w:t>
      </w:r>
      <w:r>
        <w:rPr>
          <w:rFonts w:ascii="Roboto Light" w:hAnsi="Roboto Light" w:cs="Arial"/>
          <w:szCs w:val="21"/>
        </w:rPr>
        <w:t>Lenexis</w:t>
      </w:r>
      <w:r w:rsidR="003D36AC" w:rsidRPr="003A48AD">
        <w:rPr>
          <w:rFonts w:ascii="Roboto Light" w:hAnsi="Roboto Light" w:cs="Arial"/>
          <w:szCs w:val="21"/>
        </w:rPr>
        <w:t xml:space="preserve"> will either arrange for local travel or provide for all expenses of local travel. The standard of boarding &amp; lodging will be in the quality of a 4 star or above hotel. Vector consultants will travel to their base location every week.</w:t>
      </w:r>
    </w:p>
    <w:p w14:paraId="3570F339" w14:textId="77777777" w:rsidR="003D36AC" w:rsidRPr="003A48AD" w:rsidRDefault="003D36AC" w:rsidP="00DF2BD4">
      <w:pPr>
        <w:numPr>
          <w:ilvl w:val="0"/>
          <w:numId w:val="30"/>
        </w:numPr>
        <w:spacing w:before="120" w:after="120" w:line="276" w:lineRule="auto"/>
        <w:rPr>
          <w:rFonts w:ascii="Roboto Medium" w:hAnsi="Roboto Medium" w:cs="Arial"/>
          <w:szCs w:val="21"/>
        </w:rPr>
      </w:pPr>
      <w:r w:rsidRPr="003A48AD">
        <w:rPr>
          <w:rFonts w:ascii="Roboto Medium" w:hAnsi="Roboto Medium" w:cs="Arial"/>
          <w:szCs w:val="21"/>
        </w:rPr>
        <w:t xml:space="preserve">Termination  </w:t>
      </w:r>
    </w:p>
    <w:p w14:paraId="492FB16E" w14:textId="3AB40E66" w:rsidR="003D36AC" w:rsidRPr="003A48AD" w:rsidRDefault="002C498F" w:rsidP="003D36AC">
      <w:pPr>
        <w:spacing w:before="120" w:after="120" w:line="276" w:lineRule="auto"/>
        <w:ind w:left="720"/>
        <w:jc w:val="both"/>
        <w:rPr>
          <w:rFonts w:ascii="Roboto Light" w:hAnsi="Roboto Light" w:cs="Arial"/>
          <w:szCs w:val="21"/>
          <w:lang w:val="en-GB"/>
        </w:rPr>
      </w:pPr>
      <w:r>
        <w:rPr>
          <w:rFonts w:ascii="Roboto Light" w:hAnsi="Roboto Light" w:cs="Arial"/>
          <w:szCs w:val="21"/>
        </w:rPr>
        <w:t>Lenexis</w:t>
      </w:r>
      <w:r w:rsidR="003D36AC" w:rsidRPr="003A48AD">
        <w:rPr>
          <w:rFonts w:ascii="Roboto Light" w:hAnsi="Roboto Light" w:cs="Arial"/>
          <w:szCs w:val="21"/>
        </w:rPr>
        <w:t xml:space="preserve"> </w:t>
      </w:r>
      <w:r w:rsidR="003D36AC" w:rsidRPr="003A48AD">
        <w:rPr>
          <w:rFonts w:ascii="Roboto Light" w:hAnsi="Roboto Light" w:cs="Arial"/>
          <w:szCs w:val="21"/>
          <w:lang w:val="en-GB"/>
        </w:rPr>
        <w:t>may terminate this Agreement upon thirty (30) days written notice without assigning any reason. The terms of such termination are as follows,</w:t>
      </w:r>
    </w:p>
    <w:p w14:paraId="45B6A858" w14:textId="495C0A43" w:rsidR="003D36AC" w:rsidRPr="003A48AD" w:rsidRDefault="003D36AC" w:rsidP="00DF2BD4">
      <w:pPr>
        <w:numPr>
          <w:ilvl w:val="1"/>
          <w:numId w:val="30"/>
        </w:numPr>
        <w:spacing w:before="120" w:after="120" w:line="276" w:lineRule="auto"/>
        <w:jc w:val="both"/>
        <w:rPr>
          <w:rFonts w:ascii="Roboto Light" w:hAnsi="Roboto Light" w:cs="Arial"/>
          <w:szCs w:val="21"/>
        </w:rPr>
      </w:pPr>
      <w:r w:rsidRPr="003A48AD">
        <w:rPr>
          <w:rFonts w:ascii="Roboto Light" w:hAnsi="Roboto Light" w:cs="Arial"/>
          <w:szCs w:val="21"/>
        </w:rPr>
        <w:t xml:space="preserve">If </w:t>
      </w:r>
      <w:r w:rsidR="002C498F">
        <w:rPr>
          <w:rFonts w:ascii="Roboto Light" w:hAnsi="Roboto Light" w:cs="Arial"/>
          <w:szCs w:val="21"/>
        </w:rPr>
        <w:t>Lenexis</w:t>
      </w:r>
      <w:r w:rsidRPr="003A48AD">
        <w:rPr>
          <w:rFonts w:ascii="Roboto Light" w:hAnsi="Roboto Light" w:cs="Arial"/>
          <w:szCs w:val="21"/>
        </w:rPr>
        <w:t xml:space="preserve"> terminates the engagement within 3 months from start of engagement, and forfeits the use of VectorFLOW, the fee payable is only the fixed fees till the date of termination plus the 30 days of notice period.</w:t>
      </w:r>
    </w:p>
    <w:p w14:paraId="0B651A94" w14:textId="77777777" w:rsidR="003D36AC" w:rsidRPr="003A48AD" w:rsidRDefault="003D36AC" w:rsidP="00DF2BD4">
      <w:pPr>
        <w:numPr>
          <w:ilvl w:val="1"/>
          <w:numId w:val="30"/>
        </w:numPr>
        <w:spacing w:before="120" w:after="120" w:line="276" w:lineRule="auto"/>
        <w:jc w:val="both"/>
        <w:rPr>
          <w:rFonts w:ascii="Roboto Light" w:hAnsi="Roboto Light" w:cs="Arial"/>
        </w:rPr>
      </w:pPr>
      <w:r w:rsidRPr="003A48AD">
        <w:rPr>
          <w:rFonts w:ascii="Roboto Light" w:hAnsi="Roboto Light" w:cs="Arial"/>
        </w:rPr>
        <w:t>If the termination is any time from the 4</w:t>
      </w:r>
      <w:r w:rsidRPr="003A48AD">
        <w:rPr>
          <w:rFonts w:ascii="Roboto Light" w:hAnsi="Roboto Light" w:cs="Arial"/>
          <w:vertAlign w:val="superscript"/>
        </w:rPr>
        <w:t>th</w:t>
      </w:r>
      <w:r w:rsidRPr="003A48AD">
        <w:rPr>
          <w:rFonts w:ascii="Roboto Light" w:hAnsi="Roboto Light" w:cs="Arial"/>
        </w:rPr>
        <w:t xml:space="preserve"> month onwards, </w:t>
      </w:r>
    </w:p>
    <w:p w14:paraId="40B954BD" w14:textId="77777777" w:rsidR="003D36AC" w:rsidRPr="003A48AD" w:rsidRDefault="003D36AC" w:rsidP="00DF2BD4">
      <w:pPr>
        <w:numPr>
          <w:ilvl w:val="2"/>
          <w:numId w:val="28"/>
        </w:numPr>
        <w:spacing w:before="120" w:after="120" w:line="276" w:lineRule="auto"/>
        <w:jc w:val="both"/>
        <w:rPr>
          <w:rFonts w:ascii="Roboto Light" w:hAnsi="Roboto Light" w:cs="Arial"/>
        </w:rPr>
      </w:pPr>
      <w:r w:rsidRPr="003A48AD">
        <w:rPr>
          <w:rFonts w:ascii="Roboto Light" w:hAnsi="Roboto Light" w:cs="Arial"/>
        </w:rPr>
        <w:t>Vector will be paid the fixed fees for all months till the date of termination plus 30 days; and</w:t>
      </w:r>
    </w:p>
    <w:p w14:paraId="20F4C09C" w14:textId="77777777" w:rsidR="003D36AC" w:rsidRPr="003A48AD" w:rsidRDefault="003D36AC" w:rsidP="00DF2BD4">
      <w:pPr>
        <w:numPr>
          <w:ilvl w:val="2"/>
          <w:numId w:val="28"/>
        </w:numPr>
        <w:spacing w:before="120" w:after="120" w:line="276" w:lineRule="auto"/>
        <w:ind w:hanging="181"/>
        <w:jc w:val="both"/>
        <w:rPr>
          <w:rFonts w:ascii="Roboto Light" w:hAnsi="Roboto Light" w:cs="Arial"/>
        </w:rPr>
      </w:pPr>
      <w:r w:rsidRPr="003A48AD">
        <w:rPr>
          <w:rFonts w:ascii="Roboto Light" w:hAnsi="Roboto Light" w:cs="Arial"/>
        </w:rPr>
        <w:t xml:space="preserve">Vector will be paid variable fee according to clause 5B for a period of 6 months from the end of the engagement or the term of variable fee whichever is earlier. </w:t>
      </w:r>
    </w:p>
    <w:p w14:paraId="688DF45D" w14:textId="77777777" w:rsidR="003D36AC" w:rsidRPr="003A48AD" w:rsidRDefault="003D36AC" w:rsidP="00DF2BD4">
      <w:pPr>
        <w:pStyle w:val="ListParagraph"/>
        <w:numPr>
          <w:ilvl w:val="2"/>
          <w:numId w:val="28"/>
        </w:numPr>
        <w:spacing w:before="120" w:after="120"/>
        <w:ind w:hanging="181"/>
        <w:jc w:val="both"/>
        <w:rPr>
          <w:rFonts w:ascii="Roboto Light" w:eastAsiaTheme="minorHAnsi" w:hAnsi="Roboto Light" w:cs="Arial"/>
          <w:sz w:val="24"/>
          <w:szCs w:val="24"/>
        </w:rPr>
      </w:pPr>
      <w:r w:rsidRPr="003A48AD">
        <w:rPr>
          <w:rFonts w:ascii="Roboto Light" w:eastAsiaTheme="minorHAnsi" w:hAnsi="Roboto Light" w:cs="Arial"/>
          <w:sz w:val="24"/>
          <w:szCs w:val="24"/>
        </w:rPr>
        <w:lastRenderedPageBreak/>
        <w:t>The payment for the Variable Fee will be as follows: The average performance of the three months prior to the termination notice will be used as a basis for calculating the variable fee for the applicable period and paid as one lumpsum amount (fee for the average performance x number of months applicable).</w:t>
      </w:r>
    </w:p>
    <w:p w14:paraId="28E48FDE" w14:textId="002382F2" w:rsidR="003D36AC" w:rsidRPr="00505F7D" w:rsidRDefault="00C5594C" w:rsidP="003D36AC">
      <w:pPr>
        <w:spacing w:before="240" w:after="240" w:line="276" w:lineRule="auto"/>
        <w:rPr>
          <w:rFonts w:ascii="Roboto Medium" w:hAnsi="Roboto Medium" w:cs="Arial"/>
          <w:sz w:val="32"/>
        </w:rPr>
      </w:pPr>
      <w:r>
        <w:rPr>
          <w:rFonts w:ascii="Roboto Thin" w:hAnsi="Roboto Thin" w:cs="Arial"/>
          <w:sz w:val="32"/>
        </w:rPr>
        <w:t>7</w:t>
      </w:r>
      <w:r w:rsidR="003D36AC">
        <w:rPr>
          <w:rFonts w:ascii="Roboto Thin" w:hAnsi="Roboto Thin" w:cs="Arial"/>
          <w:sz w:val="32"/>
        </w:rPr>
        <w:t>E</w:t>
      </w:r>
      <w:r w:rsidR="003D36AC" w:rsidRPr="00505F7D">
        <w:rPr>
          <w:rFonts w:ascii="Roboto Thin" w:hAnsi="Roboto Thin" w:cs="Arial"/>
          <w:sz w:val="32"/>
        </w:rPr>
        <w:t xml:space="preserve"> |</w:t>
      </w:r>
      <w:r w:rsidR="003D36AC" w:rsidRPr="00890552">
        <w:rPr>
          <w:rFonts w:ascii="Roboto Medium" w:hAnsi="Roboto Medium" w:cs="Arial"/>
          <w:sz w:val="32"/>
        </w:rPr>
        <w:t xml:space="preserve"> </w:t>
      </w:r>
      <w:r w:rsidR="003D36AC" w:rsidRPr="001A7E3A">
        <w:rPr>
          <w:rFonts w:ascii="Roboto Medium" w:hAnsi="Roboto Medium" w:cs="Arial"/>
          <w:bCs/>
          <w:sz w:val="32"/>
        </w:rPr>
        <w:t>General Conditions and Limitation of Liability</w:t>
      </w:r>
    </w:p>
    <w:p w14:paraId="637009B1" w14:textId="5C636FAA" w:rsidR="003D36AC" w:rsidRPr="003A48AD" w:rsidRDefault="003D36AC" w:rsidP="00DF2BD4">
      <w:pPr>
        <w:numPr>
          <w:ilvl w:val="0"/>
          <w:numId w:val="27"/>
        </w:numPr>
        <w:spacing w:before="120" w:after="120" w:line="276" w:lineRule="auto"/>
        <w:ind w:left="714" w:hanging="357"/>
        <w:jc w:val="both"/>
        <w:rPr>
          <w:rFonts w:ascii="Roboto Light" w:hAnsi="Roboto Light" w:cs="Arial"/>
          <w:szCs w:val="21"/>
        </w:rPr>
      </w:pPr>
      <w:r w:rsidRPr="003A48AD">
        <w:rPr>
          <w:rFonts w:ascii="Roboto Light" w:hAnsi="Roboto Light" w:cs="Arial"/>
          <w:szCs w:val="21"/>
        </w:rPr>
        <w:t xml:space="preserve">As no change or new SOP will be implemented without the consent of the </w:t>
      </w:r>
      <w:r w:rsidR="002C498F">
        <w:rPr>
          <w:rFonts w:ascii="Roboto Light" w:hAnsi="Roboto Light" w:cs="Arial"/>
          <w:szCs w:val="21"/>
        </w:rPr>
        <w:t>Lenexis’</w:t>
      </w:r>
      <w:r w:rsidRPr="003A48AD">
        <w:rPr>
          <w:rFonts w:ascii="Roboto Light" w:hAnsi="Roboto Light" w:cs="Arial"/>
          <w:szCs w:val="21"/>
        </w:rPr>
        <w:t xml:space="preserve"> Management, Vector accepts no responsibility for any special or consequential losses, damages, stoppages, or any other costs whether of a direct or indirect nature for whatsoever reason or cause, which may arise from the work, performed in accordance with a contract from this proposal.</w:t>
      </w:r>
    </w:p>
    <w:p w14:paraId="5C30C788" w14:textId="5309C169" w:rsidR="003D36AC" w:rsidRPr="003A48AD" w:rsidRDefault="003D36AC" w:rsidP="002C498F">
      <w:pPr>
        <w:spacing w:before="120" w:after="120" w:line="276" w:lineRule="auto"/>
        <w:ind w:left="714"/>
        <w:jc w:val="both"/>
        <w:rPr>
          <w:rFonts w:ascii="Roboto Light" w:hAnsi="Roboto Light" w:cs="Arial"/>
          <w:szCs w:val="21"/>
        </w:rPr>
      </w:pPr>
      <w:r w:rsidRPr="003A48AD">
        <w:rPr>
          <w:rFonts w:ascii="Roboto Light" w:hAnsi="Roboto Light" w:cs="Arial"/>
          <w:szCs w:val="21"/>
        </w:rPr>
        <w:t xml:space="preserve">Vector shall use in its marketing, the reference of the engagement. As soon as the agreement is signed and released, Vector can declare the engagement in the public domain. To publish a case study or the results achieved in the project, Vector shall take prior approval from </w:t>
      </w:r>
      <w:r w:rsidR="002C498F">
        <w:rPr>
          <w:rFonts w:ascii="Roboto Light" w:hAnsi="Roboto Light" w:cs="Arial"/>
          <w:szCs w:val="21"/>
        </w:rPr>
        <w:t>Lenexis</w:t>
      </w:r>
      <w:r w:rsidRPr="003A48AD">
        <w:rPr>
          <w:rFonts w:ascii="Roboto Light" w:hAnsi="Roboto Light" w:cs="Arial"/>
          <w:szCs w:val="21"/>
        </w:rPr>
        <w:t>.</w:t>
      </w:r>
    </w:p>
    <w:p w14:paraId="56638C63" w14:textId="4A40ABFA" w:rsidR="003D36AC" w:rsidRPr="003A48AD" w:rsidRDefault="003D36AC" w:rsidP="00DF2BD4">
      <w:pPr>
        <w:numPr>
          <w:ilvl w:val="0"/>
          <w:numId w:val="27"/>
        </w:numPr>
        <w:spacing w:before="120" w:after="120" w:line="276" w:lineRule="auto"/>
        <w:ind w:left="714" w:hanging="357"/>
        <w:jc w:val="both"/>
        <w:rPr>
          <w:rFonts w:ascii="Roboto Light" w:hAnsi="Roboto Light" w:cs="Arial"/>
          <w:szCs w:val="21"/>
        </w:rPr>
      </w:pPr>
      <w:r w:rsidRPr="003A48AD">
        <w:rPr>
          <w:rFonts w:ascii="Roboto Light" w:hAnsi="Roboto Light" w:cs="Arial"/>
          <w:szCs w:val="21"/>
        </w:rPr>
        <w:t xml:space="preserve">Extension of the term: If required, </w:t>
      </w:r>
      <w:r w:rsidR="002C498F">
        <w:rPr>
          <w:rFonts w:ascii="Roboto Light" w:hAnsi="Roboto Light" w:cs="Arial"/>
          <w:szCs w:val="21"/>
        </w:rPr>
        <w:t>Lenexis</w:t>
      </w:r>
      <w:r w:rsidRPr="003A48AD">
        <w:rPr>
          <w:rFonts w:ascii="Roboto Light" w:hAnsi="Roboto Light" w:cs="Arial"/>
          <w:szCs w:val="21"/>
        </w:rPr>
        <w:t xml:space="preserve"> can extend the engagement on mutually agreed terms. </w:t>
      </w:r>
    </w:p>
    <w:p w14:paraId="1F3ACBFE" w14:textId="31B8DAFF" w:rsidR="003D36AC" w:rsidRPr="002C498F" w:rsidRDefault="003D36AC" w:rsidP="00DF2BD4">
      <w:pPr>
        <w:numPr>
          <w:ilvl w:val="0"/>
          <w:numId w:val="27"/>
        </w:numPr>
        <w:spacing w:before="120" w:after="120" w:line="276" w:lineRule="auto"/>
        <w:ind w:left="714" w:hanging="357"/>
        <w:jc w:val="both"/>
        <w:rPr>
          <w:rFonts w:ascii="Roboto Light" w:hAnsi="Roboto Light" w:cs="Arial"/>
          <w:szCs w:val="21"/>
        </w:rPr>
      </w:pPr>
      <w:r w:rsidRPr="003A48AD">
        <w:rPr>
          <w:rFonts w:ascii="Roboto Light" w:hAnsi="Roboto Light" w:cs="Arial"/>
          <w:szCs w:val="21"/>
        </w:rPr>
        <w:t xml:space="preserve">Non-Disclosure will be as per the ‘Confidentiality Agreement’ signed between Vector and </w:t>
      </w:r>
      <w:r w:rsidR="002C498F">
        <w:rPr>
          <w:rFonts w:ascii="Roboto Light" w:hAnsi="Roboto Light" w:cs="Arial"/>
          <w:szCs w:val="21"/>
        </w:rPr>
        <w:t>Lenexis</w:t>
      </w:r>
      <w:r w:rsidRPr="003A48AD">
        <w:rPr>
          <w:rFonts w:ascii="Roboto Light" w:hAnsi="Roboto Light" w:cs="Arial"/>
          <w:szCs w:val="21"/>
        </w:rPr>
        <w:t>.</w:t>
      </w:r>
      <w:r w:rsidRPr="002C498F">
        <w:rPr>
          <w:rFonts w:ascii="Roboto Light" w:hAnsi="Roboto Light" w:cs="Arial"/>
          <w:sz w:val="22"/>
          <w:szCs w:val="22"/>
        </w:rPr>
        <w:br w:type="page"/>
      </w:r>
    </w:p>
    <w:p w14:paraId="0FCA8202" w14:textId="77777777" w:rsidR="003D36AC" w:rsidRPr="00D31BF6" w:rsidRDefault="003D36AC" w:rsidP="002C498F">
      <w:pPr>
        <w:pStyle w:val="Header"/>
        <w:tabs>
          <w:tab w:val="clear" w:pos="4513"/>
          <w:tab w:val="clear" w:pos="9026"/>
        </w:tabs>
        <w:spacing w:after="120" w:line="276" w:lineRule="auto"/>
        <w:jc w:val="both"/>
        <w:rPr>
          <w:rFonts w:ascii="Roboto Light" w:hAnsi="Roboto Light" w:cs="Calibri Light"/>
          <w:color w:val="000000"/>
          <w:sz w:val="22"/>
          <w:szCs w:val="22"/>
        </w:rPr>
      </w:pPr>
    </w:p>
    <w:p w14:paraId="5458398F" w14:textId="0B89C235" w:rsidR="004A2F46" w:rsidRDefault="00B34F9D" w:rsidP="003D36AC">
      <w:pPr>
        <w:spacing w:line="276" w:lineRule="auto"/>
        <w:rPr>
          <w:rFonts w:ascii="Roboto Light" w:hAnsi="Roboto Light" w:cs="Arial"/>
          <w:szCs w:val="21"/>
        </w:rPr>
      </w:pPr>
      <w:r>
        <w:rPr>
          <w:rFonts w:ascii="Roboto Light" w:hAnsi="Roboto Light" w:cs="Arial"/>
          <w:noProof/>
          <w:szCs w:val="21"/>
        </w:rPr>
        <mc:AlternateContent>
          <mc:Choice Requires="wpg">
            <w:drawing>
              <wp:anchor distT="0" distB="0" distL="114300" distR="114300" simplePos="0" relativeHeight="251827200" behindDoc="0" locked="0" layoutInCell="1" allowOverlap="1" wp14:anchorId="7972D1AB" wp14:editId="52C70C30">
                <wp:simplePos x="0" y="0"/>
                <wp:positionH relativeFrom="column">
                  <wp:posOffset>-753745</wp:posOffset>
                </wp:positionH>
                <wp:positionV relativeFrom="paragraph">
                  <wp:posOffset>-1177290</wp:posOffset>
                </wp:positionV>
                <wp:extent cx="10869769" cy="7757599"/>
                <wp:effectExtent l="0" t="0" r="1905" b="2540"/>
                <wp:wrapNone/>
                <wp:docPr id="1070115810" name="Group 3"/>
                <wp:cNvGraphicFramePr/>
                <a:graphic xmlns:a="http://schemas.openxmlformats.org/drawingml/2006/main">
                  <a:graphicData uri="http://schemas.microsoft.com/office/word/2010/wordprocessingGroup">
                    <wpg:wgp>
                      <wpg:cNvGrpSpPr/>
                      <wpg:grpSpPr>
                        <a:xfrm>
                          <a:off x="0" y="0"/>
                          <a:ext cx="10869769" cy="7757599"/>
                          <a:chOff x="0" y="0"/>
                          <a:chExt cx="10869769" cy="7757599"/>
                        </a:xfrm>
                      </wpg:grpSpPr>
                      <wps:wsp>
                        <wps:cNvPr id="1045907428" name="Rectangle 4"/>
                        <wps:cNvSpPr/>
                        <wps:spPr>
                          <a:xfrm>
                            <a:off x="0" y="0"/>
                            <a:ext cx="10869769" cy="7757599"/>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823273970" name="Group 2"/>
                        <wpg:cNvGrpSpPr/>
                        <wpg:grpSpPr>
                          <a:xfrm>
                            <a:off x="2125014" y="1635617"/>
                            <a:ext cx="8283057" cy="5905999"/>
                            <a:chOff x="0" y="0"/>
                            <a:chExt cx="8283057" cy="5905999"/>
                          </a:xfrm>
                        </wpg:grpSpPr>
                        <wpg:grpSp>
                          <wpg:cNvPr id="63317859" name="Group 1"/>
                          <wpg:cNvGrpSpPr/>
                          <wpg:grpSpPr>
                            <a:xfrm>
                              <a:off x="0" y="0"/>
                              <a:ext cx="7180039" cy="4308699"/>
                              <a:chOff x="0" y="0"/>
                              <a:chExt cx="7180039" cy="4308699"/>
                            </a:xfrm>
                          </wpg:grpSpPr>
                          <wpg:grpSp>
                            <wpg:cNvPr id="1323561798" name="Group 5"/>
                            <wpg:cNvGrpSpPr/>
                            <wpg:grpSpPr>
                              <a:xfrm>
                                <a:off x="1700011" y="0"/>
                                <a:ext cx="3234055" cy="1471930"/>
                                <a:chOff x="1974678" y="0"/>
                                <a:chExt cx="3200400" cy="1373173"/>
                              </a:xfrm>
                            </wpg:grpSpPr>
                            <wps:wsp>
                              <wps:cNvPr id="291328608" name="Freeform 291328608"/>
                              <wps:cNvSpPr>
                                <a:spLocks/>
                              </wps:cNvSpPr>
                              <wps:spPr bwMode="auto">
                                <a:xfrm>
                                  <a:off x="1974678" y="533682"/>
                                  <a:ext cx="585356" cy="572649"/>
                                </a:xfrm>
                                <a:custGeom>
                                  <a:avLst/>
                                  <a:gdLst>
                                    <a:gd name="T0" fmla="*/ 412 w 691"/>
                                    <a:gd name="T1" fmla="*/ 676 h 676"/>
                                    <a:gd name="T2" fmla="*/ 281 w 691"/>
                                    <a:gd name="T3" fmla="*/ 676 h 676"/>
                                    <a:gd name="T4" fmla="*/ 0 w 691"/>
                                    <a:gd name="T5" fmla="*/ 0 h 676"/>
                                    <a:gd name="T6" fmla="*/ 142 w 691"/>
                                    <a:gd name="T7" fmla="*/ 0 h 676"/>
                                    <a:gd name="T8" fmla="*/ 345 w 691"/>
                                    <a:gd name="T9" fmla="*/ 524 h 676"/>
                                    <a:gd name="T10" fmla="*/ 549 w 691"/>
                                    <a:gd name="T11" fmla="*/ 0 h 676"/>
                                    <a:gd name="T12" fmla="*/ 691 w 691"/>
                                    <a:gd name="T13" fmla="*/ 0 h 676"/>
                                    <a:gd name="T14" fmla="*/ 412 w 691"/>
                                    <a:gd name="T15" fmla="*/ 676 h 67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1" h="676">
                                      <a:moveTo>
                                        <a:pt x="412" y="676"/>
                                      </a:moveTo>
                                      <a:lnTo>
                                        <a:pt x="281" y="676"/>
                                      </a:lnTo>
                                      <a:lnTo>
                                        <a:pt x="0" y="0"/>
                                      </a:lnTo>
                                      <a:lnTo>
                                        <a:pt x="142" y="0"/>
                                      </a:lnTo>
                                      <a:lnTo>
                                        <a:pt x="345" y="524"/>
                                      </a:lnTo>
                                      <a:lnTo>
                                        <a:pt x="549" y="0"/>
                                      </a:lnTo>
                                      <a:lnTo>
                                        <a:pt x="691" y="0"/>
                                      </a:lnTo>
                                      <a:lnTo>
                                        <a:pt x="412" y="676"/>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994809630" name="Freeform 1994809630"/>
                              <wps:cNvSpPr>
                                <a:spLocks/>
                              </wps:cNvSpPr>
                              <wps:spPr bwMode="auto">
                                <a:xfrm>
                                  <a:off x="2624415" y="533682"/>
                                  <a:ext cx="426946" cy="570108"/>
                                </a:xfrm>
                                <a:custGeom>
                                  <a:avLst/>
                                  <a:gdLst>
                                    <a:gd name="T0" fmla="*/ 125 w 504"/>
                                    <a:gd name="T1" fmla="*/ 396 h 673"/>
                                    <a:gd name="T2" fmla="*/ 125 w 504"/>
                                    <a:gd name="T3" fmla="*/ 548 h 673"/>
                                    <a:gd name="T4" fmla="*/ 504 w 504"/>
                                    <a:gd name="T5" fmla="*/ 548 h 673"/>
                                    <a:gd name="T6" fmla="*/ 504 w 504"/>
                                    <a:gd name="T7" fmla="*/ 673 h 673"/>
                                    <a:gd name="T8" fmla="*/ 0 w 504"/>
                                    <a:gd name="T9" fmla="*/ 673 h 673"/>
                                    <a:gd name="T10" fmla="*/ 0 w 504"/>
                                    <a:gd name="T11" fmla="*/ 0 h 673"/>
                                    <a:gd name="T12" fmla="*/ 504 w 504"/>
                                    <a:gd name="T13" fmla="*/ 0 h 673"/>
                                    <a:gd name="T14" fmla="*/ 504 w 504"/>
                                    <a:gd name="T15" fmla="*/ 123 h 673"/>
                                    <a:gd name="T16" fmla="*/ 125 w 504"/>
                                    <a:gd name="T17" fmla="*/ 123 h 673"/>
                                    <a:gd name="T18" fmla="*/ 125 w 504"/>
                                    <a:gd name="T19" fmla="*/ 278 h 673"/>
                                    <a:gd name="T20" fmla="*/ 125 w 504"/>
                                    <a:gd name="T21" fmla="*/ 396 h 6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4" h="673">
                                      <a:moveTo>
                                        <a:pt x="125" y="396"/>
                                      </a:moveTo>
                                      <a:lnTo>
                                        <a:pt x="125" y="548"/>
                                      </a:lnTo>
                                      <a:lnTo>
                                        <a:pt x="504" y="548"/>
                                      </a:lnTo>
                                      <a:lnTo>
                                        <a:pt x="504" y="673"/>
                                      </a:lnTo>
                                      <a:lnTo>
                                        <a:pt x="0" y="673"/>
                                      </a:lnTo>
                                      <a:lnTo>
                                        <a:pt x="0" y="0"/>
                                      </a:lnTo>
                                      <a:lnTo>
                                        <a:pt x="504" y="0"/>
                                      </a:lnTo>
                                      <a:lnTo>
                                        <a:pt x="504" y="123"/>
                                      </a:lnTo>
                                      <a:lnTo>
                                        <a:pt x="125" y="123"/>
                                      </a:lnTo>
                                      <a:lnTo>
                                        <a:pt x="125" y="278"/>
                                      </a:lnTo>
                                      <a:lnTo>
                                        <a:pt x="125" y="396"/>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547359933" name="Freeform 547359933"/>
                              <wps:cNvSpPr>
                                <a:spLocks/>
                              </wps:cNvSpPr>
                              <wps:spPr bwMode="auto">
                                <a:xfrm>
                                  <a:off x="2624415" y="533682"/>
                                  <a:ext cx="426946" cy="570108"/>
                                </a:xfrm>
                                <a:custGeom>
                                  <a:avLst/>
                                  <a:gdLst>
                                    <a:gd name="T0" fmla="*/ 125 w 504"/>
                                    <a:gd name="T1" fmla="*/ 396 h 673"/>
                                    <a:gd name="T2" fmla="*/ 125 w 504"/>
                                    <a:gd name="T3" fmla="*/ 548 h 673"/>
                                    <a:gd name="T4" fmla="*/ 504 w 504"/>
                                    <a:gd name="T5" fmla="*/ 548 h 673"/>
                                    <a:gd name="T6" fmla="*/ 504 w 504"/>
                                    <a:gd name="T7" fmla="*/ 673 h 673"/>
                                    <a:gd name="T8" fmla="*/ 0 w 504"/>
                                    <a:gd name="T9" fmla="*/ 673 h 673"/>
                                    <a:gd name="T10" fmla="*/ 0 w 504"/>
                                    <a:gd name="T11" fmla="*/ 0 h 673"/>
                                    <a:gd name="T12" fmla="*/ 504 w 504"/>
                                    <a:gd name="T13" fmla="*/ 0 h 673"/>
                                    <a:gd name="T14" fmla="*/ 504 w 504"/>
                                    <a:gd name="T15" fmla="*/ 123 h 673"/>
                                    <a:gd name="T16" fmla="*/ 125 w 504"/>
                                    <a:gd name="T17" fmla="*/ 123 h 673"/>
                                    <a:gd name="T18" fmla="*/ 125 w 504"/>
                                    <a:gd name="T19" fmla="*/ 278 h 6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04" h="673">
                                      <a:moveTo>
                                        <a:pt x="125" y="396"/>
                                      </a:moveTo>
                                      <a:lnTo>
                                        <a:pt x="125" y="548"/>
                                      </a:lnTo>
                                      <a:lnTo>
                                        <a:pt x="504" y="548"/>
                                      </a:lnTo>
                                      <a:lnTo>
                                        <a:pt x="504" y="673"/>
                                      </a:lnTo>
                                      <a:lnTo>
                                        <a:pt x="0" y="673"/>
                                      </a:lnTo>
                                      <a:lnTo>
                                        <a:pt x="0" y="0"/>
                                      </a:lnTo>
                                      <a:lnTo>
                                        <a:pt x="504" y="0"/>
                                      </a:lnTo>
                                      <a:lnTo>
                                        <a:pt x="504" y="123"/>
                                      </a:lnTo>
                                      <a:lnTo>
                                        <a:pt x="125" y="123"/>
                                      </a:lnTo>
                                      <a:lnTo>
                                        <a:pt x="125" y="278"/>
                                      </a:lnTo>
                                    </a:path>
                                  </a:pathLst>
                                </a:custGeom>
                                <a:noFill/>
                                <a:ln>
                                  <a:noFill/>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a:solidFill>
                                        <a:srgbClr val="FFFFFF"/>
                                      </a:solidFill>
                                    </a14:hiddenFill>
                                  </a:ex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234847792" name="Freeform 234847792"/>
                              <wps:cNvSpPr>
                                <a:spLocks/>
                              </wps:cNvSpPr>
                              <wps:spPr bwMode="auto">
                                <a:xfrm>
                                  <a:off x="3093717" y="521823"/>
                                  <a:ext cx="476926" cy="594674"/>
                                </a:xfrm>
                                <a:custGeom>
                                  <a:avLst/>
                                  <a:gdLst>
                                    <a:gd name="T0" fmla="*/ 238 w 238"/>
                                    <a:gd name="T1" fmla="*/ 271 h 296"/>
                                    <a:gd name="T2" fmla="*/ 151 w 238"/>
                                    <a:gd name="T3" fmla="*/ 296 h 296"/>
                                    <a:gd name="T4" fmla="*/ 0 w 238"/>
                                    <a:gd name="T5" fmla="*/ 150 h 296"/>
                                    <a:gd name="T6" fmla="*/ 151 w 238"/>
                                    <a:gd name="T7" fmla="*/ 0 h 296"/>
                                    <a:gd name="T8" fmla="*/ 236 w 238"/>
                                    <a:gd name="T9" fmla="*/ 28 h 296"/>
                                    <a:gd name="T10" fmla="*/ 202 w 238"/>
                                    <a:gd name="T11" fmla="*/ 65 h 296"/>
                                    <a:gd name="T12" fmla="*/ 151 w 238"/>
                                    <a:gd name="T13" fmla="*/ 51 h 296"/>
                                    <a:gd name="T14" fmla="*/ 53 w 238"/>
                                    <a:gd name="T15" fmla="*/ 150 h 296"/>
                                    <a:gd name="T16" fmla="*/ 151 w 238"/>
                                    <a:gd name="T17" fmla="*/ 246 h 296"/>
                                    <a:gd name="T18" fmla="*/ 202 w 238"/>
                                    <a:gd name="T19" fmla="*/ 232 h 296"/>
                                    <a:gd name="T20" fmla="*/ 238 w 238"/>
                                    <a:gd name="T21" fmla="*/ 271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8" h="296">
                                      <a:moveTo>
                                        <a:pt x="238" y="271"/>
                                      </a:moveTo>
                                      <a:cubicBezTo>
                                        <a:pt x="213" y="288"/>
                                        <a:pt x="183" y="296"/>
                                        <a:pt x="151" y="296"/>
                                      </a:cubicBezTo>
                                      <a:cubicBezTo>
                                        <a:pt x="45" y="296"/>
                                        <a:pt x="0" y="224"/>
                                        <a:pt x="0" y="150"/>
                                      </a:cubicBezTo>
                                      <a:cubicBezTo>
                                        <a:pt x="0" y="75"/>
                                        <a:pt x="48" y="0"/>
                                        <a:pt x="151" y="0"/>
                                      </a:cubicBezTo>
                                      <a:cubicBezTo>
                                        <a:pt x="181" y="0"/>
                                        <a:pt x="211" y="9"/>
                                        <a:pt x="236" y="28"/>
                                      </a:cubicBezTo>
                                      <a:cubicBezTo>
                                        <a:pt x="202" y="65"/>
                                        <a:pt x="202" y="65"/>
                                        <a:pt x="202" y="65"/>
                                      </a:cubicBezTo>
                                      <a:cubicBezTo>
                                        <a:pt x="187" y="56"/>
                                        <a:pt x="169" y="51"/>
                                        <a:pt x="151" y="51"/>
                                      </a:cubicBezTo>
                                      <a:cubicBezTo>
                                        <a:pt x="82" y="51"/>
                                        <a:pt x="52" y="102"/>
                                        <a:pt x="53" y="150"/>
                                      </a:cubicBezTo>
                                      <a:cubicBezTo>
                                        <a:pt x="53" y="197"/>
                                        <a:pt x="80" y="246"/>
                                        <a:pt x="151" y="246"/>
                                      </a:cubicBezTo>
                                      <a:cubicBezTo>
                                        <a:pt x="168" y="246"/>
                                        <a:pt x="186" y="241"/>
                                        <a:pt x="202" y="232"/>
                                      </a:cubicBezTo>
                                      <a:lnTo>
                                        <a:pt x="238" y="271"/>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27379244" name="Freeform 1027379244"/>
                              <wps:cNvSpPr>
                                <a:spLocks noEditPoints="1"/>
                              </wps:cNvSpPr>
                              <wps:spPr bwMode="auto">
                                <a:xfrm>
                                  <a:off x="4003518" y="521823"/>
                                  <a:ext cx="587898" cy="594674"/>
                                </a:xfrm>
                                <a:custGeom>
                                  <a:avLst/>
                                  <a:gdLst>
                                    <a:gd name="T0" fmla="*/ 292 w 293"/>
                                    <a:gd name="T1" fmla="*/ 149 h 296"/>
                                    <a:gd name="T2" fmla="*/ 146 w 293"/>
                                    <a:gd name="T3" fmla="*/ 296 h 296"/>
                                    <a:gd name="T4" fmla="*/ 0 w 293"/>
                                    <a:gd name="T5" fmla="*/ 150 h 296"/>
                                    <a:gd name="T6" fmla="*/ 146 w 293"/>
                                    <a:gd name="T7" fmla="*/ 0 h 296"/>
                                    <a:gd name="T8" fmla="*/ 292 w 293"/>
                                    <a:gd name="T9" fmla="*/ 149 h 296"/>
                                    <a:gd name="T10" fmla="*/ 53 w 293"/>
                                    <a:gd name="T11" fmla="*/ 150 h 296"/>
                                    <a:gd name="T12" fmla="*/ 146 w 293"/>
                                    <a:gd name="T13" fmla="*/ 247 h 296"/>
                                    <a:gd name="T14" fmla="*/ 239 w 293"/>
                                    <a:gd name="T15" fmla="*/ 150 h 296"/>
                                    <a:gd name="T16" fmla="*/ 146 w 293"/>
                                    <a:gd name="T17" fmla="*/ 49 h 296"/>
                                    <a:gd name="T18" fmla="*/ 53 w 293"/>
                                    <a:gd name="T19" fmla="*/ 150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3" h="296">
                                      <a:moveTo>
                                        <a:pt x="292" y="149"/>
                                      </a:moveTo>
                                      <a:cubicBezTo>
                                        <a:pt x="291" y="223"/>
                                        <a:pt x="246" y="296"/>
                                        <a:pt x="146" y="296"/>
                                      </a:cubicBezTo>
                                      <a:cubicBezTo>
                                        <a:pt x="46" y="296"/>
                                        <a:pt x="0" y="224"/>
                                        <a:pt x="0" y="150"/>
                                      </a:cubicBezTo>
                                      <a:cubicBezTo>
                                        <a:pt x="0" y="75"/>
                                        <a:pt x="48" y="0"/>
                                        <a:pt x="146" y="0"/>
                                      </a:cubicBezTo>
                                      <a:cubicBezTo>
                                        <a:pt x="244" y="0"/>
                                        <a:pt x="293" y="75"/>
                                        <a:pt x="292" y="149"/>
                                      </a:cubicBezTo>
                                      <a:moveTo>
                                        <a:pt x="53" y="150"/>
                                      </a:moveTo>
                                      <a:cubicBezTo>
                                        <a:pt x="54" y="197"/>
                                        <a:pt x="79" y="247"/>
                                        <a:pt x="146" y="247"/>
                                      </a:cubicBezTo>
                                      <a:cubicBezTo>
                                        <a:pt x="213" y="247"/>
                                        <a:pt x="238" y="197"/>
                                        <a:pt x="239" y="150"/>
                                      </a:cubicBezTo>
                                      <a:cubicBezTo>
                                        <a:pt x="240" y="102"/>
                                        <a:pt x="213" y="49"/>
                                        <a:pt x="146" y="49"/>
                                      </a:cubicBezTo>
                                      <a:cubicBezTo>
                                        <a:pt x="79" y="49"/>
                                        <a:pt x="52" y="103"/>
                                        <a:pt x="53" y="150"/>
                                      </a:cubicBezTo>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68423677" name="Freeform 68423677"/>
                              <wps:cNvSpPr>
                                <a:spLocks noEditPoints="1"/>
                              </wps:cNvSpPr>
                              <wps:spPr bwMode="auto">
                                <a:xfrm>
                                  <a:off x="4663421" y="531988"/>
                                  <a:ext cx="511657" cy="571802"/>
                                </a:xfrm>
                                <a:custGeom>
                                  <a:avLst/>
                                  <a:gdLst>
                                    <a:gd name="T0" fmla="*/ 255 w 255"/>
                                    <a:gd name="T1" fmla="*/ 285 h 285"/>
                                    <a:gd name="T2" fmla="*/ 188 w 255"/>
                                    <a:gd name="T3" fmla="*/ 285 h 285"/>
                                    <a:gd name="T4" fmla="*/ 105 w 255"/>
                                    <a:gd name="T5" fmla="*/ 190 h 285"/>
                                    <a:gd name="T6" fmla="*/ 54 w 255"/>
                                    <a:gd name="T7" fmla="*/ 190 h 285"/>
                                    <a:gd name="T8" fmla="*/ 54 w 255"/>
                                    <a:gd name="T9" fmla="*/ 285 h 285"/>
                                    <a:gd name="T10" fmla="*/ 0 w 255"/>
                                    <a:gd name="T11" fmla="*/ 285 h 285"/>
                                    <a:gd name="T12" fmla="*/ 0 w 255"/>
                                    <a:gd name="T13" fmla="*/ 0 h 285"/>
                                    <a:gd name="T14" fmla="*/ 135 w 255"/>
                                    <a:gd name="T15" fmla="*/ 1 h 285"/>
                                    <a:gd name="T16" fmla="*/ 238 w 255"/>
                                    <a:gd name="T17" fmla="*/ 95 h 285"/>
                                    <a:gd name="T18" fmla="*/ 166 w 255"/>
                                    <a:gd name="T19" fmla="*/ 184 h 285"/>
                                    <a:gd name="T20" fmla="*/ 255 w 255"/>
                                    <a:gd name="T21" fmla="*/ 285 h 285"/>
                                    <a:gd name="T22" fmla="*/ 54 w 255"/>
                                    <a:gd name="T23" fmla="*/ 51 h 285"/>
                                    <a:gd name="T24" fmla="*/ 54 w 255"/>
                                    <a:gd name="T25" fmla="*/ 141 h 285"/>
                                    <a:gd name="T26" fmla="*/ 135 w 255"/>
                                    <a:gd name="T27" fmla="*/ 141 h 285"/>
                                    <a:gd name="T28" fmla="*/ 184 w 255"/>
                                    <a:gd name="T29" fmla="*/ 96 h 285"/>
                                    <a:gd name="T30" fmla="*/ 135 w 255"/>
                                    <a:gd name="T31" fmla="*/ 51 h 285"/>
                                    <a:gd name="T32" fmla="*/ 54 w 255"/>
                                    <a:gd name="T33" fmla="*/ 51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285">
                                      <a:moveTo>
                                        <a:pt x="255" y="285"/>
                                      </a:moveTo>
                                      <a:cubicBezTo>
                                        <a:pt x="188" y="285"/>
                                        <a:pt x="188" y="285"/>
                                        <a:pt x="188" y="285"/>
                                      </a:cubicBezTo>
                                      <a:cubicBezTo>
                                        <a:pt x="105" y="190"/>
                                        <a:pt x="105" y="190"/>
                                        <a:pt x="105" y="190"/>
                                      </a:cubicBezTo>
                                      <a:cubicBezTo>
                                        <a:pt x="54" y="190"/>
                                        <a:pt x="54" y="190"/>
                                        <a:pt x="54" y="190"/>
                                      </a:cubicBezTo>
                                      <a:cubicBezTo>
                                        <a:pt x="54" y="285"/>
                                        <a:pt x="54" y="285"/>
                                        <a:pt x="54" y="285"/>
                                      </a:cubicBezTo>
                                      <a:cubicBezTo>
                                        <a:pt x="0" y="285"/>
                                        <a:pt x="0" y="285"/>
                                        <a:pt x="0" y="285"/>
                                      </a:cubicBezTo>
                                      <a:cubicBezTo>
                                        <a:pt x="0" y="0"/>
                                        <a:pt x="0" y="0"/>
                                        <a:pt x="0" y="0"/>
                                      </a:cubicBezTo>
                                      <a:cubicBezTo>
                                        <a:pt x="45" y="0"/>
                                        <a:pt x="90" y="1"/>
                                        <a:pt x="135" y="1"/>
                                      </a:cubicBezTo>
                                      <a:cubicBezTo>
                                        <a:pt x="202" y="1"/>
                                        <a:pt x="238" y="46"/>
                                        <a:pt x="238" y="95"/>
                                      </a:cubicBezTo>
                                      <a:cubicBezTo>
                                        <a:pt x="238" y="134"/>
                                        <a:pt x="220" y="173"/>
                                        <a:pt x="166" y="184"/>
                                      </a:cubicBezTo>
                                      <a:lnTo>
                                        <a:pt x="255" y="285"/>
                                      </a:lnTo>
                                      <a:close/>
                                      <a:moveTo>
                                        <a:pt x="54" y="51"/>
                                      </a:moveTo>
                                      <a:cubicBezTo>
                                        <a:pt x="54" y="141"/>
                                        <a:pt x="54" y="141"/>
                                        <a:pt x="54" y="141"/>
                                      </a:cubicBezTo>
                                      <a:cubicBezTo>
                                        <a:pt x="135" y="141"/>
                                        <a:pt x="135" y="141"/>
                                        <a:pt x="135" y="141"/>
                                      </a:cubicBezTo>
                                      <a:cubicBezTo>
                                        <a:pt x="169" y="141"/>
                                        <a:pt x="184" y="119"/>
                                        <a:pt x="184" y="96"/>
                                      </a:cubicBezTo>
                                      <a:cubicBezTo>
                                        <a:pt x="184" y="73"/>
                                        <a:pt x="169" y="51"/>
                                        <a:pt x="135" y="51"/>
                                      </a:cubicBezTo>
                                      <a:lnTo>
                                        <a:pt x="54" y="51"/>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893329838" name="Rectangle 893329838"/>
                              <wps:cNvSpPr>
                                <a:spLocks noChangeArrowheads="1"/>
                              </wps:cNvSpPr>
                              <wps:spPr bwMode="auto">
                                <a:xfrm>
                                  <a:off x="3745148" y="644654"/>
                                  <a:ext cx="108431" cy="459136"/>
                                </a:xfrm>
                                <a:prstGeom prst="rect">
                                  <a:avLst/>
                                </a:pr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miter lim="800000"/>
                                      <a:headEnd/>
                                      <a:tailEnd/>
                                    </a14:hiddenLine>
                                  </a:ext>
                                </a:extLst>
                              </wps:spPr>
                              <wps:bodyPr vert="horz" wrap="square" lIns="137160" tIns="68580" rIns="137160" bIns="68580" numCol="1" anchor="t" anchorCtr="0" compatLnSpc="1">
                                <a:prstTxWarp prst="textNoShape">
                                  <a:avLst/>
                                </a:prstTxWarp>
                              </wps:bodyPr>
                            </wps:wsp>
                            <wpg:grpSp>
                              <wpg:cNvPr id="1373937278" name="Group 1373937278"/>
                              <wpg:cNvGrpSpPr/>
                              <wpg:grpSpPr>
                                <a:xfrm>
                                  <a:off x="2624415" y="1264742"/>
                                  <a:ext cx="1962766" cy="108431"/>
                                  <a:chOff x="2624415" y="1264742"/>
                                  <a:chExt cx="1962766" cy="108431"/>
                                </a:xfrm>
                              </wpg:grpSpPr>
                              <wps:wsp>
                                <wps:cNvPr id="201325706" name="Freeform 201325706"/>
                                <wps:cNvSpPr>
                                  <a:spLocks/>
                                </wps:cNvSpPr>
                                <wps:spPr bwMode="auto">
                                  <a:xfrm>
                                    <a:off x="2624415" y="1264742"/>
                                    <a:ext cx="73699" cy="108431"/>
                                  </a:xfrm>
                                  <a:custGeom>
                                    <a:avLst/>
                                    <a:gdLst>
                                      <a:gd name="T0" fmla="*/ 37 w 37"/>
                                      <a:gd name="T1" fmla="*/ 38 h 54"/>
                                      <a:gd name="T2" fmla="*/ 35 w 37"/>
                                      <a:gd name="T3" fmla="*/ 45 h 54"/>
                                      <a:gd name="T4" fmla="*/ 31 w 37"/>
                                      <a:gd name="T5" fmla="*/ 50 h 54"/>
                                      <a:gd name="T6" fmla="*/ 25 w 37"/>
                                      <a:gd name="T7" fmla="*/ 53 h 54"/>
                                      <a:gd name="T8" fmla="*/ 19 w 37"/>
                                      <a:gd name="T9" fmla="*/ 54 h 54"/>
                                      <a:gd name="T10" fmla="*/ 11 w 37"/>
                                      <a:gd name="T11" fmla="*/ 52 h 54"/>
                                      <a:gd name="T12" fmla="*/ 5 w 37"/>
                                      <a:gd name="T13" fmla="*/ 48 h 54"/>
                                      <a:gd name="T14" fmla="*/ 2 w 37"/>
                                      <a:gd name="T15" fmla="*/ 44 h 54"/>
                                      <a:gd name="T16" fmla="*/ 1 w 37"/>
                                      <a:gd name="T17" fmla="*/ 40 h 54"/>
                                      <a:gd name="T18" fmla="*/ 0 w 37"/>
                                      <a:gd name="T19" fmla="*/ 34 h 54"/>
                                      <a:gd name="T20" fmla="*/ 0 w 37"/>
                                      <a:gd name="T21" fmla="*/ 27 h 54"/>
                                      <a:gd name="T22" fmla="*/ 0 w 37"/>
                                      <a:gd name="T23" fmla="*/ 20 h 54"/>
                                      <a:gd name="T24" fmla="*/ 1 w 37"/>
                                      <a:gd name="T25" fmla="*/ 14 h 54"/>
                                      <a:gd name="T26" fmla="*/ 2 w 37"/>
                                      <a:gd name="T27" fmla="*/ 10 h 54"/>
                                      <a:gd name="T28" fmla="*/ 5 w 37"/>
                                      <a:gd name="T29" fmla="*/ 6 h 54"/>
                                      <a:gd name="T30" fmla="*/ 11 w 37"/>
                                      <a:gd name="T31" fmla="*/ 2 h 54"/>
                                      <a:gd name="T32" fmla="*/ 19 w 37"/>
                                      <a:gd name="T33" fmla="*/ 0 h 54"/>
                                      <a:gd name="T34" fmla="*/ 25 w 37"/>
                                      <a:gd name="T35" fmla="*/ 1 h 54"/>
                                      <a:gd name="T36" fmla="*/ 31 w 37"/>
                                      <a:gd name="T37" fmla="*/ 4 h 54"/>
                                      <a:gd name="T38" fmla="*/ 35 w 37"/>
                                      <a:gd name="T39" fmla="*/ 9 h 54"/>
                                      <a:gd name="T40" fmla="*/ 37 w 37"/>
                                      <a:gd name="T41" fmla="*/ 16 h 54"/>
                                      <a:gd name="T42" fmla="*/ 31 w 37"/>
                                      <a:gd name="T43" fmla="*/ 16 h 54"/>
                                      <a:gd name="T44" fmla="*/ 27 w 37"/>
                                      <a:gd name="T45" fmla="*/ 8 h 54"/>
                                      <a:gd name="T46" fmla="*/ 19 w 37"/>
                                      <a:gd name="T47" fmla="*/ 5 h 54"/>
                                      <a:gd name="T48" fmla="*/ 14 w 37"/>
                                      <a:gd name="T49" fmla="*/ 6 h 54"/>
                                      <a:gd name="T50" fmla="*/ 10 w 37"/>
                                      <a:gd name="T51" fmla="*/ 9 h 54"/>
                                      <a:gd name="T52" fmla="*/ 8 w 37"/>
                                      <a:gd name="T53" fmla="*/ 12 h 54"/>
                                      <a:gd name="T54" fmla="*/ 7 w 37"/>
                                      <a:gd name="T55" fmla="*/ 15 h 54"/>
                                      <a:gd name="T56" fmla="*/ 6 w 37"/>
                                      <a:gd name="T57" fmla="*/ 20 h 54"/>
                                      <a:gd name="T58" fmla="*/ 6 w 37"/>
                                      <a:gd name="T59" fmla="*/ 27 h 54"/>
                                      <a:gd name="T60" fmla="*/ 6 w 37"/>
                                      <a:gd name="T61" fmla="*/ 34 h 54"/>
                                      <a:gd name="T62" fmla="*/ 7 w 37"/>
                                      <a:gd name="T63" fmla="*/ 39 h 54"/>
                                      <a:gd name="T64" fmla="*/ 8 w 37"/>
                                      <a:gd name="T65" fmla="*/ 42 h 54"/>
                                      <a:gd name="T66" fmla="*/ 10 w 37"/>
                                      <a:gd name="T67" fmla="*/ 45 h 54"/>
                                      <a:gd name="T68" fmla="*/ 14 w 37"/>
                                      <a:gd name="T69" fmla="*/ 48 h 54"/>
                                      <a:gd name="T70" fmla="*/ 19 w 37"/>
                                      <a:gd name="T71" fmla="*/ 49 h 54"/>
                                      <a:gd name="T72" fmla="*/ 27 w 37"/>
                                      <a:gd name="T73" fmla="*/ 46 h 54"/>
                                      <a:gd name="T74" fmla="*/ 31 w 37"/>
                                      <a:gd name="T75" fmla="*/ 38 h 54"/>
                                      <a:gd name="T76" fmla="*/ 37 w 37"/>
                                      <a:gd name="T77" fmla="*/ 3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7" h="54">
                                        <a:moveTo>
                                          <a:pt x="37" y="38"/>
                                        </a:moveTo>
                                        <a:cubicBezTo>
                                          <a:pt x="36" y="41"/>
                                          <a:pt x="36" y="43"/>
                                          <a:pt x="35" y="45"/>
                                        </a:cubicBezTo>
                                        <a:cubicBezTo>
                                          <a:pt x="34" y="47"/>
                                          <a:pt x="32" y="48"/>
                                          <a:pt x="31" y="50"/>
                                        </a:cubicBezTo>
                                        <a:cubicBezTo>
                                          <a:pt x="29" y="51"/>
                                          <a:pt x="27" y="52"/>
                                          <a:pt x="25" y="53"/>
                                        </a:cubicBezTo>
                                        <a:cubicBezTo>
                                          <a:pt x="23" y="53"/>
                                          <a:pt x="21" y="54"/>
                                          <a:pt x="19" y="54"/>
                                        </a:cubicBezTo>
                                        <a:cubicBezTo>
                                          <a:pt x="16" y="54"/>
                                          <a:pt x="14" y="53"/>
                                          <a:pt x="11" y="52"/>
                                        </a:cubicBezTo>
                                        <a:cubicBezTo>
                                          <a:pt x="9" y="51"/>
                                          <a:pt x="7" y="50"/>
                                          <a:pt x="5" y="48"/>
                                        </a:cubicBezTo>
                                        <a:cubicBezTo>
                                          <a:pt x="4" y="47"/>
                                          <a:pt x="3" y="46"/>
                                          <a:pt x="2" y="44"/>
                                        </a:cubicBezTo>
                                        <a:cubicBezTo>
                                          <a:pt x="2" y="43"/>
                                          <a:pt x="1" y="42"/>
                                          <a:pt x="1" y="40"/>
                                        </a:cubicBezTo>
                                        <a:cubicBezTo>
                                          <a:pt x="1" y="38"/>
                                          <a:pt x="0" y="36"/>
                                          <a:pt x="0" y="34"/>
                                        </a:cubicBezTo>
                                        <a:cubicBezTo>
                                          <a:pt x="0" y="32"/>
                                          <a:pt x="0" y="30"/>
                                          <a:pt x="0" y="27"/>
                                        </a:cubicBezTo>
                                        <a:cubicBezTo>
                                          <a:pt x="0" y="24"/>
                                          <a:pt x="0" y="22"/>
                                          <a:pt x="0" y="20"/>
                                        </a:cubicBezTo>
                                        <a:cubicBezTo>
                                          <a:pt x="0" y="18"/>
                                          <a:pt x="1" y="16"/>
                                          <a:pt x="1" y="14"/>
                                        </a:cubicBezTo>
                                        <a:cubicBezTo>
                                          <a:pt x="1" y="12"/>
                                          <a:pt x="2" y="11"/>
                                          <a:pt x="2" y="10"/>
                                        </a:cubicBezTo>
                                        <a:cubicBezTo>
                                          <a:pt x="3" y="8"/>
                                          <a:pt x="4" y="7"/>
                                          <a:pt x="5" y="6"/>
                                        </a:cubicBezTo>
                                        <a:cubicBezTo>
                                          <a:pt x="7" y="4"/>
                                          <a:pt x="9" y="3"/>
                                          <a:pt x="11" y="2"/>
                                        </a:cubicBezTo>
                                        <a:cubicBezTo>
                                          <a:pt x="14" y="1"/>
                                          <a:pt x="16" y="0"/>
                                          <a:pt x="19" y="0"/>
                                        </a:cubicBezTo>
                                        <a:cubicBezTo>
                                          <a:pt x="21" y="0"/>
                                          <a:pt x="23" y="1"/>
                                          <a:pt x="25" y="1"/>
                                        </a:cubicBezTo>
                                        <a:cubicBezTo>
                                          <a:pt x="27" y="2"/>
                                          <a:pt x="29" y="3"/>
                                          <a:pt x="31" y="4"/>
                                        </a:cubicBezTo>
                                        <a:cubicBezTo>
                                          <a:pt x="32" y="6"/>
                                          <a:pt x="34" y="7"/>
                                          <a:pt x="35" y="9"/>
                                        </a:cubicBezTo>
                                        <a:cubicBezTo>
                                          <a:pt x="36" y="11"/>
                                          <a:pt x="36" y="14"/>
                                          <a:pt x="37" y="16"/>
                                        </a:cubicBezTo>
                                        <a:cubicBezTo>
                                          <a:pt x="31" y="16"/>
                                          <a:pt x="31" y="16"/>
                                          <a:pt x="31" y="16"/>
                                        </a:cubicBezTo>
                                        <a:cubicBezTo>
                                          <a:pt x="30" y="13"/>
                                          <a:pt x="29" y="10"/>
                                          <a:pt x="27" y="8"/>
                                        </a:cubicBezTo>
                                        <a:cubicBezTo>
                                          <a:pt x="25" y="6"/>
                                          <a:pt x="22" y="5"/>
                                          <a:pt x="19" y="5"/>
                                        </a:cubicBezTo>
                                        <a:cubicBezTo>
                                          <a:pt x="17" y="5"/>
                                          <a:pt x="15" y="6"/>
                                          <a:pt x="14" y="6"/>
                                        </a:cubicBezTo>
                                        <a:cubicBezTo>
                                          <a:pt x="12" y="7"/>
                                          <a:pt x="11" y="8"/>
                                          <a:pt x="10" y="9"/>
                                        </a:cubicBezTo>
                                        <a:cubicBezTo>
                                          <a:pt x="9" y="10"/>
                                          <a:pt x="8" y="11"/>
                                          <a:pt x="8" y="12"/>
                                        </a:cubicBezTo>
                                        <a:cubicBezTo>
                                          <a:pt x="7" y="13"/>
                                          <a:pt x="7" y="14"/>
                                          <a:pt x="7" y="15"/>
                                        </a:cubicBezTo>
                                        <a:cubicBezTo>
                                          <a:pt x="6" y="17"/>
                                          <a:pt x="6" y="18"/>
                                          <a:pt x="6" y="20"/>
                                        </a:cubicBezTo>
                                        <a:cubicBezTo>
                                          <a:pt x="6" y="22"/>
                                          <a:pt x="6" y="24"/>
                                          <a:pt x="6" y="27"/>
                                        </a:cubicBezTo>
                                        <a:cubicBezTo>
                                          <a:pt x="6" y="30"/>
                                          <a:pt x="6" y="32"/>
                                          <a:pt x="6" y="34"/>
                                        </a:cubicBezTo>
                                        <a:cubicBezTo>
                                          <a:pt x="6" y="36"/>
                                          <a:pt x="6" y="37"/>
                                          <a:pt x="7" y="39"/>
                                        </a:cubicBezTo>
                                        <a:cubicBezTo>
                                          <a:pt x="7" y="40"/>
                                          <a:pt x="7" y="41"/>
                                          <a:pt x="8" y="42"/>
                                        </a:cubicBezTo>
                                        <a:cubicBezTo>
                                          <a:pt x="8" y="43"/>
                                          <a:pt x="9" y="44"/>
                                          <a:pt x="10" y="45"/>
                                        </a:cubicBezTo>
                                        <a:cubicBezTo>
                                          <a:pt x="11" y="46"/>
                                          <a:pt x="12" y="47"/>
                                          <a:pt x="14" y="48"/>
                                        </a:cubicBezTo>
                                        <a:cubicBezTo>
                                          <a:pt x="15" y="48"/>
                                          <a:pt x="17" y="49"/>
                                          <a:pt x="19" y="49"/>
                                        </a:cubicBezTo>
                                        <a:cubicBezTo>
                                          <a:pt x="22" y="49"/>
                                          <a:pt x="25" y="48"/>
                                          <a:pt x="27" y="46"/>
                                        </a:cubicBezTo>
                                        <a:cubicBezTo>
                                          <a:pt x="29" y="44"/>
                                          <a:pt x="31" y="41"/>
                                          <a:pt x="31" y="38"/>
                                        </a:cubicBezTo>
                                        <a:lnTo>
                                          <a:pt x="37" y="38"/>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485765734" name="Freeform 1485765734"/>
                                <wps:cNvSpPr>
                                  <a:spLocks noEditPoints="1"/>
                                </wps:cNvSpPr>
                                <wps:spPr bwMode="auto">
                                  <a:xfrm>
                                    <a:off x="2756565" y="1264742"/>
                                    <a:ext cx="73699" cy="108431"/>
                                  </a:xfrm>
                                  <a:custGeom>
                                    <a:avLst/>
                                    <a:gdLst>
                                      <a:gd name="T0" fmla="*/ 37 w 37"/>
                                      <a:gd name="T1" fmla="*/ 27 h 54"/>
                                      <a:gd name="T2" fmla="*/ 37 w 37"/>
                                      <a:gd name="T3" fmla="*/ 34 h 54"/>
                                      <a:gd name="T4" fmla="*/ 36 w 37"/>
                                      <a:gd name="T5" fmla="*/ 40 h 54"/>
                                      <a:gd name="T6" fmla="*/ 35 w 37"/>
                                      <a:gd name="T7" fmla="*/ 44 h 54"/>
                                      <a:gd name="T8" fmla="*/ 32 w 37"/>
                                      <a:gd name="T9" fmla="*/ 48 h 54"/>
                                      <a:gd name="T10" fmla="*/ 26 w 37"/>
                                      <a:gd name="T11" fmla="*/ 52 h 54"/>
                                      <a:gd name="T12" fmla="*/ 19 w 37"/>
                                      <a:gd name="T13" fmla="*/ 54 h 54"/>
                                      <a:gd name="T14" fmla="*/ 5 w 37"/>
                                      <a:gd name="T15" fmla="*/ 48 h 54"/>
                                      <a:gd name="T16" fmla="*/ 3 w 37"/>
                                      <a:gd name="T17" fmla="*/ 44 h 54"/>
                                      <a:gd name="T18" fmla="*/ 1 w 37"/>
                                      <a:gd name="T19" fmla="*/ 40 h 54"/>
                                      <a:gd name="T20" fmla="*/ 0 w 37"/>
                                      <a:gd name="T21" fmla="*/ 34 h 54"/>
                                      <a:gd name="T22" fmla="*/ 0 w 37"/>
                                      <a:gd name="T23" fmla="*/ 27 h 54"/>
                                      <a:gd name="T24" fmla="*/ 0 w 37"/>
                                      <a:gd name="T25" fmla="*/ 20 h 54"/>
                                      <a:gd name="T26" fmla="*/ 1 w 37"/>
                                      <a:gd name="T27" fmla="*/ 14 h 54"/>
                                      <a:gd name="T28" fmla="*/ 3 w 37"/>
                                      <a:gd name="T29" fmla="*/ 10 h 54"/>
                                      <a:gd name="T30" fmla="*/ 5 w 37"/>
                                      <a:gd name="T31" fmla="*/ 6 h 54"/>
                                      <a:gd name="T32" fmla="*/ 19 w 37"/>
                                      <a:gd name="T33" fmla="*/ 0 h 54"/>
                                      <a:gd name="T34" fmla="*/ 32 w 37"/>
                                      <a:gd name="T35" fmla="*/ 6 h 54"/>
                                      <a:gd name="T36" fmla="*/ 35 w 37"/>
                                      <a:gd name="T37" fmla="*/ 10 h 54"/>
                                      <a:gd name="T38" fmla="*/ 36 w 37"/>
                                      <a:gd name="T39" fmla="*/ 14 h 54"/>
                                      <a:gd name="T40" fmla="*/ 37 w 37"/>
                                      <a:gd name="T41" fmla="*/ 20 h 54"/>
                                      <a:gd name="T42" fmla="*/ 37 w 37"/>
                                      <a:gd name="T43" fmla="*/ 27 h 54"/>
                                      <a:gd name="T44" fmla="*/ 32 w 37"/>
                                      <a:gd name="T45" fmla="*/ 27 h 54"/>
                                      <a:gd name="T46" fmla="*/ 31 w 37"/>
                                      <a:gd name="T47" fmla="*/ 20 h 54"/>
                                      <a:gd name="T48" fmla="*/ 31 w 37"/>
                                      <a:gd name="T49" fmla="*/ 15 h 54"/>
                                      <a:gd name="T50" fmla="*/ 30 w 37"/>
                                      <a:gd name="T51" fmla="*/ 12 h 54"/>
                                      <a:gd name="T52" fmla="*/ 28 w 37"/>
                                      <a:gd name="T53" fmla="*/ 9 h 54"/>
                                      <a:gd name="T54" fmla="*/ 24 w 37"/>
                                      <a:gd name="T55" fmla="*/ 6 h 54"/>
                                      <a:gd name="T56" fmla="*/ 19 w 37"/>
                                      <a:gd name="T57" fmla="*/ 5 h 54"/>
                                      <a:gd name="T58" fmla="*/ 14 w 37"/>
                                      <a:gd name="T59" fmla="*/ 6 h 54"/>
                                      <a:gd name="T60" fmla="*/ 10 w 37"/>
                                      <a:gd name="T61" fmla="*/ 9 h 54"/>
                                      <a:gd name="T62" fmla="*/ 8 w 37"/>
                                      <a:gd name="T63" fmla="*/ 12 h 54"/>
                                      <a:gd name="T64" fmla="*/ 7 w 37"/>
                                      <a:gd name="T65" fmla="*/ 15 h 54"/>
                                      <a:gd name="T66" fmla="*/ 6 w 37"/>
                                      <a:gd name="T67" fmla="*/ 20 h 54"/>
                                      <a:gd name="T68" fmla="*/ 6 w 37"/>
                                      <a:gd name="T69" fmla="*/ 27 h 54"/>
                                      <a:gd name="T70" fmla="*/ 6 w 37"/>
                                      <a:gd name="T71" fmla="*/ 34 h 54"/>
                                      <a:gd name="T72" fmla="*/ 7 w 37"/>
                                      <a:gd name="T73" fmla="*/ 39 h 54"/>
                                      <a:gd name="T74" fmla="*/ 8 w 37"/>
                                      <a:gd name="T75" fmla="*/ 42 h 54"/>
                                      <a:gd name="T76" fmla="*/ 10 w 37"/>
                                      <a:gd name="T77" fmla="*/ 45 h 54"/>
                                      <a:gd name="T78" fmla="*/ 14 w 37"/>
                                      <a:gd name="T79" fmla="*/ 48 h 54"/>
                                      <a:gd name="T80" fmla="*/ 19 w 37"/>
                                      <a:gd name="T81" fmla="*/ 49 h 54"/>
                                      <a:gd name="T82" fmla="*/ 24 w 37"/>
                                      <a:gd name="T83" fmla="*/ 48 h 54"/>
                                      <a:gd name="T84" fmla="*/ 28 w 37"/>
                                      <a:gd name="T85" fmla="*/ 45 h 54"/>
                                      <a:gd name="T86" fmla="*/ 30 w 37"/>
                                      <a:gd name="T87" fmla="*/ 42 h 54"/>
                                      <a:gd name="T88" fmla="*/ 31 w 37"/>
                                      <a:gd name="T89" fmla="*/ 39 h 54"/>
                                      <a:gd name="T90" fmla="*/ 31 w 37"/>
                                      <a:gd name="T91" fmla="*/ 34 h 54"/>
                                      <a:gd name="T92" fmla="*/ 32 w 37"/>
                                      <a:gd name="T93"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7" h="54">
                                        <a:moveTo>
                                          <a:pt x="37" y="27"/>
                                        </a:moveTo>
                                        <a:cubicBezTo>
                                          <a:pt x="37" y="30"/>
                                          <a:pt x="37" y="32"/>
                                          <a:pt x="37" y="34"/>
                                        </a:cubicBezTo>
                                        <a:cubicBezTo>
                                          <a:pt x="37" y="36"/>
                                          <a:pt x="37" y="38"/>
                                          <a:pt x="36" y="40"/>
                                        </a:cubicBezTo>
                                        <a:cubicBezTo>
                                          <a:pt x="36" y="42"/>
                                          <a:pt x="36" y="43"/>
                                          <a:pt x="35" y="44"/>
                                        </a:cubicBezTo>
                                        <a:cubicBezTo>
                                          <a:pt x="34" y="46"/>
                                          <a:pt x="33" y="47"/>
                                          <a:pt x="32" y="48"/>
                                        </a:cubicBezTo>
                                        <a:cubicBezTo>
                                          <a:pt x="30" y="50"/>
                                          <a:pt x="28" y="51"/>
                                          <a:pt x="26" y="52"/>
                                        </a:cubicBezTo>
                                        <a:cubicBezTo>
                                          <a:pt x="24" y="53"/>
                                          <a:pt x="21" y="54"/>
                                          <a:pt x="19" y="54"/>
                                        </a:cubicBezTo>
                                        <a:cubicBezTo>
                                          <a:pt x="13" y="54"/>
                                          <a:pt x="9" y="52"/>
                                          <a:pt x="5" y="48"/>
                                        </a:cubicBezTo>
                                        <a:cubicBezTo>
                                          <a:pt x="4" y="47"/>
                                          <a:pt x="3" y="46"/>
                                          <a:pt x="3" y="44"/>
                                        </a:cubicBezTo>
                                        <a:cubicBezTo>
                                          <a:pt x="2" y="43"/>
                                          <a:pt x="1" y="42"/>
                                          <a:pt x="1" y="40"/>
                                        </a:cubicBezTo>
                                        <a:cubicBezTo>
                                          <a:pt x="1" y="38"/>
                                          <a:pt x="1" y="36"/>
                                          <a:pt x="0" y="34"/>
                                        </a:cubicBezTo>
                                        <a:cubicBezTo>
                                          <a:pt x="0" y="32"/>
                                          <a:pt x="0" y="30"/>
                                          <a:pt x="0" y="27"/>
                                        </a:cubicBezTo>
                                        <a:cubicBezTo>
                                          <a:pt x="0" y="24"/>
                                          <a:pt x="0" y="22"/>
                                          <a:pt x="0" y="20"/>
                                        </a:cubicBezTo>
                                        <a:cubicBezTo>
                                          <a:pt x="1" y="18"/>
                                          <a:pt x="1" y="16"/>
                                          <a:pt x="1" y="14"/>
                                        </a:cubicBezTo>
                                        <a:cubicBezTo>
                                          <a:pt x="1" y="12"/>
                                          <a:pt x="2" y="11"/>
                                          <a:pt x="3" y="10"/>
                                        </a:cubicBezTo>
                                        <a:cubicBezTo>
                                          <a:pt x="3" y="8"/>
                                          <a:pt x="4" y="7"/>
                                          <a:pt x="5" y="6"/>
                                        </a:cubicBezTo>
                                        <a:cubicBezTo>
                                          <a:pt x="9" y="2"/>
                                          <a:pt x="13" y="0"/>
                                          <a:pt x="19" y="0"/>
                                        </a:cubicBezTo>
                                        <a:cubicBezTo>
                                          <a:pt x="24" y="0"/>
                                          <a:pt x="29" y="2"/>
                                          <a:pt x="32" y="6"/>
                                        </a:cubicBezTo>
                                        <a:cubicBezTo>
                                          <a:pt x="33" y="7"/>
                                          <a:pt x="34" y="8"/>
                                          <a:pt x="35" y="10"/>
                                        </a:cubicBezTo>
                                        <a:cubicBezTo>
                                          <a:pt x="36" y="11"/>
                                          <a:pt x="36" y="12"/>
                                          <a:pt x="36" y="14"/>
                                        </a:cubicBezTo>
                                        <a:cubicBezTo>
                                          <a:pt x="37" y="16"/>
                                          <a:pt x="37" y="18"/>
                                          <a:pt x="37" y="20"/>
                                        </a:cubicBezTo>
                                        <a:cubicBezTo>
                                          <a:pt x="37" y="22"/>
                                          <a:pt x="37" y="24"/>
                                          <a:pt x="37" y="27"/>
                                        </a:cubicBezTo>
                                        <a:close/>
                                        <a:moveTo>
                                          <a:pt x="32" y="27"/>
                                        </a:moveTo>
                                        <a:cubicBezTo>
                                          <a:pt x="32" y="24"/>
                                          <a:pt x="31" y="22"/>
                                          <a:pt x="31" y="20"/>
                                        </a:cubicBezTo>
                                        <a:cubicBezTo>
                                          <a:pt x="31" y="18"/>
                                          <a:pt x="31" y="17"/>
                                          <a:pt x="31" y="15"/>
                                        </a:cubicBezTo>
                                        <a:cubicBezTo>
                                          <a:pt x="31" y="14"/>
                                          <a:pt x="30" y="13"/>
                                          <a:pt x="30" y="12"/>
                                        </a:cubicBezTo>
                                        <a:cubicBezTo>
                                          <a:pt x="29" y="11"/>
                                          <a:pt x="29" y="10"/>
                                          <a:pt x="28" y="9"/>
                                        </a:cubicBezTo>
                                        <a:cubicBezTo>
                                          <a:pt x="27" y="8"/>
                                          <a:pt x="25" y="7"/>
                                          <a:pt x="24" y="6"/>
                                        </a:cubicBezTo>
                                        <a:cubicBezTo>
                                          <a:pt x="22" y="6"/>
                                          <a:pt x="20" y="5"/>
                                          <a:pt x="19" y="5"/>
                                        </a:cubicBezTo>
                                        <a:cubicBezTo>
                                          <a:pt x="17" y="5"/>
                                          <a:pt x="15" y="6"/>
                                          <a:pt x="14" y="6"/>
                                        </a:cubicBezTo>
                                        <a:cubicBezTo>
                                          <a:pt x="12" y="7"/>
                                          <a:pt x="11" y="8"/>
                                          <a:pt x="10" y="9"/>
                                        </a:cubicBezTo>
                                        <a:cubicBezTo>
                                          <a:pt x="9" y="10"/>
                                          <a:pt x="8" y="11"/>
                                          <a:pt x="8" y="12"/>
                                        </a:cubicBezTo>
                                        <a:cubicBezTo>
                                          <a:pt x="7" y="13"/>
                                          <a:pt x="7" y="14"/>
                                          <a:pt x="7" y="15"/>
                                        </a:cubicBezTo>
                                        <a:cubicBezTo>
                                          <a:pt x="6" y="17"/>
                                          <a:pt x="6" y="18"/>
                                          <a:pt x="6" y="20"/>
                                        </a:cubicBezTo>
                                        <a:cubicBezTo>
                                          <a:pt x="6" y="22"/>
                                          <a:pt x="6" y="24"/>
                                          <a:pt x="6" y="27"/>
                                        </a:cubicBezTo>
                                        <a:cubicBezTo>
                                          <a:pt x="6" y="30"/>
                                          <a:pt x="6" y="32"/>
                                          <a:pt x="6" y="34"/>
                                        </a:cubicBezTo>
                                        <a:cubicBezTo>
                                          <a:pt x="6" y="36"/>
                                          <a:pt x="6" y="37"/>
                                          <a:pt x="7" y="39"/>
                                        </a:cubicBezTo>
                                        <a:cubicBezTo>
                                          <a:pt x="7" y="40"/>
                                          <a:pt x="7" y="41"/>
                                          <a:pt x="8" y="42"/>
                                        </a:cubicBezTo>
                                        <a:cubicBezTo>
                                          <a:pt x="8" y="43"/>
                                          <a:pt x="9" y="44"/>
                                          <a:pt x="10" y="45"/>
                                        </a:cubicBezTo>
                                        <a:cubicBezTo>
                                          <a:pt x="11" y="46"/>
                                          <a:pt x="12" y="47"/>
                                          <a:pt x="14" y="48"/>
                                        </a:cubicBezTo>
                                        <a:cubicBezTo>
                                          <a:pt x="15" y="48"/>
                                          <a:pt x="17" y="49"/>
                                          <a:pt x="19" y="49"/>
                                        </a:cubicBezTo>
                                        <a:cubicBezTo>
                                          <a:pt x="20" y="49"/>
                                          <a:pt x="22" y="48"/>
                                          <a:pt x="24" y="48"/>
                                        </a:cubicBezTo>
                                        <a:cubicBezTo>
                                          <a:pt x="25" y="47"/>
                                          <a:pt x="27" y="46"/>
                                          <a:pt x="28" y="45"/>
                                        </a:cubicBezTo>
                                        <a:cubicBezTo>
                                          <a:pt x="29" y="44"/>
                                          <a:pt x="29" y="43"/>
                                          <a:pt x="30" y="42"/>
                                        </a:cubicBezTo>
                                        <a:cubicBezTo>
                                          <a:pt x="30" y="41"/>
                                          <a:pt x="31" y="40"/>
                                          <a:pt x="31" y="39"/>
                                        </a:cubicBezTo>
                                        <a:cubicBezTo>
                                          <a:pt x="31" y="37"/>
                                          <a:pt x="31" y="36"/>
                                          <a:pt x="31" y="34"/>
                                        </a:cubicBezTo>
                                        <a:cubicBezTo>
                                          <a:pt x="31" y="32"/>
                                          <a:pt x="32" y="30"/>
                                          <a:pt x="32" y="27"/>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531522519" name="Freeform 531522519"/>
                                <wps:cNvSpPr>
                                  <a:spLocks/>
                                </wps:cNvSpPr>
                                <wps:spPr bwMode="auto">
                                  <a:xfrm>
                                    <a:off x="2894645" y="1266436"/>
                                    <a:ext cx="78782" cy="105042"/>
                                  </a:xfrm>
                                  <a:custGeom>
                                    <a:avLst/>
                                    <a:gdLst>
                                      <a:gd name="T0" fmla="*/ 81 w 93"/>
                                      <a:gd name="T1" fmla="*/ 124 h 124"/>
                                      <a:gd name="T2" fmla="*/ 14 w 93"/>
                                      <a:gd name="T3" fmla="*/ 24 h 124"/>
                                      <a:gd name="T4" fmla="*/ 14 w 93"/>
                                      <a:gd name="T5" fmla="*/ 124 h 124"/>
                                      <a:gd name="T6" fmla="*/ 0 w 93"/>
                                      <a:gd name="T7" fmla="*/ 124 h 124"/>
                                      <a:gd name="T8" fmla="*/ 0 w 93"/>
                                      <a:gd name="T9" fmla="*/ 0 h 124"/>
                                      <a:gd name="T10" fmla="*/ 14 w 93"/>
                                      <a:gd name="T11" fmla="*/ 0 h 124"/>
                                      <a:gd name="T12" fmla="*/ 81 w 93"/>
                                      <a:gd name="T13" fmla="*/ 100 h 124"/>
                                      <a:gd name="T14" fmla="*/ 81 w 93"/>
                                      <a:gd name="T15" fmla="*/ 0 h 124"/>
                                      <a:gd name="T16" fmla="*/ 93 w 93"/>
                                      <a:gd name="T17" fmla="*/ 0 h 124"/>
                                      <a:gd name="T18" fmla="*/ 93 w 93"/>
                                      <a:gd name="T19" fmla="*/ 124 h 124"/>
                                      <a:gd name="T20" fmla="*/ 81 w 93"/>
                                      <a:gd name="T21" fmla="*/ 124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3" h="124">
                                        <a:moveTo>
                                          <a:pt x="81" y="124"/>
                                        </a:moveTo>
                                        <a:lnTo>
                                          <a:pt x="14" y="24"/>
                                        </a:lnTo>
                                        <a:lnTo>
                                          <a:pt x="14" y="124"/>
                                        </a:lnTo>
                                        <a:lnTo>
                                          <a:pt x="0" y="124"/>
                                        </a:lnTo>
                                        <a:lnTo>
                                          <a:pt x="0" y="0"/>
                                        </a:lnTo>
                                        <a:lnTo>
                                          <a:pt x="14" y="0"/>
                                        </a:lnTo>
                                        <a:lnTo>
                                          <a:pt x="81" y="100"/>
                                        </a:lnTo>
                                        <a:lnTo>
                                          <a:pt x="81" y="0"/>
                                        </a:lnTo>
                                        <a:lnTo>
                                          <a:pt x="93" y="0"/>
                                        </a:lnTo>
                                        <a:lnTo>
                                          <a:pt x="93" y="124"/>
                                        </a:lnTo>
                                        <a:lnTo>
                                          <a:pt x="81"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883406353" name="Freeform 883406353"/>
                                <wps:cNvSpPr>
                                  <a:spLocks/>
                                </wps:cNvSpPr>
                                <wps:spPr bwMode="auto">
                                  <a:xfrm>
                                    <a:off x="3033572" y="1264742"/>
                                    <a:ext cx="72005" cy="108431"/>
                                  </a:xfrm>
                                  <a:custGeom>
                                    <a:avLst/>
                                    <a:gdLst>
                                      <a:gd name="T0" fmla="*/ 36 w 36"/>
                                      <a:gd name="T1" fmla="*/ 39 h 54"/>
                                      <a:gd name="T2" fmla="*/ 35 w 36"/>
                                      <a:gd name="T3" fmla="*/ 45 h 54"/>
                                      <a:gd name="T4" fmla="*/ 31 w 36"/>
                                      <a:gd name="T5" fmla="*/ 50 h 54"/>
                                      <a:gd name="T6" fmla="*/ 25 w 36"/>
                                      <a:gd name="T7" fmla="*/ 53 h 54"/>
                                      <a:gd name="T8" fmla="*/ 18 w 36"/>
                                      <a:gd name="T9" fmla="*/ 54 h 54"/>
                                      <a:gd name="T10" fmla="*/ 8 w 36"/>
                                      <a:gd name="T11" fmla="*/ 52 h 54"/>
                                      <a:gd name="T12" fmla="*/ 0 w 36"/>
                                      <a:gd name="T13" fmla="*/ 47 h 54"/>
                                      <a:gd name="T14" fmla="*/ 4 w 36"/>
                                      <a:gd name="T15" fmla="*/ 43 h 54"/>
                                      <a:gd name="T16" fmla="*/ 10 w 36"/>
                                      <a:gd name="T17" fmla="*/ 47 h 54"/>
                                      <a:gd name="T18" fmla="*/ 18 w 36"/>
                                      <a:gd name="T19" fmla="*/ 49 h 54"/>
                                      <a:gd name="T20" fmla="*/ 27 w 36"/>
                                      <a:gd name="T21" fmla="*/ 46 h 54"/>
                                      <a:gd name="T22" fmla="*/ 30 w 36"/>
                                      <a:gd name="T23" fmla="*/ 39 h 54"/>
                                      <a:gd name="T24" fmla="*/ 30 w 36"/>
                                      <a:gd name="T25" fmla="*/ 35 h 54"/>
                                      <a:gd name="T26" fmla="*/ 28 w 36"/>
                                      <a:gd name="T27" fmla="*/ 32 h 54"/>
                                      <a:gd name="T28" fmla="*/ 25 w 36"/>
                                      <a:gd name="T29" fmla="*/ 31 h 54"/>
                                      <a:gd name="T30" fmla="*/ 21 w 36"/>
                                      <a:gd name="T31" fmla="*/ 30 h 54"/>
                                      <a:gd name="T32" fmla="*/ 15 w 36"/>
                                      <a:gd name="T33" fmla="*/ 29 h 54"/>
                                      <a:gd name="T34" fmla="*/ 5 w 36"/>
                                      <a:gd name="T35" fmla="*/ 25 h 54"/>
                                      <a:gd name="T36" fmla="*/ 1 w 36"/>
                                      <a:gd name="T37" fmla="*/ 15 h 54"/>
                                      <a:gd name="T38" fmla="*/ 2 w 36"/>
                                      <a:gd name="T39" fmla="*/ 9 h 54"/>
                                      <a:gd name="T40" fmla="*/ 6 w 36"/>
                                      <a:gd name="T41" fmla="*/ 4 h 54"/>
                                      <a:gd name="T42" fmla="*/ 11 w 36"/>
                                      <a:gd name="T43" fmla="*/ 1 h 54"/>
                                      <a:gd name="T44" fmla="*/ 18 w 36"/>
                                      <a:gd name="T45" fmla="*/ 0 h 54"/>
                                      <a:gd name="T46" fmla="*/ 27 w 36"/>
                                      <a:gd name="T47" fmla="*/ 2 h 54"/>
                                      <a:gd name="T48" fmla="*/ 34 w 36"/>
                                      <a:gd name="T49" fmla="*/ 6 h 54"/>
                                      <a:gd name="T50" fmla="*/ 30 w 36"/>
                                      <a:gd name="T51" fmla="*/ 10 h 54"/>
                                      <a:gd name="T52" fmla="*/ 25 w 36"/>
                                      <a:gd name="T53" fmla="*/ 6 h 54"/>
                                      <a:gd name="T54" fmla="*/ 18 w 36"/>
                                      <a:gd name="T55" fmla="*/ 5 h 54"/>
                                      <a:gd name="T56" fmla="*/ 10 w 36"/>
                                      <a:gd name="T57" fmla="*/ 8 h 54"/>
                                      <a:gd name="T58" fmla="*/ 7 w 36"/>
                                      <a:gd name="T59" fmla="*/ 15 h 54"/>
                                      <a:gd name="T60" fmla="*/ 9 w 36"/>
                                      <a:gd name="T61" fmla="*/ 21 h 54"/>
                                      <a:gd name="T62" fmla="*/ 12 w 36"/>
                                      <a:gd name="T63" fmla="*/ 23 h 54"/>
                                      <a:gd name="T64" fmla="*/ 16 w 36"/>
                                      <a:gd name="T65" fmla="*/ 24 h 54"/>
                                      <a:gd name="T66" fmla="*/ 22 w 36"/>
                                      <a:gd name="T67" fmla="*/ 25 h 54"/>
                                      <a:gd name="T68" fmla="*/ 25 w 36"/>
                                      <a:gd name="T69" fmla="*/ 25 h 54"/>
                                      <a:gd name="T70" fmla="*/ 28 w 36"/>
                                      <a:gd name="T71" fmla="*/ 26 h 54"/>
                                      <a:gd name="T72" fmla="*/ 30 w 36"/>
                                      <a:gd name="T73" fmla="*/ 27 h 54"/>
                                      <a:gd name="T74" fmla="*/ 32 w 36"/>
                                      <a:gd name="T75" fmla="*/ 28 h 54"/>
                                      <a:gd name="T76" fmla="*/ 36 w 36"/>
                                      <a:gd name="T77" fmla="*/ 39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6" h="54">
                                        <a:moveTo>
                                          <a:pt x="36" y="39"/>
                                        </a:moveTo>
                                        <a:cubicBezTo>
                                          <a:pt x="36" y="41"/>
                                          <a:pt x="36" y="43"/>
                                          <a:pt x="35" y="45"/>
                                        </a:cubicBezTo>
                                        <a:cubicBezTo>
                                          <a:pt x="34" y="47"/>
                                          <a:pt x="33" y="48"/>
                                          <a:pt x="31" y="50"/>
                                        </a:cubicBezTo>
                                        <a:cubicBezTo>
                                          <a:pt x="29" y="51"/>
                                          <a:pt x="27" y="52"/>
                                          <a:pt x="25" y="53"/>
                                        </a:cubicBezTo>
                                        <a:cubicBezTo>
                                          <a:pt x="23" y="53"/>
                                          <a:pt x="21" y="54"/>
                                          <a:pt x="18" y="54"/>
                                        </a:cubicBezTo>
                                        <a:cubicBezTo>
                                          <a:pt x="14" y="54"/>
                                          <a:pt x="11" y="53"/>
                                          <a:pt x="8" y="52"/>
                                        </a:cubicBezTo>
                                        <a:cubicBezTo>
                                          <a:pt x="5" y="51"/>
                                          <a:pt x="2" y="49"/>
                                          <a:pt x="0" y="47"/>
                                        </a:cubicBezTo>
                                        <a:cubicBezTo>
                                          <a:pt x="4" y="43"/>
                                          <a:pt x="4" y="43"/>
                                          <a:pt x="4" y="43"/>
                                        </a:cubicBezTo>
                                        <a:cubicBezTo>
                                          <a:pt x="6" y="45"/>
                                          <a:pt x="8" y="47"/>
                                          <a:pt x="10" y="47"/>
                                        </a:cubicBezTo>
                                        <a:cubicBezTo>
                                          <a:pt x="12" y="48"/>
                                          <a:pt x="15" y="49"/>
                                          <a:pt x="18" y="49"/>
                                        </a:cubicBezTo>
                                        <a:cubicBezTo>
                                          <a:pt x="22" y="49"/>
                                          <a:pt x="25" y="48"/>
                                          <a:pt x="27" y="46"/>
                                        </a:cubicBezTo>
                                        <a:cubicBezTo>
                                          <a:pt x="29" y="44"/>
                                          <a:pt x="30" y="42"/>
                                          <a:pt x="30" y="39"/>
                                        </a:cubicBezTo>
                                        <a:cubicBezTo>
                                          <a:pt x="30" y="38"/>
                                          <a:pt x="30" y="36"/>
                                          <a:pt x="30" y="35"/>
                                        </a:cubicBezTo>
                                        <a:cubicBezTo>
                                          <a:pt x="29" y="34"/>
                                          <a:pt x="29" y="33"/>
                                          <a:pt x="28" y="32"/>
                                        </a:cubicBezTo>
                                        <a:cubicBezTo>
                                          <a:pt x="27" y="32"/>
                                          <a:pt x="26" y="31"/>
                                          <a:pt x="25" y="31"/>
                                        </a:cubicBezTo>
                                        <a:cubicBezTo>
                                          <a:pt x="24" y="30"/>
                                          <a:pt x="23" y="30"/>
                                          <a:pt x="21" y="30"/>
                                        </a:cubicBezTo>
                                        <a:cubicBezTo>
                                          <a:pt x="15" y="29"/>
                                          <a:pt x="15" y="29"/>
                                          <a:pt x="15" y="29"/>
                                        </a:cubicBezTo>
                                        <a:cubicBezTo>
                                          <a:pt x="11" y="28"/>
                                          <a:pt x="8" y="27"/>
                                          <a:pt x="5" y="25"/>
                                        </a:cubicBezTo>
                                        <a:cubicBezTo>
                                          <a:pt x="3" y="23"/>
                                          <a:pt x="1" y="19"/>
                                          <a:pt x="1" y="15"/>
                                        </a:cubicBezTo>
                                        <a:cubicBezTo>
                                          <a:pt x="1" y="13"/>
                                          <a:pt x="2" y="11"/>
                                          <a:pt x="2" y="9"/>
                                        </a:cubicBezTo>
                                        <a:cubicBezTo>
                                          <a:pt x="3" y="7"/>
                                          <a:pt x="4" y="6"/>
                                          <a:pt x="6" y="4"/>
                                        </a:cubicBezTo>
                                        <a:cubicBezTo>
                                          <a:pt x="7" y="3"/>
                                          <a:pt x="9" y="2"/>
                                          <a:pt x="11" y="1"/>
                                        </a:cubicBezTo>
                                        <a:cubicBezTo>
                                          <a:pt x="13" y="1"/>
                                          <a:pt x="15" y="0"/>
                                          <a:pt x="18" y="0"/>
                                        </a:cubicBezTo>
                                        <a:cubicBezTo>
                                          <a:pt x="21" y="0"/>
                                          <a:pt x="24" y="1"/>
                                          <a:pt x="27" y="2"/>
                                        </a:cubicBezTo>
                                        <a:cubicBezTo>
                                          <a:pt x="29" y="3"/>
                                          <a:pt x="31" y="4"/>
                                          <a:pt x="34" y="6"/>
                                        </a:cubicBezTo>
                                        <a:cubicBezTo>
                                          <a:pt x="30" y="10"/>
                                          <a:pt x="30" y="10"/>
                                          <a:pt x="30" y="10"/>
                                        </a:cubicBezTo>
                                        <a:cubicBezTo>
                                          <a:pt x="28" y="8"/>
                                          <a:pt x="27" y="7"/>
                                          <a:pt x="25" y="6"/>
                                        </a:cubicBezTo>
                                        <a:cubicBezTo>
                                          <a:pt x="23" y="6"/>
                                          <a:pt x="21" y="5"/>
                                          <a:pt x="18" y="5"/>
                                        </a:cubicBezTo>
                                        <a:cubicBezTo>
                                          <a:pt x="14" y="5"/>
                                          <a:pt x="12" y="6"/>
                                          <a:pt x="10" y="8"/>
                                        </a:cubicBezTo>
                                        <a:cubicBezTo>
                                          <a:pt x="8" y="10"/>
                                          <a:pt x="7" y="12"/>
                                          <a:pt x="7" y="15"/>
                                        </a:cubicBezTo>
                                        <a:cubicBezTo>
                                          <a:pt x="7" y="18"/>
                                          <a:pt x="8" y="20"/>
                                          <a:pt x="9" y="21"/>
                                        </a:cubicBezTo>
                                        <a:cubicBezTo>
                                          <a:pt x="10" y="22"/>
                                          <a:pt x="11" y="22"/>
                                          <a:pt x="12" y="23"/>
                                        </a:cubicBezTo>
                                        <a:cubicBezTo>
                                          <a:pt x="14" y="23"/>
                                          <a:pt x="15" y="24"/>
                                          <a:pt x="16" y="24"/>
                                        </a:cubicBezTo>
                                        <a:cubicBezTo>
                                          <a:pt x="22" y="25"/>
                                          <a:pt x="22" y="25"/>
                                          <a:pt x="22" y="25"/>
                                        </a:cubicBezTo>
                                        <a:cubicBezTo>
                                          <a:pt x="23" y="25"/>
                                          <a:pt x="24" y="25"/>
                                          <a:pt x="25" y="25"/>
                                        </a:cubicBezTo>
                                        <a:cubicBezTo>
                                          <a:pt x="26" y="26"/>
                                          <a:pt x="27" y="26"/>
                                          <a:pt x="28" y="26"/>
                                        </a:cubicBezTo>
                                        <a:cubicBezTo>
                                          <a:pt x="29" y="26"/>
                                          <a:pt x="29" y="27"/>
                                          <a:pt x="30" y="27"/>
                                        </a:cubicBezTo>
                                        <a:cubicBezTo>
                                          <a:pt x="30" y="27"/>
                                          <a:pt x="31" y="28"/>
                                          <a:pt x="32" y="28"/>
                                        </a:cubicBezTo>
                                        <a:cubicBezTo>
                                          <a:pt x="34" y="31"/>
                                          <a:pt x="36" y="34"/>
                                          <a:pt x="36" y="39"/>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2048483160" name="Freeform 2048483160"/>
                                <wps:cNvSpPr>
                                  <a:spLocks/>
                                </wps:cNvSpPr>
                                <wps:spPr bwMode="auto">
                                  <a:xfrm>
                                    <a:off x="3165722" y="1266436"/>
                                    <a:ext cx="73699" cy="106736"/>
                                  </a:xfrm>
                                  <a:custGeom>
                                    <a:avLst/>
                                    <a:gdLst>
                                      <a:gd name="T0" fmla="*/ 37 w 37"/>
                                      <a:gd name="T1" fmla="*/ 35 h 53"/>
                                      <a:gd name="T2" fmla="*/ 35 w 37"/>
                                      <a:gd name="T3" fmla="*/ 42 h 53"/>
                                      <a:gd name="T4" fmla="*/ 32 w 37"/>
                                      <a:gd name="T5" fmla="*/ 48 h 53"/>
                                      <a:gd name="T6" fmla="*/ 26 w 37"/>
                                      <a:gd name="T7" fmla="*/ 51 h 53"/>
                                      <a:gd name="T8" fmla="*/ 18 w 37"/>
                                      <a:gd name="T9" fmla="*/ 53 h 53"/>
                                      <a:gd name="T10" fmla="*/ 11 w 37"/>
                                      <a:gd name="T11" fmla="*/ 51 h 53"/>
                                      <a:gd name="T12" fmla="*/ 5 w 37"/>
                                      <a:gd name="T13" fmla="*/ 48 h 53"/>
                                      <a:gd name="T14" fmla="*/ 1 w 37"/>
                                      <a:gd name="T15" fmla="*/ 42 h 53"/>
                                      <a:gd name="T16" fmla="*/ 0 w 37"/>
                                      <a:gd name="T17" fmla="*/ 35 h 53"/>
                                      <a:gd name="T18" fmla="*/ 0 w 37"/>
                                      <a:gd name="T19" fmla="*/ 0 h 53"/>
                                      <a:gd name="T20" fmla="*/ 6 w 37"/>
                                      <a:gd name="T21" fmla="*/ 0 h 53"/>
                                      <a:gd name="T22" fmla="*/ 6 w 37"/>
                                      <a:gd name="T23" fmla="*/ 34 h 53"/>
                                      <a:gd name="T24" fmla="*/ 7 w 37"/>
                                      <a:gd name="T25" fmla="*/ 40 h 53"/>
                                      <a:gd name="T26" fmla="*/ 9 w 37"/>
                                      <a:gd name="T27" fmla="*/ 44 h 53"/>
                                      <a:gd name="T28" fmla="*/ 13 w 37"/>
                                      <a:gd name="T29" fmla="*/ 47 h 53"/>
                                      <a:gd name="T30" fmla="*/ 18 w 37"/>
                                      <a:gd name="T31" fmla="*/ 48 h 53"/>
                                      <a:gd name="T32" fmla="*/ 24 w 37"/>
                                      <a:gd name="T33" fmla="*/ 47 h 53"/>
                                      <a:gd name="T34" fmla="*/ 28 w 37"/>
                                      <a:gd name="T35" fmla="*/ 44 h 53"/>
                                      <a:gd name="T36" fmla="*/ 30 w 37"/>
                                      <a:gd name="T37" fmla="*/ 40 h 53"/>
                                      <a:gd name="T38" fmla="*/ 31 w 37"/>
                                      <a:gd name="T39" fmla="*/ 34 h 53"/>
                                      <a:gd name="T40" fmla="*/ 31 w 37"/>
                                      <a:gd name="T41" fmla="*/ 0 h 53"/>
                                      <a:gd name="T42" fmla="*/ 37 w 37"/>
                                      <a:gd name="T43" fmla="*/ 0 h 53"/>
                                      <a:gd name="T44" fmla="*/ 37 w 37"/>
                                      <a:gd name="T45" fmla="*/ 35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7" h="53">
                                        <a:moveTo>
                                          <a:pt x="37" y="35"/>
                                        </a:moveTo>
                                        <a:cubicBezTo>
                                          <a:pt x="37" y="38"/>
                                          <a:pt x="36" y="40"/>
                                          <a:pt x="35" y="42"/>
                                        </a:cubicBezTo>
                                        <a:cubicBezTo>
                                          <a:pt x="34" y="44"/>
                                          <a:pt x="33" y="46"/>
                                          <a:pt x="32" y="48"/>
                                        </a:cubicBezTo>
                                        <a:cubicBezTo>
                                          <a:pt x="30" y="49"/>
                                          <a:pt x="28" y="51"/>
                                          <a:pt x="26" y="51"/>
                                        </a:cubicBezTo>
                                        <a:cubicBezTo>
                                          <a:pt x="23" y="52"/>
                                          <a:pt x="21" y="53"/>
                                          <a:pt x="18" y="53"/>
                                        </a:cubicBezTo>
                                        <a:cubicBezTo>
                                          <a:pt x="16" y="53"/>
                                          <a:pt x="13" y="52"/>
                                          <a:pt x="11" y="51"/>
                                        </a:cubicBezTo>
                                        <a:cubicBezTo>
                                          <a:pt x="9" y="51"/>
                                          <a:pt x="7" y="49"/>
                                          <a:pt x="5" y="48"/>
                                        </a:cubicBezTo>
                                        <a:cubicBezTo>
                                          <a:pt x="4" y="46"/>
                                          <a:pt x="2" y="44"/>
                                          <a:pt x="1" y="42"/>
                                        </a:cubicBezTo>
                                        <a:cubicBezTo>
                                          <a:pt x="1" y="40"/>
                                          <a:pt x="0" y="38"/>
                                          <a:pt x="0" y="35"/>
                                        </a:cubicBezTo>
                                        <a:cubicBezTo>
                                          <a:pt x="0" y="0"/>
                                          <a:pt x="0" y="0"/>
                                          <a:pt x="0" y="0"/>
                                        </a:cubicBezTo>
                                        <a:cubicBezTo>
                                          <a:pt x="6" y="0"/>
                                          <a:pt x="6" y="0"/>
                                          <a:pt x="6" y="0"/>
                                        </a:cubicBezTo>
                                        <a:cubicBezTo>
                                          <a:pt x="6" y="34"/>
                                          <a:pt x="6" y="34"/>
                                          <a:pt x="6" y="34"/>
                                        </a:cubicBezTo>
                                        <a:cubicBezTo>
                                          <a:pt x="6" y="37"/>
                                          <a:pt x="6" y="38"/>
                                          <a:pt x="7" y="40"/>
                                        </a:cubicBezTo>
                                        <a:cubicBezTo>
                                          <a:pt x="7" y="42"/>
                                          <a:pt x="8" y="43"/>
                                          <a:pt x="9" y="44"/>
                                        </a:cubicBezTo>
                                        <a:cubicBezTo>
                                          <a:pt x="10" y="45"/>
                                          <a:pt x="12" y="46"/>
                                          <a:pt x="13" y="47"/>
                                        </a:cubicBezTo>
                                        <a:cubicBezTo>
                                          <a:pt x="15" y="47"/>
                                          <a:pt x="16" y="48"/>
                                          <a:pt x="18" y="48"/>
                                        </a:cubicBezTo>
                                        <a:cubicBezTo>
                                          <a:pt x="20" y="48"/>
                                          <a:pt x="22" y="47"/>
                                          <a:pt x="24" y="47"/>
                                        </a:cubicBezTo>
                                        <a:cubicBezTo>
                                          <a:pt x="25" y="46"/>
                                          <a:pt x="27" y="45"/>
                                          <a:pt x="28" y="44"/>
                                        </a:cubicBezTo>
                                        <a:cubicBezTo>
                                          <a:pt x="29" y="43"/>
                                          <a:pt x="30" y="42"/>
                                          <a:pt x="30" y="40"/>
                                        </a:cubicBezTo>
                                        <a:cubicBezTo>
                                          <a:pt x="31" y="38"/>
                                          <a:pt x="31" y="37"/>
                                          <a:pt x="31" y="34"/>
                                        </a:cubicBezTo>
                                        <a:cubicBezTo>
                                          <a:pt x="31" y="0"/>
                                          <a:pt x="31" y="0"/>
                                          <a:pt x="31" y="0"/>
                                        </a:cubicBezTo>
                                        <a:cubicBezTo>
                                          <a:pt x="37" y="0"/>
                                          <a:pt x="37" y="0"/>
                                          <a:pt x="37" y="0"/>
                                        </a:cubicBezTo>
                                        <a:lnTo>
                                          <a:pt x="37" y="35"/>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473342025" name="Freeform 473342025"/>
                                <wps:cNvSpPr>
                                  <a:spLocks/>
                                </wps:cNvSpPr>
                                <wps:spPr bwMode="auto">
                                  <a:xfrm>
                                    <a:off x="3305495" y="1266436"/>
                                    <a:ext cx="66922" cy="105042"/>
                                  </a:xfrm>
                                  <a:custGeom>
                                    <a:avLst/>
                                    <a:gdLst>
                                      <a:gd name="T0" fmla="*/ 0 w 79"/>
                                      <a:gd name="T1" fmla="*/ 124 h 124"/>
                                      <a:gd name="T2" fmla="*/ 0 w 79"/>
                                      <a:gd name="T3" fmla="*/ 0 h 124"/>
                                      <a:gd name="T4" fmla="*/ 15 w 79"/>
                                      <a:gd name="T5" fmla="*/ 0 h 124"/>
                                      <a:gd name="T6" fmla="*/ 15 w 79"/>
                                      <a:gd name="T7" fmla="*/ 112 h 124"/>
                                      <a:gd name="T8" fmla="*/ 79 w 79"/>
                                      <a:gd name="T9" fmla="*/ 112 h 124"/>
                                      <a:gd name="T10" fmla="*/ 79 w 79"/>
                                      <a:gd name="T11" fmla="*/ 124 h 124"/>
                                      <a:gd name="T12" fmla="*/ 0 w 79"/>
                                      <a:gd name="T13" fmla="*/ 124 h 124"/>
                                    </a:gdLst>
                                    <a:ahLst/>
                                    <a:cxnLst>
                                      <a:cxn ang="0">
                                        <a:pos x="T0" y="T1"/>
                                      </a:cxn>
                                      <a:cxn ang="0">
                                        <a:pos x="T2" y="T3"/>
                                      </a:cxn>
                                      <a:cxn ang="0">
                                        <a:pos x="T4" y="T5"/>
                                      </a:cxn>
                                      <a:cxn ang="0">
                                        <a:pos x="T6" y="T7"/>
                                      </a:cxn>
                                      <a:cxn ang="0">
                                        <a:pos x="T8" y="T9"/>
                                      </a:cxn>
                                      <a:cxn ang="0">
                                        <a:pos x="T10" y="T11"/>
                                      </a:cxn>
                                      <a:cxn ang="0">
                                        <a:pos x="T12" y="T13"/>
                                      </a:cxn>
                                    </a:cxnLst>
                                    <a:rect l="0" t="0" r="r" b="b"/>
                                    <a:pathLst>
                                      <a:path w="79" h="124">
                                        <a:moveTo>
                                          <a:pt x="0" y="124"/>
                                        </a:moveTo>
                                        <a:lnTo>
                                          <a:pt x="0" y="0"/>
                                        </a:lnTo>
                                        <a:lnTo>
                                          <a:pt x="15" y="0"/>
                                        </a:lnTo>
                                        <a:lnTo>
                                          <a:pt x="15" y="112"/>
                                        </a:lnTo>
                                        <a:lnTo>
                                          <a:pt x="79" y="112"/>
                                        </a:lnTo>
                                        <a:lnTo>
                                          <a:pt x="79" y="124"/>
                                        </a:lnTo>
                                        <a:lnTo>
                                          <a:pt x="0"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589132549" name="Freeform 589132549"/>
                                <wps:cNvSpPr>
                                  <a:spLocks/>
                                </wps:cNvSpPr>
                                <wps:spPr bwMode="auto">
                                  <a:xfrm>
                                    <a:off x="3406302" y="1266436"/>
                                    <a:ext cx="72005" cy="105042"/>
                                  </a:xfrm>
                                  <a:custGeom>
                                    <a:avLst/>
                                    <a:gdLst>
                                      <a:gd name="T0" fmla="*/ 50 w 85"/>
                                      <a:gd name="T1" fmla="*/ 12 h 124"/>
                                      <a:gd name="T2" fmla="*/ 50 w 85"/>
                                      <a:gd name="T3" fmla="*/ 124 h 124"/>
                                      <a:gd name="T4" fmla="*/ 38 w 85"/>
                                      <a:gd name="T5" fmla="*/ 124 h 124"/>
                                      <a:gd name="T6" fmla="*/ 38 w 85"/>
                                      <a:gd name="T7" fmla="*/ 12 h 124"/>
                                      <a:gd name="T8" fmla="*/ 0 w 85"/>
                                      <a:gd name="T9" fmla="*/ 12 h 124"/>
                                      <a:gd name="T10" fmla="*/ 0 w 85"/>
                                      <a:gd name="T11" fmla="*/ 0 h 124"/>
                                      <a:gd name="T12" fmla="*/ 85 w 85"/>
                                      <a:gd name="T13" fmla="*/ 0 h 124"/>
                                      <a:gd name="T14" fmla="*/ 85 w 85"/>
                                      <a:gd name="T15" fmla="*/ 12 h 124"/>
                                      <a:gd name="T16" fmla="*/ 50 w 85"/>
                                      <a:gd name="T17" fmla="*/ 12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 h="124">
                                        <a:moveTo>
                                          <a:pt x="50" y="12"/>
                                        </a:moveTo>
                                        <a:lnTo>
                                          <a:pt x="50" y="124"/>
                                        </a:lnTo>
                                        <a:lnTo>
                                          <a:pt x="38" y="124"/>
                                        </a:lnTo>
                                        <a:lnTo>
                                          <a:pt x="38" y="12"/>
                                        </a:lnTo>
                                        <a:lnTo>
                                          <a:pt x="0" y="12"/>
                                        </a:lnTo>
                                        <a:lnTo>
                                          <a:pt x="0" y="0"/>
                                        </a:lnTo>
                                        <a:lnTo>
                                          <a:pt x="85" y="0"/>
                                        </a:lnTo>
                                        <a:lnTo>
                                          <a:pt x="85" y="12"/>
                                        </a:lnTo>
                                        <a:lnTo>
                                          <a:pt x="50" y="12"/>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717668024" name="Rectangle 717668024"/>
                                <wps:cNvSpPr>
                                  <a:spLocks noChangeArrowheads="1"/>
                                </wps:cNvSpPr>
                                <wps:spPr bwMode="auto">
                                  <a:xfrm>
                                    <a:off x="3536758" y="1266436"/>
                                    <a:ext cx="11860" cy="105042"/>
                                  </a:xfrm>
                                  <a:prstGeom prst="rect">
                                    <a:avLst/>
                                  </a:pr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miter lim="800000"/>
                                        <a:headEnd/>
                                        <a:tailEnd/>
                                      </a14:hiddenLine>
                                    </a:ext>
                                  </a:extLst>
                                </wps:spPr>
                                <wps:bodyPr vert="horz" wrap="square" lIns="137160" tIns="68580" rIns="137160" bIns="68580" numCol="1" anchor="t" anchorCtr="0" compatLnSpc="1">
                                  <a:prstTxWarp prst="textNoShape">
                                    <a:avLst/>
                                  </a:prstTxWarp>
                                </wps:bodyPr>
                              </wps:wsp>
                              <wps:wsp>
                                <wps:cNvPr id="1039984177" name="Freeform 1039984177"/>
                                <wps:cNvSpPr>
                                  <a:spLocks/>
                                </wps:cNvSpPr>
                                <wps:spPr bwMode="auto">
                                  <a:xfrm>
                                    <a:off x="3616387" y="1266436"/>
                                    <a:ext cx="78782" cy="105042"/>
                                  </a:xfrm>
                                  <a:custGeom>
                                    <a:avLst/>
                                    <a:gdLst>
                                      <a:gd name="T0" fmla="*/ 81 w 93"/>
                                      <a:gd name="T1" fmla="*/ 124 h 124"/>
                                      <a:gd name="T2" fmla="*/ 15 w 93"/>
                                      <a:gd name="T3" fmla="*/ 24 h 124"/>
                                      <a:gd name="T4" fmla="*/ 15 w 93"/>
                                      <a:gd name="T5" fmla="*/ 124 h 124"/>
                                      <a:gd name="T6" fmla="*/ 0 w 93"/>
                                      <a:gd name="T7" fmla="*/ 124 h 124"/>
                                      <a:gd name="T8" fmla="*/ 0 w 93"/>
                                      <a:gd name="T9" fmla="*/ 0 h 124"/>
                                      <a:gd name="T10" fmla="*/ 15 w 93"/>
                                      <a:gd name="T11" fmla="*/ 0 h 124"/>
                                      <a:gd name="T12" fmla="*/ 78 w 93"/>
                                      <a:gd name="T13" fmla="*/ 100 h 124"/>
                                      <a:gd name="T14" fmla="*/ 78 w 93"/>
                                      <a:gd name="T15" fmla="*/ 0 h 124"/>
                                      <a:gd name="T16" fmla="*/ 93 w 93"/>
                                      <a:gd name="T17" fmla="*/ 0 h 124"/>
                                      <a:gd name="T18" fmla="*/ 93 w 93"/>
                                      <a:gd name="T19" fmla="*/ 124 h 124"/>
                                      <a:gd name="T20" fmla="*/ 81 w 93"/>
                                      <a:gd name="T21" fmla="*/ 124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3" h="124">
                                        <a:moveTo>
                                          <a:pt x="81" y="124"/>
                                        </a:moveTo>
                                        <a:lnTo>
                                          <a:pt x="15" y="24"/>
                                        </a:lnTo>
                                        <a:lnTo>
                                          <a:pt x="15" y="124"/>
                                        </a:lnTo>
                                        <a:lnTo>
                                          <a:pt x="0" y="124"/>
                                        </a:lnTo>
                                        <a:lnTo>
                                          <a:pt x="0" y="0"/>
                                        </a:lnTo>
                                        <a:lnTo>
                                          <a:pt x="15" y="0"/>
                                        </a:lnTo>
                                        <a:lnTo>
                                          <a:pt x="78" y="100"/>
                                        </a:lnTo>
                                        <a:lnTo>
                                          <a:pt x="78" y="0"/>
                                        </a:lnTo>
                                        <a:lnTo>
                                          <a:pt x="93" y="0"/>
                                        </a:lnTo>
                                        <a:lnTo>
                                          <a:pt x="93" y="124"/>
                                        </a:lnTo>
                                        <a:lnTo>
                                          <a:pt x="81"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41509823" name="Freeform 141509823"/>
                                <wps:cNvSpPr>
                                  <a:spLocks/>
                                </wps:cNvSpPr>
                                <wps:spPr bwMode="auto">
                                  <a:xfrm>
                                    <a:off x="3758702" y="1264742"/>
                                    <a:ext cx="74546" cy="108431"/>
                                  </a:xfrm>
                                  <a:custGeom>
                                    <a:avLst/>
                                    <a:gdLst>
                                      <a:gd name="T0" fmla="*/ 37 w 37"/>
                                      <a:gd name="T1" fmla="*/ 34 h 54"/>
                                      <a:gd name="T2" fmla="*/ 36 w 37"/>
                                      <a:gd name="T3" fmla="*/ 42 h 54"/>
                                      <a:gd name="T4" fmla="*/ 33 w 37"/>
                                      <a:gd name="T5" fmla="*/ 48 h 54"/>
                                      <a:gd name="T6" fmla="*/ 26 w 37"/>
                                      <a:gd name="T7" fmla="*/ 52 h 54"/>
                                      <a:gd name="T8" fmla="*/ 19 w 37"/>
                                      <a:gd name="T9" fmla="*/ 54 h 54"/>
                                      <a:gd name="T10" fmla="*/ 11 w 37"/>
                                      <a:gd name="T11" fmla="*/ 52 h 54"/>
                                      <a:gd name="T12" fmla="*/ 5 w 37"/>
                                      <a:gd name="T13" fmla="*/ 48 h 54"/>
                                      <a:gd name="T14" fmla="*/ 2 w 37"/>
                                      <a:gd name="T15" fmla="*/ 44 h 54"/>
                                      <a:gd name="T16" fmla="*/ 1 w 37"/>
                                      <a:gd name="T17" fmla="*/ 40 h 54"/>
                                      <a:gd name="T18" fmla="*/ 0 w 37"/>
                                      <a:gd name="T19" fmla="*/ 34 h 54"/>
                                      <a:gd name="T20" fmla="*/ 0 w 37"/>
                                      <a:gd name="T21" fmla="*/ 27 h 54"/>
                                      <a:gd name="T22" fmla="*/ 0 w 37"/>
                                      <a:gd name="T23" fmla="*/ 20 h 54"/>
                                      <a:gd name="T24" fmla="*/ 1 w 37"/>
                                      <a:gd name="T25" fmla="*/ 14 h 54"/>
                                      <a:gd name="T26" fmla="*/ 2 w 37"/>
                                      <a:gd name="T27" fmla="*/ 10 h 54"/>
                                      <a:gd name="T28" fmla="*/ 5 w 37"/>
                                      <a:gd name="T29" fmla="*/ 6 h 54"/>
                                      <a:gd name="T30" fmla="*/ 19 w 37"/>
                                      <a:gd name="T31" fmla="*/ 0 h 54"/>
                                      <a:gd name="T32" fmla="*/ 25 w 37"/>
                                      <a:gd name="T33" fmla="*/ 1 h 54"/>
                                      <a:gd name="T34" fmla="*/ 31 w 37"/>
                                      <a:gd name="T35" fmla="*/ 5 h 54"/>
                                      <a:gd name="T36" fmla="*/ 35 w 37"/>
                                      <a:gd name="T37" fmla="*/ 10 h 54"/>
                                      <a:gd name="T38" fmla="*/ 37 w 37"/>
                                      <a:gd name="T39" fmla="*/ 16 h 54"/>
                                      <a:gd name="T40" fmla="*/ 31 w 37"/>
                                      <a:gd name="T41" fmla="*/ 16 h 54"/>
                                      <a:gd name="T42" fmla="*/ 27 w 37"/>
                                      <a:gd name="T43" fmla="*/ 8 h 54"/>
                                      <a:gd name="T44" fmla="*/ 19 w 37"/>
                                      <a:gd name="T45" fmla="*/ 5 h 54"/>
                                      <a:gd name="T46" fmla="*/ 14 w 37"/>
                                      <a:gd name="T47" fmla="*/ 6 h 54"/>
                                      <a:gd name="T48" fmla="*/ 9 w 37"/>
                                      <a:gd name="T49" fmla="*/ 9 h 54"/>
                                      <a:gd name="T50" fmla="*/ 8 w 37"/>
                                      <a:gd name="T51" fmla="*/ 12 h 54"/>
                                      <a:gd name="T52" fmla="*/ 6 w 37"/>
                                      <a:gd name="T53" fmla="*/ 15 h 54"/>
                                      <a:gd name="T54" fmla="*/ 6 w 37"/>
                                      <a:gd name="T55" fmla="*/ 20 h 54"/>
                                      <a:gd name="T56" fmla="*/ 6 w 37"/>
                                      <a:gd name="T57" fmla="*/ 27 h 54"/>
                                      <a:gd name="T58" fmla="*/ 6 w 37"/>
                                      <a:gd name="T59" fmla="*/ 34 h 54"/>
                                      <a:gd name="T60" fmla="*/ 6 w 37"/>
                                      <a:gd name="T61" fmla="*/ 39 h 54"/>
                                      <a:gd name="T62" fmla="*/ 8 w 37"/>
                                      <a:gd name="T63" fmla="*/ 42 h 54"/>
                                      <a:gd name="T64" fmla="*/ 9 w 37"/>
                                      <a:gd name="T65" fmla="*/ 45 h 54"/>
                                      <a:gd name="T66" fmla="*/ 14 w 37"/>
                                      <a:gd name="T67" fmla="*/ 48 h 54"/>
                                      <a:gd name="T68" fmla="*/ 19 w 37"/>
                                      <a:gd name="T69" fmla="*/ 49 h 54"/>
                                      <a:gd name="T70" fmla="*/ 24 w 37"/>
                                      <a:gd name="T71" fmla="*/ 48 h 54"/>
                                      <a:gd name="T72" fmla="*/ 29 w 37"/>
                                      <a:gd name="T73" fmla="*/ 44 h 54"/>
                                      <a:gd name="T74" fmla="*/ 31 w 37"/>
                                      <a:gd name="T75" fmla="*/ 40 h 54"/>
                                      <a:gd name="T76" fmla="*/ 31 w 37"/>
                                      <a:gd name="T77" fmla="*/ 35 h 54"/>
                                      <a:gd name="T78" fmla="*/ 31 w 37"/>
                                      <a:gd name="T79" fmla="*/ 31 h 54"/>
                                      <a:gd name="T80" fmla="*/ 19 w 37"/>
                                      <a:gd name="T81" fmla="*/ 31 h 54"/>
                                      <a:gd name="T82" fmla="*/ 19 w 37"/>
                                      <a:gd name="T83" fmla="*/ 26 h 54"/>
                                      <a:gd name="T84" fmla="*/ 37 w 37"/>
                                      <a:gd name="T85" fmla="*/ 26 h 54"/>
                                      <a:gd name="T86" fmla="*/ 37 w 37"/>
                                      <a:gd name="T87" fmla="*/ 3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7" h="54">
                                        <a:moveTo>
                                          <a:pt x="37" y="34"/>
                                        </a:moveTo>
                                        <a:cubicBezTo>
                                          <a:pt x="37" y="37"/>
                                          <a:pt x="37" y="40"/>
                                          <a:pt x="36" y="42"/>
                                        </a:cubicBezTo>
                                        <a:cubicBezTo>
                                          <a:pt x="35" y="44"/>
                                          <a:pt x="34" y="46"/>
                                          <a:pt x="33" y="48"/>
                                        </a:cubicBezTo>
                                        <a:cubicBezTo>
                                          <a:pt x="31" y="50"/>
                                          <a:pt x="29" y="51"/>
                                          <a:pt x="26" y="52"/>
                                        </a:cubicBezTo>
                                        <a:cubicBezTo>
                                          <a:pt x="24" y="53"/>
                                          <a:pt x="21" y="54"/>
                                          <a:pt x="19" y="54"/>
                                        </a:cubicBezTo>
                                        <a:cubicBezTo>
                                          <a:pt x="16" y="54"/>
                                          <a:pt x="14" y="53"/>
                                          <a:pt x="11" y="52"/>
                                        </a:cubicBezTo>
                                        <a:cubicBezTo>
                                          <a:pt x="9" y="51"/>
                                          <a:pt x="7" y="50"/>
                                          <a:pt x="5" y="48"/>
                                        </a:cubicBezTo>
                                        <a:cubicBezTo>
                                          <a:pt x="4" y="47"/>
                                          <a:pt x="3" y="46"/>
                                          <a:pt x="2" y="44"/>
                                        </a:cubicBezTo>
                                        <a:cubicBezTo>
                                          <a:pt x="2" y="43"/>
                                          <a:pt x="1" y="42"/>
                                          <a:pt x="1" y="40"/>
                                        </a:cubicBezTo>
                                        <a:cubicBezTo>
                                          <a:pt x="1" y="38"/>
                                          <a:pt x="0" y="36"/>
                                          <a:pt x="0" y="34"/>
                                        </a:cubicBezTo>
                                        <a:cubicBezTo>
                                          <a:pt x="0" y="32"/>
                                          <a:pt x="0" y="30"/>
                                          <a:pt x="0" y="27"/>
                                        </a:cubicBezTo>
                                        <a:cubicBezTo>
                                          <a:pt x="0" y="24"/>
                                          <a:pt x="0" y="22"/>
                                          <a:pt x="0" y="20"/>
                                        </a:cubicBezTo>
                                        <a:cubicBezTo>
                                          <a:pt x="0" y="18"/>
                                          <a:pt x="1" y="16"/>
                                          <a:pt x="1" y="14"/>
                                        </a:cubicBezTo>
                                        <a:cubicBezTo>
                                          <a:pt x="1" y="12"/>
                                          <a:pt x="2" y="11"/>
                                          <a:pt x="2" y="10"/>
                                        </a:cubicBezTo>
                                        <a:cubicBezTo>
                                          <a:pt x="3" y="8"/>
                                          <a:pt x="4" y="7"/>
                                          <a:pt x="5" y="6"/>
                                        </a:cubicBezTo>
                                        <a:cubicBezTo>
                                          <a:pt x="9" y="2"/>
                                          <a:pt x="13" y="0"/>
                                          <a:pt x="19" y="0"/>
                                        </a:cubicBezTo>
                                        <a:cubicBezTo>
                                          <a:pt x="21" y="0"/>
                                          <a:pt x="23" y="1"/>
                                          <a:pt x="25" y="1"/>
                                        </a:cubicBezTo>
                                        <a:cubicBezTo>
                                          <a:pt x="28" y="2"/>
                                          <a:pt x="29" y="3"/>
                                          <a:pt x="31" y="5"/>
                                        </a:cubicBezTo>
                                        <a:cubicBezTo>
                                          <a:pt x="33" y="6"/>
                                          <a:pt x="34" y="8"/>
                                          <a:pt x="35" y="10"/>
                                        </a:cubicBezTo>
                                        <a:cubicBezTo>
                                          <a:pt x="36" y="12"/>
                                          <a:pt x="37" y="14"/>
                                          <a:pt x="37" y="16"/>
                                        </a:cubicBezTo>
                                        <a:cubicBezTo>
                                          <a:pt x="31" y="16"/>
                                          <a:pt x="31" y="16"/>
                                          <a:pt x="31" y="16"/>
                                        </a:cubicBezTo>
                                        <a:cubicBezTo>
                                          <a:pt x="31" y="13"/>
                                          <a:pt x="29" y="10"/>
                                          <a:pt x="27" y="8"/>
                                        </a:cubicBezTo>
                                        <a:cubicBezTo>
                                          <a:pt x="25" y="6"/>
                                          <a:pt x="22" y="5"/>
                                          <a:pt x="19" y="5"/>
                                        </a:cubicBezTo>
                                        <a:cubicBezTo>
                                          <a:pt x="17" y="5"/>
                                          <a:pt x="15" y="6"/>
                                          <a:pt x="14" y="6"/>
                                        </a:cubicBezTo>
                                        <a:cubicBezTo>
                                          <a:pt x="12" y="7"/>
                                          <a:pt x="11" y="8"/>
                                          <a:pt x="9" y="9"/>
                                        </a:cubicBezTo>
                                        <a:cubicBezTo>
                                          <a:pt x="9" y="10"/>
                                          <a:pt x="8" y="11"/>
                                          <a:pt x="8" y="12"/>
                                        </a:cubicBezTo>
                                        <a:cubicBezTo>
                                          <a:pt x="7" y="13"/>
                                          <a:pt x="7" y="14"/>
                                          <a:pt x="6" y="15"/>
                                        </a:cubicBezTo>
                                        <a:cubicBezTo>
                                          <a:pt x="6" y="17"/>
                                          <a:pt x="6" y="18"/>
                                          <a:pt x="6" y="20"/>
                                        </a:cubicBezTo>
                                        <a:cubicBezTo>
                                          <a:pt x="6" y="22"/>
                                          <a:pt x="6" y="24"/>
                                          <a:pt x="6" y="27"/>
                                        </a:cubicBezTo>
                                        <a:cubicBezTo>
                                          <a:pt x="6" y="30"/>
                                          <a:pt x="6" y="32"/>
                                          <a:pt x="6" y="34"/>
                                        </a:cubicBezTo>
                                        <a:cubicBezTo>
                                          <a:pt x="6" y="36"/>
                                          <a:pt x="6" y="37"/>
                                          <a:pt x="6" y="39"/>
                                        </a:cubicBezTo>
                                        <a:cubicBezTo>
                                          <a:pt x="7" y="40"/>
                                          <a:pt x="7" y="41"/>
                                          <a:pt x="8" y="42"/>
                                        </a:cubicBezTo>
                                        <a:cubicBezTo>
                                          <a:pt x="8" y="43"/>
                                          <a:pt x="9" y="44"/>
                                          <a:pt x="9" y="45"/>
                                        </a:cubicBezTo>
                                        <a:cubicBezTo>
                                          <a:pt x="11" y="46"/>
                                          <a:pt x="12" y="47"/>
                                          <a:pt x="14" y="48"/>
                                        </a:cubicBezTo>
                                        <a:cubicBezTo>
                                          <a:pt x="15" y="48"/>
                                          <a:pt x="17" y="49"/>
                                          <a:pt x="19" y="49"/>
                                        </a:cubicBezTo>
                                        <a:cubicBezTo>
                                          <a:pt x="20" y="49"/>
                                          <a:pt x="22" y="48"/>
                                          <a:pt x="24" y="48"/>
                                        </a:cubicBezTo>
                                        <a:cubicBezTo>
                                          <a:pt x="26" y="47"/>
                                          <a:pt x="27" y="46"/>
                                          <a:pt x="29" y="44"/>
                                        </a:cubicBezTo>
                                        <a:cubicBezTo>
                                          <a:pt x="30" y="43"/>
                                          <a:pt x="30" y="42"/>
                                          <a:pt x="31" y="40"/>
                                        </a:cubicBezTo>
                                        <a:cubicBezTo>
                                          <a:pt x="31" y="39"/>
                                          <a:pt x="31" y="37"/>
                                          <a:pt x="31" y="35"/>
                                        </a:cubicBezTo>
                                        <a:cubicBezTo>
                                          <a:pt x="31" y="31"/>
                                          <a:pt x="31" y="31"/>
                                          <a:pt x="31" y="31"/>
                                        </a:cubicBezTo>
                                        <a:cubicBezTo>
                                          <a:pt x="19" y="31"/>
                                          <a:pt x="19" y="31"/>
                                          <a:pt x="19" y="31"/>
                                        </a:cubicBezTo>
                                        <a:cubicBezTo>
                                          <a:pt x="19" y="26"/>
                                          <a:pt x="19" y="26"/>
                                          <a:pt x="19" y="26"/>
                                        </a:cubicBezTo>
                                        <a:cubicBezTo>
                                          <a:pt x="37" y="26"/>
                                          <a:pt x="37" y="26"/>
                                          <a:pt x="37" y="26"/>
                                        </a:cubicBezTo>
                                        <a:lnTo>
                                          <a:pt x="37" y="3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162897937" name="Freeform 1162897937"/>
                                <wps:cNvSpPr>
                                  <a:spLocks/>
                                </wps:cNvSpPr>
                                <wps:spPr bwMode="auto">
                                  <a:xfrm>
                                    <a:off x="3969634" y="1264742"/>
                                    <a:ext cx="72005" cy="108431"/>
                                  </a:xfrm>
                                  <a:custGeom>
                                    <a:avLst/>
                                    <a:gdLst>
                                      <a:gd name="T0" fmla="*/ 36 w 36"/>
                                      <a:gd name="T1" fmla="*/ 34 h 54"/>
                                      <a:gd name="T2" fmla="*/ 35 w 36"/>
                                      <a:gd name="T3" fmla="*/ 42 h 54"/>
                                      <a:gd name="T4" fmla="*/ 32 w 36"/>
                                      <a:gd name="T5" fmla="*/ 48 h 54"/>
                                      <a:gd name="T6" fmla="*/ 26 w 36"/>
                                      <a:gd name="T7" fmla="*/ 52 h 54"/>
                                      <a:gd name="T8" fmla="*/ 18 w 36"/>
                                      <a:gd name="T9" fmla="*/ 54 h 54"/>
                                      <a:gd name="T10" fmla="*/ 11 w 36"/>
                                      <a:gd name="T11" fmla="*/ 52 h 54"/>
                                      <a:gd name="T12" fmla="*/ 5 w 36"/>
                                      <a:gd name="T13" fmla="*/ 48 h 54"/>
                                      <a:gd name="T14" fmla="*/ 2 w 36"/>
                                      <a:gd name="T15" fmla="*/ 44 h 54"/>
                                      <a:gd name="T16" fmla="*/ 0 w 36"/>
                                      <a:gd name="T17" fmla="*/ 40 h 54"/>
                                      <a:gd name="T18" fmla="*/ 0 w 36"/>
                                      <a:gd name="T19" fmla="*/ 34 h 54"/>
                                      <a:gd name="T20" fmla="*/ 0 w 36"/>
                                      <a:gd name="T21" fmla="*/ 27 h 54"/>
                                      <a:gd name="T22" fmla="*/ 0 w 36"/>
                                      <a:gd name="T23" fmla="*/ 20 h 54"/>
                                      <a:gd name="T24" fmla="*/ 0 w 36"/>
                                      <a:gd name="T25" fmla="*/ 14 h 54"/>
                                      <a:gd name="T26" fmla="*/ 2 w 36"/>
                                      <a:gd name="T27" fmla="*/ 10 h 54"/>
                                      <a:gd name="T28" fmla="*/ 5 w 36"/>
                                      <a:gd name="T29" fmla="*/ 6 h 54"/>
                                      <a:gd name="T30" fmla="*/ 18 w 36"/>
                                      <a:gd name="T31" fmla="*/ 0 h 54"/>
                                      <a:gd name="T32" fmla="*/ 25 w 36"/>
                                      <a:gd name="T33" fmla="*/ 1 h 54"/>
                                      <a:gd name="T34" fmla="*/ 30 w 36"/>
                                      <a:gd name="T35" fmla="*/ 5 h 54"/>
                                      <a:gd name="T36" fmla="*/ 34 w 36"/>
                                      <a:gd name="T37" fmla="*/ 10 h 54"/>
                                      <a:gd name="T38" fmla="*/ 36 w 36"/>
                                      <a:gd name="T39" fmla="*/ 16 h 54"/>
                                      <a:gd name="T40" fmla="*/ 31 w 36"/>
                                      <a:gd name="T41" fmla="*/ 16 h 54"/>
                                      <a:gd name="T42" fmla="*/ 26 w 36"/>
                                      <a:gd name="T43" fmla="*/ 8 h 54"/>
                                      <a:gd name="T44" fmla="*/ 18 w 36"/>
                                      <a:gd name="T45" fmla="*/ 5 h 54"/>
                                      <a:gd name="T46" fmla="*/ 13 w 36"/>
                                      <a:gd name="T47" fmla="*/ 6 h 54"/>
                                      <a:gd name="T48" fmla="*/ 9 w 36"/>
                                      <a:gd name="T49" fmla="*/ 9 h 54"/>
                                      <a:gd name="T50" fmla="*/ 7 w 36"/>
                                      <a:gd name="T51" fmla="*/ 12 h 54"/>
                                      <a:gd name="T52" fmla="*/ 6 w 36"/>
                                      <a:gd name="T53" fmla="*/ 15 h 54"/>
                                      <a:gd name="T54" fmla="*/ 5 w 36"/>
                                      <a:gd name="T55" fmla="*/ 20 h 54"/>
                                      <a:gd name="T56" fmla="*/ 5 w 36"/>
                                      <a:gd name="T57" fmla="*/ 27 h 54"/>
                                      <a:gd name="T58" fmla="*/ 5 w 36"/>
                                      <a:gd name="T59" fmla="*/ 34 h 54"/>
                                      <a:gd name="T60" fmla="*/ 6 w 36"/>
                                      <a:gd name="T61" fmla="*/ 39 h 54"/>
                                      <a:gd name="T62" fmla="*/ 7 w 36"/>
                                      <a:gd name="T63" fmla="*/ 42 h 54"/>
                                      <a:gd name="T64" fmla="*/ 9 w 36"/>
                                      <a:gd name="T65" fmla="*/ 45 h 54"/>
                                      <a:gd name="T66" fmla="*/ 13 w 36"/>
                                      <a:gd name="T67" fmla="*/ 48 h 54"/>
                                      <a:gd name="T68" fmla="*/ 18 w 36"/>
                                      <a:gd name="T69" fmla="*/ 49 h 54"/>
                                      <a:gd name="T70" fmla="*/ 23 w 36"/>
                                      <a:gd name="T71" fmla="*/ 48 h 54"/>
                                      <a:gd name="T72" fmla="*/ 28 w 36"/>
                                      <a:gd name="T73" fmla="*/ 44 h 54"/>
                                      <a:gd name="T74" fmla="*/ 30 w 36"/>
                                      <a:gd name="T75" fmla="*/ 40 h 54"/>
                                      <a:gd name="T76" fmla="*/ 31 w 36"/>
                                      <a:gd name="T77" fmla="*/ 35 h 54"/>
                                      <a:gd name="T78" fmla="*/ 31 w 36"/>
                                      <a:gd name="T79" fmla="*/ 31 h 54"/>
                                      <a:gd name="T80" fmla="*/ 18 w 36"/>
                                      <a:gd name="T81" fmla="*/ 31 h 54"/>
                                      <a:gd name="T82" fmla="*/ 18 w 36"/>
                                      <a:gd name="T83" fmla="*/ 26 h 54"/>
                                      <a:gd name="T84" fmla="*/ 36 w 36"/>
                                      <a:gd name="T85" fmla="*/ 26 h 54"/>
                                      <a:gd name="T86" fmla="*/ 36 w 36"/>
                                      <a:gd name="T87" fmla="*/ 3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6" h="54">
                                        <a:moveTo>
                                          <a:pt x="36" y="34"/>
                                        </a:moveTo>
                                        <a:cubicBezTo>
                                          <a:pt x="36" y="37"/>
                                          <a:pt x="36" y="40"/>
                                          <a:pt x="35" y="42"/>
                                        </a:cubicBezTo>
                                        <a:cubicBezTo>
                                          <a:pt x="35" y="44"/>
                                          <a:pt x="34" y="46"/>
                                          <a:pt x="32" y="48"/>
                                        </a:cubicBezTo>
                                        <a:cubicBezTo>
                                          <a:pt x="30" y="50"/>
                                          <a:pt x="28" y="51"/>
                                          <a:pt x="26" y="52"/>
                                        </a:cubicBezTo>
                                        <a:cubicBezTo>
                                          <a:pt x="23" y="53"/>
                                          <a:pt x="21" y="54"/>
                                          <a:pt x="18" y="54"/>
                                        </a:cubicBezTo>
                                        <a:cubicBezTo>
                                          <a:pt x="15" y="54"/>
                                          <a:pt x="13" y="53"/>
                                          <a:pt x="11" y="52"/>
                                        </a:cubicBezTo>
                                        <a:cubicBezTo>
                                          <a:pt x="8" y="51"/>
                                          <a:pt x="6" y="50"/>
                                          <a:pt x="5" y="48"/>
                                        </a:cubicBezTo>
                                        <a:cubicBezTo>
                                          <a:pt x="3" y="47"/>
                                          <a:pt x="2" y="46"/>
                                          <a:pt x="2" y="44"/>
                                        </a:cubicBezTo>
                                        <a:cubicBezTo>
                                          <a:pt x="1" y="43"/>
                                          <a:pt x="1" y="42"/>
                                          <a:pt x="0" y="40"/>
                                        </a:cubicBezTo>
                                        <a:cubicBezTo>
                                          <a:pt x="0" y="38"/>
                                          <a:pt x="0" y="36"/>
                                          <a:pt x="0" y="34"/>
                                        </a:cubicBezTo>
                                        <a:cubicBezTo>
                                          <a:pt x="0" y="32"/>
                                          <a:pt x="0" y="30"/>
                                          <a:pt x="0" y="27"/>
                                        </a:cubicBezTo>
                                        <a:cubicBezTo>
                                          <a:pt x="0" y="24"/>
                                          <a:pt x="0" y="22"/>
                                          <a:pt x="0" y="20"/>
                                        </a:cubicBezTo>
                                        <a:cubicBezTo>
                                          <a:pt x="0" y="18"/>
                                          <a:pt x="0" y="16"/>
                                          <a:pt x="0" y="14"/>
                                        </a:cubicBezTo>
                                        <a:cubicBezTo>
                                          <a:pt x="1" y="12"/>
                                          <a:pt x="1" y="11"/>
                                          <a:pt x="2" y="10"/>
                                        </a:cubicBezTo>
                                        <a:cubicBezTo>
                                          <a:pt x="2" y="8"/>
                                          <a:pt x="3" y="7"/>
                                          <a:pt x="5" y="6"/>
                                        </a:cubicBezTo>
                                        <a:cubicBezTo>
                                          <a:pt x="8" y="2"/>
                                          <a:pt x="13" y="0"/>
                                          <a:pt x="18" y="0"/>
                                        </a:cubicBezTo>
                                        <a:cubicBezTo>
                                          <a:pt x="21" y="0"/>
                                          <a:pt x="23" y="1"/>
                                          <a:pt x="25" y="1"/>
                                        </a:cubicBezTo>
                                        <a:cubicBezTo>
                                          <a:pt x="27" y="2"/>
                                          <a:pt x="29" y="3"/>
                                          <a:pt x="30" y="5"/>
                                        </a:cubicBezTo>
                                        <a:cubicBezTo>
                                          <a:pt x="32" y="6"/>
                                          <a:pt x="33" y="8"/>
                                          <a:pt x="34" y="10"/>
                                        </a:cubicBezTo>
                                        <a:cubicBezTo>
                                          <a:pt x="35" y="12"/>
                                          <a:pt x="36" y="14"/>
                                          <a:pt x="36" y="16"/>
                                        </a:cubicBezTo>
                                        <a:cubicBezTo>
                                          <a:pt x="31" y="16"/>
                                          <a:pt x="31" y="16"/>
                                          <a:pt x="31" y="16"/>
                                        </a:cubicBezTo>
                                        <a:cubicBezTo>
                                          <a:pt x="30" y="13"/>
                                          <a:pt x="29" y="10"/>
                                          <a:pt x="26" y="8"/>
                                        </a:cubicBezTo>
                                        <a:cubicBezTo>
                                          <a:pt x="24" y="6"/>
                                          <a:pt x="21" y="5"/>
                                          <a:pt x="18" y="5"/>
                                        </a:cubicBezTo>
                                        <a:cubicBezTo>
                                          <a:pt x="16" y="5"/>
                                          <a:pt x="15" y="6"/>
                                          <a:pt x="13" y="6"/>
                                        </a:cubicBezTo>
                                        <a:cubicBezTo>
                                          <a:pt x="11" y="7"/>
                                          <a:pt x="10" y="8"/>
                                          <a:pt x="9" y="9"/>
                                        </a:cubicBezTo>
                                        <a:cubicBezTo>
                                          <a:pt x="8" y="10"/>
                                          <a:pt x="7" y="11"/>
                                          <a:pt x="7" y="12"/>
                                        </a:cubicBezTo>
                                        <a:cubicBezTo>
                                          <a:pt x="6" y="13"/>
                                          <a:pt x="6" y="14"/>
                                          <a:pt x="6" y="15"/>
                                        </a:cubicBezTo>
                                        <a:cubicBezTo>
                                          <a:pt x="6" y="17"/>
                                          <a:pt x="5" y="18"/>
                                          <a:pt x="5" y="20"/>
                                        </a:cubicBezTo>
                                        <a:cubicBezTo>
                                          <a:pt x="5" y="22"/>
                                          <a:pt x="5" y="24"/>
                                          <a:pt x="5" y="27"/>
                                        </a:cubicBezTo>
                                        <a:cubicBezTo>
                                          <a:pt x="5" y="30"/>
                                          <a:pt x="5" y="32"/>
                                          <a:pt x="5" y="34"/>
                                        </a:cubicBezTo>
                                        <a:cubicBezTo>
                                          <a:pt x="5" y="36"/>
                                          <a:pt x="6" y="37"/>
                                          <a:pt x="6" y="39"/>
                                        </a:cubicBezTo>
                                        <a:cubicBezTo>
                                          <a:pt x="6" y="40"/>
                                          <a:pt x="6" y="41"/>
                                          <a:pt x="7" y="42"/>
                                        </a:cubicBezTo>
                                        <a:cubicBezTo>
                                          <a:pt x="7" y="43"/>
                                          <a:pt x="8" y="44"/>
                                          <a:pt x="9" y="45"/>
                                        </a:cubicBezTo>
                                        <a:cubicBezTo>
                                          <a:pt x="10" y="46"/>
                                          <a:pt x="11" y="47"/>
                                          <a:pt x="13" y="48"/>
                                        </a:cubicBezTo>
                                        <a:cubicBezTo>
                                          <a:pt x="15" y="48"/>
                                          <a:pt x="16" y="49"/>
                                          <a:pt x="18" y="49"/>
                                        </a:cubicBezTo>
                                        <a:cubicBezTo>
                                          <a:pt x="20" y="49"/>
                                          <a:pt x="22" y="48"/>
                                          <a:pt x="23" y="48"/>
                                        </a:cubicBezTo>
                                        <a:cubicBezTo>
                                          <a:pt x="25" y="47"/>
                                          <a:pt x="27" y="46"/>
                                          <a:pt x="28" y="44"/>
                                        </a:cubicBezTo>
                                        <a:cubicBezTo>
                                          <a:pt x="29" y="43"/>
                                          <a:pt x="30" y="42"/>
                                          <a:pt x="30" y="40"/>
                                        </a:cubicBezTo>
                                        <a:cubicBezTo>
                                          <a:pt x="31" y="39"/>
                                          <a:pt x="31" y="37"/>
                                          <a:pt x="31" y="35"/>
                                        </a:cubicBezTo>
                                        <a:cubicBezTo>
                                          <a:pt x="31" y="31"/>
                                          <a:pt x="31" y="31"/>
                                          <a:pt x="31" y="31"/>
                                        </a:cubicBezTo>
                                        <a:cubicBezTo>
                                          <a:pt x="18" y="31"/>
                                          <a:pt x="18" y="31"/>
                                          <a:pt x="18" y="31"/>
                                        </a:cubicBezTo>
                                        <a:cubicBezTo>
                                          <a:pt x="18" y="26"/>
                                          <a:pt x="18" y="26"/>
                                          <a:pt x="18" y="26"/>
                                        </a:cubicBezTo>
                                        <a:cubicBezTo>
                                          <a:pt x="36" y="26"/>
                                          <a:pt x="36" y="26"/>
                                          <a:pt x="36" y="26"/>
                                        </a:cubicBezTo>
                                        <a:lnTo>
                                          <a:pt x="36" y="3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152206060" name="Freeform 1152206060"/>
                                <wps:cNvSpPr>
                                  <a:spLocks noEditPoints="1"/>
                                </wps:cNvSpPr>
                                <wps:spPr bwMode="auto">
                                  <a:xfrm>
                                    <a:off x="4107713" y="1266436"/>
                                    <a:ext cx="72852" cy="105042"/>
                                  </a:xfrm>
                                  <a:custGeom>
                                    <a:avLst/>
                                    <a:gdLst>
                                      <a:gd name="T0" fmla="*/ 30 w 36"/>
                                      <a:gd name="T1" fmla="*/ 52 h 52"/>
                                      <a:gd name="T2" fmla="*/ 18 w 36"/>
                                      <a:gd name="T3" fmla="*/ 29 h 52"/>
                                      <a:gd name="T4" fmla="*/ 5 w 36"/>
                                      <a:gd name="T5" fmla="*/ 29 h 52"/>
                                      <a:gd name="T6" fmla="*/ 5 w 36"/>
                                      <a:gd name="T7" fmla="*/ 52 h 52"/>
                                      <a:gd name="T8" fmla="*/ 0 w 36"/>
                                      <a:gd name="T9" fmla="*/ 52 h 52"/>
                                      <a:gd name="T10" fmla="*/ 0 w 36"/>
                                      <a:gd name="T11" fmla="*/ 0 h 52"/>
                                      <a:gd name="T12" fmla="*/ 20 w 36"/>
                                      <a:gd name="T13" fmla="*/ 0 h 52"/>
                                      <a:gd name="T14" fmla="*/ 26 w 36"/>
                                      <a:gd name="T15" fmla="*/ 1 h 52"/>
                                      <a:gd name="T16" fmla="*/ 31 w 36"/>
                                      <a:gd name="T17" fmla="*/ 4 h 52"/>
                                      <a:gd name="T18" fmla="*/ 34 w 36"/>
                                      <a:gd name="T19" fmla="*/ 8 h 52"/>
                                      <a:gd name="T20" fmla="*/ 35 w 36"/>
                                      <a:gd name="T21" fmla="*/ 14 h 52"/>
                                      <a:gd name="T22" fmla="*/ 32 w 36"/>
                                      <a:gd name="T23" fmla="*/ 24 h 52"/>
                                      <a:gd name="T24" fmla="*/ 24 w 36"/>
                                      <a:gd name="T25" fmla="*/ 28 h 52"/>
                                      <a:gd name="T26" fmla="*/ 36 w 36"/>
                                      <a:gd name="T27" fmla="*/ 52 h 52"/>
                                      <a:gd name="T28" fmla="*/ 30 w 36"/>
                                      <a:gd name="T29" fmla="*/ 52 h 52"/>
                                      <a:gd name="T30" fmla="*/ 30 w 36"/>
                                      <a:gd name="T31" fmla="*/ 14 h 52"/>
                                      <a:gd name="T32" fmla="*/ 27 w 36"/>
                                      <a:gd name="T33" fmla="*/ 7 h 52"/>
                                      <a:gd name="T34" fmla="*/ 19 w 36"/>
                                      <a:gd name="T35" fmla="*/ 5 h 52"/>
                                      <a:gd name="T36" fmla="*/ 5 w 36"/>
                                      <a:gd name="T37" fmla="*/ 5 h 52"/>
                                      <a:gd name="T38" fmla="*/ 5 w 36"/>
                                      <a:gd name="T39" fmla="*/ 24 h 52"/>
                                      <a:gd name="T40" fmla="*/ 19 w 36"/>
                                      <a:gd name="T41" fmla="*/ 24 h 52"/>
                                      <a:gd name="T42" fmla="*/ 27 w 36"/>
                                      <a:gd name="T43" fmla="*/ 22 h 52"/>
                                      <a:gd name="T44" fmla="*/ 30 w 36"/>
                                      <a:gd name="T45" fmla="*/ 1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6" h="52">
                                        <a:moveTo>
                                          <a:pt x="30" y="52"/>
                                        </a:moveTo>
                                        <a:cubicBezTo>
                                          <a:pt x="18" y="29"/>
                                          <a:pt x="18" y="29"/>
                                          <a:pt x="18" y="29"/>
                                        </a:cubicBezTo>
                                        <a:cubicBezTo>
                                          <a:pt x="5" y="29"/>
                                          <a:pt x="5" y="29"/>
                                          <a:pt x="5" y="29"/>
                                        </a:cubicBezTo>
                                        <a:cubicBezTo>
                                          <a:pt x="5" y="52"/>
                                          <a:pt x="5" y="52"/>
                                          <a:pt x="5" y="52"/>
                                        </a:cubicBezTo>
                                        <a:cubicBezTo>
                                          <a:pt x="0" y="52"/>
                                          <a:pt x="0" y="52"/>
                                          <a:pt x="0" y="52"/>
                                        </a:cubicBezTo>
                                        <a:cubicBezTo>
                                          <a:pt x="0" y="0"/>
                                          <a:pt x="0" y="0"/>
                                          <a:pt x="0" y="0"/>
                                        </a:cubicBezTo>
                                        <a:cubicBezTo>
                                          <a:pt x="20" y="0"/>
                                          <a:pt x="20" y="0"/>
                                          <a:pt x="20" y="0"/>
                                        </a:cubicBezTo>
                                        <a:cubicBezTo>
                                          <a:pt x="22" y="0"/>
                                          <a:pt x="24" y="0"/>
                                          <a:pt x="26" y="1"/>
                                        </a:cubicBezTo>
                                        <a:cubicBezTo>
                                          <a:pt x="28" y="1"/>
                                          <a:pt x="30" y="2"/>
                                          <a:pt x="31" y="4"/>
                                        </a:cubicBezTo>
                                        <a:cubicBezTo>
                                          <a:pt x="32" y="5"/>
                                          <a:pt x="33" y="6"/>
                                          <a:pt x="34" y="8"/>
                                        </a:cubicBezTo>
                                        <a:cubicBezTo>
                                          <a:pt x="35" y="10"/>
                                          <a:pt x="35" y="12"/>
                                          <a:pt x="35" y="14"/>
                                        </a:cubicBezTo>
                                        <a:cubicBezTo>
                                          <a:pt x="35" y="18"/>
                                          <a:pt x="34" y="21"/>
                                          <a:pt x="32" y="24"/>
                                        </a:cubicBezTo>
                                        <a:cubicBezTo>
                                          <a:pt x="30" y="26"/>
                                          <a:pt x="27" y="28"/>
                                          <a:pt x="24" y="28"/>
                                        </a:cubicBezTo>
                                        <a:cubicBezTo>
                                          <a:pt x="36" y="52"/>
                                          <a:pt x="36" y="52"/>
                                          <a:pt x="36" y="52"/>
                                        </a:cubicBezTo>
                                        <a:lnTo>
                                          <a:pt x="30" y="52"/>
                                        </a:lnTo>
                                        <a:close/>
                                        <a:moveTo>
                                          <a:pt x="30" y="14"/>
                                        </a:moveTo>
                                        <a:cubicBezTo>
                                          <a:pt x="30" y="11"/>
                                          <a:pt x="29" y="9"/>
                                          <a:pt x="27" y="7"/>
                                        </a:cubicBezTo>
                                        <a:cubicBezTo>
                                          <a:pt x="25" y="6"/>
                                          <a:pt x="22" y="5"/>
                                          <a:pt x="19" y="5"/>
                                        </a:cubicBezTo>
                                        <a:cubicBezTo>
                                          <a:pt x="5" y="5"/>
                                          <a:pt x="5" y="5"/>
                                          <a:pt x="5" y="5"/>
                                        </a:cubicBezTo>
                                        <a:cubicBezTo>
                                          <a:pt x="5" y="24"/>
                                          <a:pt x="5" y="24"/>
                                          <a:pt x="5" y="24"/>
                                        </a:cubicBezTo>
                                        <a:cubicBezTo>
                                          <a:pt x="19" y="24"/>
                                          <a:pt x="19" y="24"/>
                                          <a:pt x="19" y="24"/>
                                        </a:cubicBezTo>
                                        <a:cubicBezTo>
                                          <a:pt x="22" y="24"/>
                                          <a:pt x="25" y="23"/>
                                          <a:pt x="27" y="22"/>
                                        </a:cubicBezTo>
                                        <a:cubicBezTo>
                                          <a:pt x="29" y="20"/>
                                          <a:pt x="30" y="18"/>
                                          <a:pt x="30" y="14"/>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480556652" name="Freeform 480556652"/>
                                <wps:cNvSpPr>
                                  <a:spLocks noEditPoints="1"/>
                                </wps:cNvSpPr>
                                <wps:spPr bwMode="auto">
                                  <a:xfrm>
                                    <a:off x="4238169" y="1264742"/>
                                    <a:ext cx="74546" cy="108431"/>
                                  </a:xfrm>
                                  <a:custGeom>
                                    <a:avLst/>
                                    <a:gdLst>
                                      <a:gd name="T0" fmla="*/ 37 w 37"/>
                                      <a:gd name="T1" fmla="*/ 27 h 54"/>
                                      <a:gd name="T2" fmla="*/ 37 w 37"/>
                                      <a:gd name="T3" fmla="*/ 34 h 54"/>
                                      <a:gd name="T4" fmla="*/ 36 w 37"/>
                                      <a:gd name="T5" fmla="*/ 40 h 54"/>
                                      <a:gd name="T6" fmla="*/ 35 w 37"/>
                                      <a:gd name="T7" fmla="*/ 44 h 54"/>
                                      <a:gd name="T8" fmla="*/ 32 w 37"/>
                                      <a:gd name="T9" fmla="*/ 48 h 54"/>
                                      <a:gd name="T10" fmla="*/ 26 w 37"/>
                                      <a:gd name="T11" fmla="*/ 52 h 54"/>
                                      <a:gd name="T12" fmla="*/ 19 w 37"/>
                                      <a:gd name="T13" fmla="*/ 54 h 54"/>
                                      <a:gd name="T14" fmla="*/ 5 w 37"/>
                                      <a:gd name="T15" fmla="*/ 48 h 54"/>
                                      <a:gd name="T16" fmla="*/ 2 w 37"/>
                                      <a:gd name="T17" fmla="*/ 44 h 54"/>
                                      <a:gd name="T18" fmla="*/ 1 w 37"/>
                                      <a:gd name="T19" fmla="*/ 40 h 54"/>
                                      <a:gd name="T20" fmla="*/ 0 w 37"/>
                                      <a:gd name="T21" fmla="*/ 34 h 54"/>
                                      <a:gd name="T22" fmla="*/ 0 w 37"/>
                                      <a:gd name="T23" fmla="*/ 27 h 54"/>
                                      <a:gd name="T24" fmla="*/ 0 w 37"/>
                                      <a:gd name="T25" fmla="*/ 20 h 54"/>
                                      <a:gd name="T26" fmla="*/ 1 w 37"/>
                                      <a:gd name="T27" fmla="*/ 14 h 54"/>
                                      <a:gd name="T28" fmla="*/ 2 w 37"/>
                                      <a:gd name="T29" fmla="*/ 10 h 54"/>
                                      <a:gd name="T30" fmla="*/ 5 w 37"/>
                                      <a:gd name="T31" fmla="*/ 6 h 54"/>
                                      <a:gd name="T32" fmla="*/ 19 w 37"/>
                                      <a:gd name="T33" fmla="*/ 0 h 54"/>
                                      <a:gd name="T34" fmla="*/ 32 w 37"/>
                                      <a:gd name="T35" fmla="*/ 6 h 54"/>
                                      <a:gd name="T36" fmla="*/ 35 w 37"/>
                                      <a:gd name="T37" fmla="*/ 10 h 54"/>
                                      <a:gd name="T38" fmla="*/ 36 w 37"/>
                                      <a:gd name="T39" fmla="*/ 14 h 54"/>
                                      <a:gd name="T40" fmla="*/ 37 w 37"/>
                                      <a:gd name="T41" fmla="*/ 20 h 54"/>
                                      <a:gd name="T42" fmla="*/ 37 w 37"/>
                                      <a:gd name="T43" fmla="*/ 27 h 54"/>
                                      <a:gd name="T44" fmla="*/ 31 w 37"/>
                                      <a:gd name="T45" fmla="*/ 27 h 54"/>
                                      <a:gd name="T46" fmla="*/ 31 w 37"/>
                                      <a:gd name="T47" fmla="*/ 20 h 54"/>
                                      <a:gd name="T48" fmla="*/ 31 w 37"/>
                                      <a:gd name="T49" fmla="*/ 15 h 54"/>
                                      <a:gd name="T50" fmla="*/ 30 w 37"/>
                                      <a:gd name="T51" fmla="*/ 12 h 54"/>
                                      <a:gd name="T52" fmla="*/ 28 w 37"/>
                                      <a:gd name="T53" fmla="*/ 9 h 54"/>
                                      <a:gd name="T54" fmla="*/ 23 w 37"/>
                                      <a:gd name="T55" fmla="*/ 6 h 54"/>
                                      <a:gd name="T56" fmla="*/ 19 w 37"/>
                                      <a:gd name="T57" fmla="*/ 5 h 54"/>
                                      <a:gd name="T58" fmla="*/ 14 w 37"/>
                                      <a:gd name="T59" fmla="*/ 6 h 54"/>
                                      <a:gd name="T60" fmla="*/ 9 w 37"/>
                                      <a:gd name="T61" fmla="*/ 9 h 54"/>
                                      <a:gd name="T62" fmla="*/ 7 w 37"/>
                                      <a:gd name="T63" fmla="*/ 12 h 54"/>
                                      <a:gd name="T64" fmla="*/ 6 w 37"/>
                                      <a:gd name="T65" fmla="*/ 15 h 54"/>
                                      <a:gd name="T66" fmla="*/ 6 w 37"/>
                                      <a:gd name="T67" fmla="*/ 20 h 54"/>
                                      <a:gd name="T68" fmla="*/ 6 w 37"/>
                                      <a:gd name="T69" fmla="*/ 27 h 54"/>
                                      <a:gd name="T70" fmla="*/ 6 w 37"/>
                                      <a:gd name="T71" fmla="*/ 34 h 54"/>
                                      <a:gd name="T72" fmla="*/ 6 w 37"/>
                                      <a:gd name="T73" fmla="*/ 39 h 54"/>
                                      <a:gd name="T74" fmla="*/ 7 w 37"/>
                                      <a:gd name="T75" fmla="*/ 42 h 54"/>
                                      <a:gd name="T76" fmla="*/ 9 w 37"/>
                                      <a:gd name="T77" fmla="*/ 45 h 54"/>
                                      <a:gd name="T78" fmla="*/ 14 w 37"/>
                                      <a:gd name="T79" fmla="*/ 48 h 54"/>
                                      <a:gd name="T80" fmla="*/ 19 w 37"/>
                                      <a:gd name="T81" fmla="*/ 49 h 54"/>
                                      <a:gd name="T82" fmla="*/ 23 w 37"/>
                                      <a:gd name="T83" fmla="*/ 48 h 54"/>
                                      <a:gd name="T84" fmla="*/ 28 w 37"/>
                                      <a:gd name="T85" fmla="*/ 45 h 54"/>
                                      <a:gd name="T86" fmla="*/ 30 w 37"/>
                                      <a:gd name="T87" fmla="*/ 42 h 54"/>
                                      <a:gd name="T88" fmla="*/ 31 w 37"/>
                                      <a:gd name="T89" fmla="*/ 39 h 54"/>
                                      <a:gd name="T90" fmla="*/ 31 w 37"/>
                                      <a:gd name="T91" fmla="*/ 34 h 54"/>
                                      <a:gd name="T92" fmla="*/ 31 w 37"/>
                                      <a:gd name="T93"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7" h="54">
                                        <a:moveTo>
                                          <a:pt x="37" y="27"/>
                                        </a:moveTo>
                                        <a:cubicBezTo>
                                          <a:pt x="37" y="30"/>
                                          <a:pt x="37" y="32"/>
                                          <a:pt x="37" y="34"/>
                                        </a:cubicBezTo>
                                        <a:cubicBezTo>
                                          <a:pt x="37" y="36"/>
                                          <a:pt x="37" y="38"/>
                                          <a:pt x="36" y="40"/>
                                        </a:cubicBezTo>
                                        <a:cubicBezTo>
                                          <a:pt x="36" y="42"/>
                                          <a:pt x="35" y="43"/>
                                          <a:pt x="35" y="44"/>
                                        </a:cubicBezTo>
                                        <a:cubicBezTo>
                                          <a:pt x="34" y="46"/>
                                          <a:pt x="33" y="47"/>
                                          <a:pt x="32" y="48"/>
                                        </a:cubicBezTo>
                                        <a:cubicBezTo>
                                          <a:pt x="30" y="50"/>
                                          <a:pt x="28" y="51"/>
                                          <a:pt x="26" y="52"/>
                                        </a:cubicBezTo>
                                        <a:cubicBezTo>
                                          <a:pt x="24" y="53"/>
                                          <a:pt x="21" y="54"/>
                                          <a:pt x="19" y="54"/>
                                        </a:cubicBezTo>
                                        <a:cubicBezTo>
                                          <a:pt x="13" y="54"/>
                                          <a:pt x="9" y="52"/>
                                          <a:pt x="5" y="48"/>
                                        </a:cubicBezTo>
                                        <a:cubicBezTo>
                                          <a:pt x="4" y="47"/>
                                          <a:pt x="3" y="46"/>
                                          <a:pt x="2" y="44"/>
                                        </a:cubicBezTo>
                                        <a:cubicBezTo>
                                          <a:pt x="2" y="43"/>
                                          <a:pt x="1" y="42"/>
                                          <a:pt x="1" y="40"/>
                                        </a:cubicBezTo>
                                        <a:cubicBezTo>
                                          <a:pt x="0" y="38"/>
                                          <a:pt x="0" y="36"/>
                                          <a:pt x="0" y="34"/>
                                        </a:cubicBezTo>
                                        <a:cubicBezTo>
                                          <a:pt x="0" y="32"/>
                                          <a:pt x="0" y="30"/>
                                          <a:pt x="0" y="27"/>
                                        </a:cubicBezTo>
                                        <a:cubicBezTo>
                                          <a:pt x="0" y="24"/>
                                          <a:pt x="0" y="22"/>
                                          <a:pt x="0" y="20"/>
                                        </a:cubicBezTo>
                                        <a:cubicBezTo>
                                          <a:pt x="0" y="18"/>
                                          <a:pt x="0" y="16"/>
                                          <a:pt x="1" y="14"/>
                                        </a:cubicBezTo>
                                        <a:cubicBezTo>
                                          <a:pt x="1" y="12"/>
                                          <a:pt x="2" y="11"/>
                                          <a:pt x="2" y="10"/>
                                        </a:cubicBezTo>
                                        <a:cubicBezTo>
                                          <a:pt x="3" y="8"/>
                                          <a:pt x="4" y="7"/>
                                          <a:pt x="5" y="6"/>
                                        </a:cubicBezTo>
                                        <a:cubicBezTo>
                                          <a:pt x="9" y="2"/>
                                          <a:pt x="13" y="0"/>
                                          <a:pt x="19" y="0"/>
                                        </a:cubicBezTo>
                                        <a:cubicBezTo>
                                          <a:pt x="24" y="0"/>
                                          <a:pt x="28" y="2"/>
                                          <a:pt x="32" y="6"/>
                                        </a:cubicBezTo>
                                        <a:cubicBezTo>
                                          <a:pt x="33" y="7"/>
                                          <a:pt x="34" y="8"/>
                                          <a:pt x="35" y="10"/>
                                        </a:cubicBezTo>
                                        <a:cubicBezTo>
                                          <a:pt x="35" y="11"/>
                                          <a:pt x="36" y="12"/>
                                          <a:pt x="36" y="14"/>
                                        </a:cubicBezTo>
                                        <a:cubicBezTo>
                                          <a:pt x="37" y="16"/>
                                          <a:pt x="37" y="18"/>
                                          <a:pt x="37" y="20"/>
                                        </a:cubicBezTo>
                                        <a:cubicBezTo>
                                          <a:pt x="37" y="22"/>
                                          <a:pt x="37" y="24"/>
                                          <a:pt x="37" y="27"/>
                                        </a:cubicBezTo>
                                        <a:close/>
                                        <a:moveTo>
                                          <a:pt x="31" y="27"/>
                                        </a:moveTo>
                                        <a:cubicBezTo>
                                          <a:pt x="31" y="24"/>
                                          <a:pt x="31" y="22"/>
                                          <a:pt x="31" y="20"/>
                                        </a:cubicBezTo>
                                        <a:cubicBezTo>
                                          <a:pt x="31" y="18"/>
                                          <a:pt x="31" y="17"/>
                                          <a:pt x="31" y="15"/>
                                        </a:cubicBezTo>
                                        <a:cubicBezTo>
                                          <a:pt x="30" y="14"/>
                                          <a:pt x="30" y="13"/>
                                          <a:pt x="30" y="12"/>
                                        </a:cubicBezTo>
                                        <a:cubicBezTo>
                                          <a:pt x="29" y="11"/>
                                          <a:pt x="28" y="10"/>
                                          <a:pt x="28" y="9"/>
                                        </a:cubicBezTo>
                                        <a:cubicBezTo>
                                          <a:pt x="26" y="8"/>
                                          <a:pt x="25" y="7"/>
                                          <a:pt x="23" y="6"/>
                                        </a:cubicBezTo>
                                        <a:cubicBezTo>
                                          <a:pt x="22" y="6"/>
                                          <a:pt x="20" y="5"/>
                                          <a:pt x="19" y="5"/>
                                        </a:cubicBezTo>
                                        <a:cubicBezTo>
                                          <a:pt x="17" y="5"/>
                                          <a:pt x="15" y="6"/>
                                          <a:pt x="14" y="6"/>
                                        </a:cubicBezTo>
                                        <a:cubicBezTo>
                                          <a:pt x="12" y="7"/>
                                          <a:pt x="11" y="8"/>
                                          <a:pt x="9" y="9"/>
                                        </a:cubicBezTo>
                                        <a:cubicBezTo>
                                          <a:pt x="9" y="10"/>
                                          <a:pt x="8" y="11"/>
                                          <a:pt x="7" y="12"/>
                                        </a:cubicBezTo>
                                        <a:cubicBezTo>
                                          <a:pt x="7" y="13"/>
                                          <a:pt x="7" y="14"/>
                                          <a:pt x="6" y="15"/>
                                        </a:cubicBezTo>
                                        <a:cubicBezTo>
                                          <a:pt x="6" y="17"/>
                                          <a:pt x="6" y="18"/>
                                          <a:pt x="6" y="20"/>
                                        </a:cubicBezTo>
                                        <a:cubicBezTo>
                                          <a:pt x="6" y="22"/>
                                          <a:pt x="6" y="24"/>
                                          <a:pt x="6" y="27"/>
                                        </a:cubicBezTo>
                                        <a:cubicBezTo>
                                          <a:pt x="6" y="30"/>
                                          <a:pt x="6" y="32"/>
                                          <a:pt x="6" y="34"/>
                                        </a:cubicBezTo>
                                        <a:cubicBezTo>
                                          <a:pt x="6" y="36"/>
                                          <a:pt x="6" y="37"/>
                                          <a:pt x="6" y="39"/>
                                        </a:cubicBezTo>
                                        <a:cubicBezTo>
                                          <a:pt x="7" y="40"/>
                                          <a:pt x="7" y="41"/>
                                          <a:pt x="7" y="42"/>
                                        </a:cubicBezTo>
                                        <a:cubicBezTo>
                                          <a:pt x="8" y="43"/>
                                          <a:pt x="9" y="44"/>
                                          <a:pt x="9" y="45"/>
                                        </a:cubicBezTo>
                                        <a:cubicBezTo>
                                          <a:pt x="11" y="46"/>
                                          <a:pt x="12" y="47"/>
                                          <a:pt x="14" y="48"/>
                                        </a:cubicBezTo>
                                        <a:cubicBezTo>
                                          <a:pt x="15" y="48"/>
                                          <a:pt x="17" y="49"/>
                                          <a:pt x="19" y="49"/>
                                        </a:cubicBezTo>
                                        <a:cubicBezTo>
                                          <a:pt x="20" y="49"/>
                                          <a:pt x="22" y="48"/>
                                          <a:pt x="23" y="48"/>
                                        </a:cubicBezTo>
                                        <a:cubicBezTo>
                                          <a:pt x="25" y="47"/>
                                          <a:pt x="26" y="46"/>
                                          <a:pt x="28" y="45"/>
                                        </a:cubicBezTo>
                                        <a:cubicBezTo>
                                          <a:pt x="28" y="44"/>
                                          <a:pt x="29" y="43"/>
                                          <a:pt x="30" y="42"/>
                                        </a:cubicBezTo>
                                        <a:cubicBezTo>
                                          <a:pt x="30" y="41"/>
                                          <a:pt x="30" y="40"/>
                                          <a:pt x="31" y="39"/>
                                        </a:cubicBezTo>
                                        <a:cubicBezTo>
                                          <a:pt x="31" y="37"/>
                                          <a:pt x="31" y="36"/>
                                          <a:pt x="31" y="34"/>
                                        </a:cubicBezTo>
                                        <a:cubicBezTo>
                                          <a:pt x="31" y="32"/>
                                          <a:pt x="31" y="30"/>
                                          <a:pt x="31" y="27"/>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364531194" name="Freeform 1364531194"/>
                                <wps:cNvSpPr>
                                  <a:spLocks/>
                                </wps:cNvSpPr>
                                <wps:spPr bwMode="auto">
                                  <a:xfrm>
                                    <a:off x="4374554" y="1266436"/>
                                    <a:ext cx="74546" cy="106736"/>
                                  </a:xfrm>
                                  <a:custGeom>
                                    <a:avLst/>
                                    <a:gdLst>
                                      <a:gd name="T0" fmla="*/ 37 w 37"/>
                                      <a:gd name="T1" fmla="*/ 35 h 53"/>
                                      <a:gd name="T2" fmla="*/ 36 w 37"/>
                                      <a:gd name="T3" fmla="*/ 42 h 53"/>
                                      <a:gd name="T4" fmla="*/ 32 w 37"/>
                                      <a:gd name="T5" fmla="*/ 48 h 53"/>
                                      <a:gd name="T6" fmla="*/ 26 w 37"/>
                                      <a:gd name="T7" fmla="*/ 51 h 53"/>
                                      <a:gd name="T8" fmla="*/ 19 w 37"/>
                                      <a:gd name="T9" fmla="*/ 53 h 53"/>
                                      <a:gd name="T10" fmla="*/ 11 w 37"/>
                                      <a:gd name="T11" fmla="*/ 51 h 53"/>
                                      <a:gd name="T12" fmla="*/ 6 w 37"/>
                                      <a:gd name="T13" fmla="*/ 48 h 53"/>
                                      <a:gd name="T14" fmla="*/ 2 w 37"/>
                                      <a:gd name="T15" fmla="*/ 42 h 53"/>
                                      <a:gd name="T16" fmla="*/ 0 w 37"/>
                                      <a:gd name="T17" fmla="*/ 35 h 53"/>
                                      <a:gd name="T18" fmla="*/ 0 w 37"/>
                                      <a:gd name="T19" fmla="*/ 0 h 53"/>
                                      <a:gd name="T20" fmla="*/ 6 w 37"/>
                                      <a:gd name="T21" fmla="*/ 0 h 53"/>
                                      <a:gd name="T22" fmla="*/ 6 w 37"/>
                                      <a:gd name="T23" fmla="*/ 34 h 53"/>
                                      <a:gd name="T24" fmla="*/ 7 w 37"/>
                                      <a:gd name="T25" fmla="*/ 40 h 53"/>
                                      <a:gd name="T26" fmla="*/ 9 w 37"/>
                                      <a:gd name="T27" fmla="*/ 44 h 53"/>
                                      <a:gd name="T28" fmla="*/ 13 w 37"/>
                                      <a:gd name="T29" fmla="*/ 47 h 53"/>
                                      <a:gd name="T30" fmla="*/ 19 w 37"/>
                                      <a:gd name="T31" fmla="*/ 48 h 53"/>
                                      <a:gd name="T32" fmla="*/ 24 w 37"/>
                                      <a:gd name="T33" fmla="*/ 47 h 53"/>
                                      <a:gd name="T34" fmla="*/ 28 w 37"/>
                                      <a:gd name="T35" fmla="*/ 44 h 53"/>
                                      <a:gd name="T36" fmla="*/ 30 w 37"/>
                                      <a:gd name="T37" fmla="*/ 40 h 53"/>
                                      <a:gd name="T38" fmla="*/ 31 w 37"/>
                                      <a:gd name="T39" fmla="*/ 34 h 53"/>
                                      <a:gd name="T40" fmla="*/ 31 w 37"/>
                                      <a:gd name="T41" fmla="*/ 0 h 53"/>
                                      <a:gd name="T42" fmla="*/ 37 w 37"/>
                                      <a:gd name="T43" fmla="*/ 0 h 53"/>
                                      <a:gd name="T44" fmla="*/ 37 w 37"/>
                                      <a:gd name="T45" fmla="*/ 35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7" h="53">
                                        <a:moveTo>
                                          <a:pt x="37" y="35"/>
                                        </a:moveTo>
                                        <a:cubicBezTo>
                                          <a:pt x="37" y="38"/>
                                          <a:pt x="37" y="40"/>
                                          <a:pt x="36" y="42"/>
                                        </a:cubicBezTo>
                                        <a:cubicBezTo>
                                          <a:pt x="35" y="44"/>
                                          <a:pt x="33" y="46"/>
                                          <a:pt x="32" y="48"/>
                                        </a:cubicBezTo>
                                        <a:cubicBezTo>
                                          <a:pt x="30" y="49"/>
                                          <a:pt x="28" y="51"/>
                                          <a:pt x="26" y="51"/>
                                        </a:cubicBezTo>
                                        <a:cubicBezTo>
                                          <a:pt x="24" y="52"/>
                                          <a:pt x="21" y="53"/>
                                          <a:pt x="19" y="53"/>
                                        </a:cubicBezTo>
                                        <a:cubicBezTo>
                                          <a:pt x="16" y="53"/>
                                          <a:pt x="14" y="52"/>
                                          <a:pt x="11" y="51"/>
                                        </a:cubicBezTo>
                                        <a:cubicBezTo>
                                          <a:pt x="9" y="51"/>
                                          <a:pt x="7" y="49"/>
                                          <a:pt x="6" y="48"/>
                                        </a:cubicBezTo>
                                        <a:cubicBezTo>
                                          <a:pt x="4" y="46"/>
                                          <a:pt x="3" y="44"/>
                                          <a:pt x="2" y="42"/>
                                        </a:cubicBezTo>
                                        <a:cubicBezTo>
                                          <a:pt x="1" y="40"/>
                                          <a:pt x="0" y="38"/>
                                          <a:pt x="0" y="35"/>
                                        </a:cubicBezTo>
                                        <a:cubicBezTo>
                                          <a:pt x="0" y="0"/>
                                          <a:pt x="0" y="0"/>
                                          <a:pt x="0" y="0"/>
                                        </a:cubicBezTo>
                                        <a:cubicBezTo>
                                          <a:pt x="6" y="0"/>
                                          <a:pt x="6" y="0"/>
                                          <a:pt x="6" y="0"/>
                                        </a:cubicBezTo>
                                        <a:cubicBezTo>
                                          <a:pt x="6" y="34"/>
                                          <a:pt x="6" y="34"/>
                                          <a:pt x="6" y="34"/>
                                        </a:cubicBezTo>
                                        <a:cubicBezTo>
                                          <a:pt x="6" y="37"/>
                                          <a:pt x="6" y="38"/>
                                          <a:pt x="7" y="40"/>
                                        </a:cubicBezTo>
                                        <a:cubicBezTo>
                                          <a:pt x="7" y="42"/>
                                          <a:pt x="8" y="43"/>
                                          <a:pt x="9" y="44"/>
                                        </a:cubicBezTo>
                                        <a:cubicBezTo>
                                          <a:pt x="11" y="45"/>
                                          <a:pt x="12" y="46"/>
                                          <a:pt x="13" y="47"/>
                                        </a:cubicBezTo>
                                        <a:cubicBezTo>
                                          <a:pt x="15" y="47"/>
                                          <a:pt x="17" y="48"/>
                                          <a:pt x="19" y="48"/>
                                        </a:cubicBezTo>
                                        <a:cubicBezTo>
                                          <a:pt x="21" y="48"/>
                                          <a:pt x="22" y="47"/>
                                          <a:pt x="24" y="47"/>
                                        </a:cubicBezTo>
                                        <a:cubicBezTo>
                                          <a:pt x="25" y="46"/>
                                          <a:pt x="27" y="45"/>
                                          <a:pt x="28" y="44"/>
                                        </a:cubicBezTo>
                                        <a:cubicBezTo>
                                          <a:pt x="29" y="43"/>
                                          <a:pt x="30" y="42"/>
                                          <a:pt x="30" y="40"/>
                                        </a:cubicBezTo>
                                        <a:cubicBezTo>
                                          <a:pt x="31" y="38"/>
                                          <a:pt x="31" y="37"/>
                                          <a:pt x="31" y="34"/>
                                        </a:cubicBezTo>
                                        <a:cubicBezTo>
                                          <a:pt x="31" y="0"/>
                                          <a:pt x="31" y="0"/>
                                          <a:pt x="31" y="0"/>
                                        </a:cubicBezTo>
                                        <a:cubicBezTo>
                                          <a:pt x="37" y="0"/>
                                          <a:pt x="37" y="0"/>
                                          <a:pt x="37" y="0"/>
                                        </a:cubicBezTo>
                                        <a:lnTo>
                                          <a:pt x="37" y="35"/>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260082908" name="Freeform 1260082908"/>
                                <wps:cNvSpPr>
                                  <a:spLocks noEditPoints="1"/>
                                </wps:cNvSpPr>
                                <wps:spPr bwMode="auto">
                                  <a:xfrm>
                                    <a:off x="4516870" y="1266436"/>
                                    <a:ext cx="70311" cy="105042"/>
                                  </a:xfrm>
                                  <a:custGeom>
                                    <a:avLst/>
                                    <a:gdLst>
                                      <a:gd name="T0" fmla="*/ 35 w 35"/>
                                      <a:gd name="T1" fmla="*/ 15 h 52"/>
                                      <a:gd name="T2" fmla="*/ 34 w 35"/>
                                      <a:gd name="T3" fmla="*/ 22 h 52"/>
                                      <a:gd name="T4" fmla="*/ 31 w 35"/>
                                      <a:gd name="T5" fmla="*/ 26 h 52"/>
                                      <a:gd name="T6" fmla="*/ 26 w 35"/>
                                      <a:gd name="T7" fmla="*/ 30 h 52"/>
                                      <a:gd name="T8" fmla="*/ 19 w 35"/>
                                      <a:gd name="T9" fmla="*/ 31 h 52"/>
                                      <a:gd name="T10" fmla="*/ 5 w 35"/>
                                      <a:gd name="T11" fmla="*/ 31 h 52"/>
                                      <a:gd name="T12" fmla="*/ 5 w 35"/>
                                      <a:gd name="T13" fmla="*/ 52 h 52"/>
                                      <a:gd name="T14" fmla="*/ 0 w 35"/>
                                      <a:gd name="T15" fmla="*/ 52 h 52"/>
                                      <a:gd name="T16" fmla="*/ 0 w 35"/>
                                      <a:gd name="T17" fmla="*/ 0 h 52"/>
                                      <a:gd name="T18" fmla="*/ 19 w 35"/>
                                      <a:gd name="T19" fmla="*/ 0 h 52"/>
                                      <a:gd name="T20" fmla="*/ 26 w 35"/>
                                      <a:gd name="T21" fmla="*/ 1 h 52"/>
                                      <a:gd name="T22" fmla="*/ 31 w 35"/>
                                      <a:gd name="T23" fmla="*/ 4 h 52"/>
                                      <a:gd name="T24" fmla="*/ 34 w 35"/>
                                      <a:gd name="T25" fmla="*/ 9 h 52"/>
                                      <a:gd name="T26" fmla="*/ 35 w 35"/>
                                      <a:gd name="T27" fmla="*/ 15 h 52"/>
                                      <a:gd name="T28" fmla="*/ 30 w 35"/>
                                      <a:gd name="T29" fmla="*/ 15 h 52"/>
                                      <a:gd name="T30" fmla="*/ 27 w 35"/>
                                      <a:gd name="T31" fmla="*/ 7 h 52"/>
                                      <a:gd name="T32" fmla="*/ 19 w 35"/>
                                      <a:gd name="T33" fmla="*/ 5 h 52"/>
                                      <a:gd name="T34" fmla="*/ 5 w 35"/>
                                      <a:gd name="T35" fmla="*/ 5 h 52"/>
                                      <a:gd name="T36" fmla="*/ 5 w 35"/>
                                      <a:gd name="T37" fmla="*/ 26 h 52"/>
                                      <a:gd name="T38" fmla="*/ 19 w 35"/>
                                      <a:gd name="T39" fmla="*/ 26 h 52"/>
                                      <a:gd name="T40" fmla="*/ 27 w 35"/>
                                      <a:gd name="T41" fmla="*/ 23 h 52"/>
                                      <a:gd name="T42" fmla="*/ 30 w 35"/>
                                      <a:gd name="T43" fmla="*/ 1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35" h="52">
                                        <a:moveTo>
                                          <a:pt x="35" y="15"/>
                                        </a:moveTo>
                                        <a:cubicBezTo>
                                          <a:pt x="35" y="18"/>
                                          <a:pt x="35" y="20"/>
                                          <a:pt x="34" y="22"/>
                                        </a:cubicBezTo>
                                        <a:cubicBezTo>
                                          <a:pt x="33" y="24"/>
                                          <a:pt x="32" y="25"/>
                                          <a:pt x="31" y="26"/>
                                        </a:cubicBezTo>
                                        <a:cubicBezTo>
                                          <a:pt x="29" y="28"/>
                                          <a:pt x="28" y="29"/>
                                          <a:pt x="26" y="30"/>
                                        </a:cubicBezTo>
                                        <a:cubicBezTo>
                                          <a:pt x="24" y="30"/>
                                          <a:pt x="21" y="31"/>
                                          <a:pt x="19" y="31"/>
                                        </a:cubicBezTo>
                                        <a:cubicBezTo>
                                          <a:pt x="5" y="31"/>
                                          <a:pt x="5" y="31"/>
                                          <a:pt x="5" y="31"/>
                                        </a:cubicBezTo>
                                        <a:cubicBezTo>
                                          <a:pt x="5" y="52"/>
                                          <a:pt x="5" y="52"/>
                                          <a:pt x="5" y="52"/>
                                        </a:cubicBezTo>
                                        <a:cubicBezTo>
                                          <a:pt x="0" y="52"/>
                                          <a:pt x="0" y="52"/>
                                          <a:pt x="0" y="52"/>
                                        </a:cubicBezTo>
                                        <a:cubicBezTo>
                                          <a:pt x="0" y="0"/>
                                          <a:pt x="0" y="0"/>
                                          <a:pt x="0" y="0"/>
                                        </a:cubicBezTo>
                                        <a:cubicBezTo>
                                          <a:pt x="19" y="0"/>
                                          <a:pt x="19" y="0"/>
                                          <a:pt x="19" y="0"/>
                                        </a:cubicBezTo>
                                        <a:cubicBezTo>
                                          <a:pt x="21" y="0"/>
                                          <a:pt x="24" y="0"/>
                                          <a:pt x="26" y="1"/>
                                        </a:cubicBezTo>
                                        <a:cubicBezTo>
                                          <a:pt x="28" y="2"/>
                                          <a:pt x="29" y="3"/>
                                          <a:pt x="31" y="4"/>
                                        </a:cubicBezTo>
                                        <a:cubicBezTo>
                                          <a:pt x="32" y="5"/>
                                          <a:pt x="33" y="7"/>
                                          <a:pt x="34" y="9"/>
                                        </a:cubicBezTo>
                                        <a:cubicBezTo>
                                          <a:pt x="35" y="11"/>
                                          <a:pt x="35" y="13"/>
                                          <a:pt x="35" y="15"/>
                                        </a:cubicBezTo>
                                        <a:close/>
                                        <a:moveTo>
                                          <a:pt x="30" y="15"/>
                                        </a:moveTo>
                                        <a:cubicBezTo>
                                          <a:pt x="30" y="12"/>
                                          <a:pt x="29" y="9"/>
                                          <a:pt x="27" y="7"/>
                                        </a:cubicBezTo>
                                        <a:cubicBezTo>
                                          <a:pt x="24" y="6"/>
                                          <a:pt x="22" y="5"/>
                                          <a:pt x="19" y="5"/>
                                        </a:cubicBezTo>
                                        <a:cubicBezTo>
                                          <a:pt x="5" y="5"/>
                                          <a:pt x="5" y="5"/>
                                          <a:pt x="5" y="5"/>
                                        </a:cubicBezTo>
                                        <a:cubicBezTo>
                                          <a:pt x="5" y="26"/>
                                          <a:pt x="5" y="26"/>
                                          <a:pt x="5" y="26"/>
                                        </a:cubicBezTo>
                                        <a:cubicBezTo>
                                          <a:pt x="19" y="26"/>
                                          <a:pt x="19" y="26"/>
                                          <a:pt x="19" y="26"/>
                                        </a:cubicBezTo>
                                        <a:cubicBezTo>
                                          <a:pt x="22" y="26"/>
                                          <a:pt x="24" y="25"/>
                                          <a:pt x="27" y="23"/>
                                        </a:cubicBezTo>
                                        <a:cubicBezTo>
                                          <a:pt x="29" y="21"/>
                                          <a:pt x="30" y="19"/>
                                          <a:pt x="30" y="15"/>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g:grpSp>
                            <wpg:grpSp>
                              <wpg:cNvPr id="1689860987" name="Group 1689860987"/>
                              <wpg:cNvGrpSpPr/>
                              <wpg:grpSpPr>
                                <a:xfrm>
                                  <a:off x="2712515" y="0"/>
                                  <a:ext cx="1588340" cy="832714"/>
                                  <a:chOff x="2712515" y="0"/>
                                  <a:chExt cx="1588340" cy="832714"/>
                                </a:xfrm>
                              </wpg:grpSpPr>
                              <wps:wsp>
                                <wps:cNvPr id="207145985" name="Freeform 207145985"/>
                                <wps:cNvSpPr>
                                  <a:spLocks/>
                                </wps:cNvSpPr>
                                <wps:spPr bwMode="auto">
                                  <a:xfrm>
                                    <a:off x="2712515" y="222791"/>
                                    <a:ext cx="1490075" cy="609923"/>
                                  </a:xfrm>
                                  <a:custGeom>
                                    <a:avLst/>
                                    <a:gdLst>
                                      <a:gd name="T0" fmla="*/ 0 w 743"/>
                                      <a:gd name="T1" fmla="*/ 287 h 304"/>
                                      <a:gd name="T2" fmla="*/ 92 w 743"/>
                                      <a:gd name="T3" fmla="*/ 288 h 304"/>
                                      <a:gd name="T4" fmla="*/ 215 w 743"/>
                                      <a:gd name="T5" fmla="*/ 286 h 304"/>
                                      <a:gd name="T6" fmla="*/ 276 w 743"/>
                                      <a:gd name="T7" fmla="*/ 282 h 304"/>
                                      <a:gd name="T8" fmla="*/ 690 w 743"/>
                                      <a:gd name="T9" fmla="*/ 17 h 304"/>
                                      <a:gd name="T10" fmla="*/ 728 w 743"/>
                                      <a:gd name="T11" fmla="*/ 0 h 304"/>
                                      <a:gd name="T12" fmla="*/ 743 w 743"/>
                                      <a:gd name="T13" fmla="*/ 39 h 304"/>
                                      <a:gd name="T14" fmla="*/ 281 w 743"/>
                                      <a:gd name="T15" fmla="*/ 300 h 304"/>
                                      <a:gd name="T16" fmla="*/ 118 w 743"/>
                                      <a:gd name="T17" fmla="*/ 303 h 304"/>
                                      <a:gd name="T18" fmla="*/ 0 w 743"/>
                                      <a:gd name="T19" fmla="*/ 303 h 304"/>
                                      <a:gd name="T20" fmla="*/ 0 w 743"/>
                                      <a:gd name="T21" fmla="*/ 287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43" h="304">
                                        <a:moveTo>
                                          <a:pt x="0" y="287"/>
                                        </a:moveTo>
                                        <a:cubicBezTo>
                                          <a:pt x="0" y="287"/>
                                          <a:pt x="35" y="287"/>
                                          <a:pt x="92" y="288"/>
                                        </a:cubicBezTo>
                                        <a:cubicBezTo>
                                          <a:pt x="126" y="288"/>
                                          <a:pt x="167" y="288"/>
                                          <a:pt x="215" y="286"/>
                                        </a:cubicBezTo>
                                        <a:cubicBezTo>
                                          <a:pt x="235" y="285"/>
                                          <a:pt x="255" y="284"/>
                                          <a:pt x="276" y="282"/>
                                        </a:cubicBezTo>
                                        <a:cubicBezTo>
                                          <a:pt x="444" y="265"/>
                                          <a:pt x="604" y="183"/>
                                          <a:pt x="690" y="17"/>
                                        </a:cubicBezTo>
                                        <a:cubicBezTo>
                                          <a:pt x="728" y="0"/>
                                          <a:pt x="728" y="0"/>
                                          <a:pt x="728" y="0"/>
                                        </a:cubicBezTo>
                                        <a:cubicBezTo>
                                          <a:pt x="743" y="39"/>
                                          <a:pt x="743" y="39"/>
                                          <a:pt x="743" y="39"/>
                                        </a:cubicBezTo>
                                        <a:cubicBezTo>
                                          <a:pt x="743" y="39"/>
                                          <a:pt x="629" y="280"/>
                                          <a:pt x="281" y="300"/>
                                        </a:cubicBezTo>
                                        <a:cubicBezTo>
                                          <a:pt x="232" y="303"/>
                                          <a:pt x="178" y="303"/>
                                          <a:pt x="118" y="303"/>
                                        </a:cubicBezTo>
                                        <a:cubicBezTo>
                                          <a:pt x="81" y="304"/>
                                          <a:pt x="42" y="303"/>
                                          <a:pt x="0" y="303"/>
                                        </a:cubicBezTo>
                                        <a:lnTo>
                                          <a:pt x="0" y="287"/>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816435587" name="Freeform 816435587"/>
                                <wps:cNvSpPr>
                                  <a:spLocks/>
                                </wps:cNvSpPr>
                                <wps:spPr bwMode="auto">
                                  <a:xfrm>
                                    <a:off x="3965398" y="0"/>
                                    <a:ext cx="335457" cy="389673"/>
                                  </a:xfrm>
                                  <a:custGeom>
                                    <a:avLst/>
                                    <a:gdLst>
                                      <a:gd name="T0" fmla="*/ 396 w 396"/>
                                      <a:gd name="T1" fmla="*/ 460 h 460"/>
                                      <a:gd name="T2" fmla="*/ 280 w 396"/>
                                      <a:gd name="T3" fmla="*/ 355 h 460"/>
                                      <a:gd name="T4" fmla="*/ 154 w 396"/>
                                      <a:gd name="T5" fmla="*/ 303 h 460"/>
                                      <a:gd name="T6" fmla="*/ 0 w 396"/>
                                      <a:gd name="T7" fmla="*/ 298 h 460"/>
                                      <a:gd name="T8" fmla="*/ 334 w 396"/>
                                      <a:gd name="T9" fmla="*/ 0 h 460"/>
                                      <a:gd name="T10" fmla="*/ 396 w 396"/>
                                      <a:gd name="T11" fmla="*/ 460 h 460"/>
                                    </a:gdLst>
                                    <a:ahLst/>
                                    <a:cxnLst>
                                      <a:cxn ang="0">
                                        <a:pos x="T0" y="T1"/>
                                      </a:cxn>
                                      <a:cxn ang="0">
                                        <a:pos x="T2" y="T3"/>
                                      </a:cxn>
                                      <a:cxn ang="0">
                                        <a:pos x="T4" y="T5"/>
                                      </a:cxn>
                                      <a:cxn ang="0">
                                        <a:pos x="T6" y="T7"/>
                                      </a:cxn>
                                      <a:cxn ang="0">
                                        <a:pos x="T8" y="T9"/>
                                      </a:cxn>
                                      <a:cxn ang="0">
                                        <a:pos x="T10" y="T11"/>
                                      </a:cxn>
                                    </a:cxnLst>
                                    <a:rect l="0" t="0" r="r" b="b"/>
                                    <a:pathLst>
                                      <a:path w="396" h="460">
                                        <a:moveTo>
                                          <a:pt x="396" y="460"/>
                                        </a:moveTo>
                                        <a:lnTo>
                                          <a:pt x="280" y="355"/>
                                        </a:lnTo>
                                        <a:lnTo>
                                          <a:pt x="154" y="303"/>
                                        </a:lnTo>
                                        <a:lnTo>
                                          <a:pt x="0" y="298"/>
                                        </a:lnTo>
                                        <a:lnTo>
                                          <a:pt x="334" y="0"/>
                                        </a:lnTo>
                                        <a:lnTo>
                                          <a:pt x="396" y="460"/>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g:grpSp>
                          </wpg:grpSp>
                          <wps:wsp>
                            <wps:cNvPr id="2130361712" name="TextBox 49"/>
                            <wps:cNvSpPr txBox="1"/>
                            <wps:spPr>
                              <a:xfrm>
                                <a:off x="463625" y="2884718"/>
                                <a:ext cx="2858135" cy="389255"/>
                              </a:xfrm>
                              <a:prstGeom prst="rect">
                                <a:avLst/>
                              </a:prstGeom>
                              <a:noFill/>
                            </wps:spPr>
                            <wps:txbx>
                              <w:txbxContent>
                                <w:p w14:paraId="7BFE5B44" w14:textId="77777777" w:rsidR="00E81BD5" w:rsidRDefault="00E81BD5" w:rsidP="00E81BD5">
                                  <w:pPr>
                                    <w:rPr>
                                      <w:rFonts w:ascii="Roboto Thin" w:eastAsia="Roboto Thin" w:hAnsi="Roboto Thin" w:cs="Century Gothic"/>
                                      <w:color w:val="FFFFFF"/>
                                      <w:kern w:val="24"/>
                                      <w:sz w:val="40"/>
                                      <w:szCs w:val="40"/>
                                      <w:lang w:val="en-US"/>
                                    </w:rPr>
                                  </w:pPr>
                                  <w:r>
                                    <w:rPr>
                                      <w:rFonts w:ascii="Roboto Thin" w:eastAsia="Roboto Thin" w:hAnsi="Roboto Thin" w:cs="Century Gothic"/>
                                      <w:color w:val="FFFFFF"/>
                                      <w:kern w:val="24"/>
                                      <w:sz w:val="40"/>
                                      <w:szCs w:val="40"/>
                                      <w:lang w:val="en-US"/>
                                    </w:rPr>
                                    <w:t>www.vectorconsulting.in</w:t>
                                  </w:r>
                                </w:p>
                              </w:txbxContent>
                            </wps:txbx>
                            <wps:bodyPr wrap="none" rtlCol="0">
                              <a:spAutoFit/>
                            </wps:bodyPr>
                          </wps:wsp>
                          <wps:wsp>
                            <wps:cNvPr id="1004267641" name="TextBox 50"/>
                            <wps:cNvSpPr txBox="1"/>
                            <wps:spPr>
                              <a:xfrm>
                                <a:off x="4314284" y="2884718"/>
                                <a:ext cx="2865755" cy="389255"/>
                              </a:xfrm>
                              <a:prstGeom prst="rect">
                                <a:avLst/>
                              </a:prstGeom>
                              <a:noFill/>
                            </wps:spPr>
                            <wps:txbx>
                              <w:txbxContent>
                                <w:p w14:paraId="68002CDF" w14:textId="77777777" w:rsidR="00E81BD5" w:rsidRDefault="00E81BD5" w:rsidP="00E81BD5">
                                  <w:pPr>
                                    <w:rPr>
                                      <w:rFonts w:ascii="Roboto Thin" w:eastAsia="Roboto Thin" w:hAnsi="Roboto Thin" w:cs="Century Gothic"/>
                                      <w:color w:val="FFFFFF"/>
                                      <w:kern w:val="24"/>
                                      <w:sz w:val="40"/>
                                      <w:szCs w:val="40"/>
                                      <w:lang w:val="en-US"/>
                                    </w:rPr>
                                  </w:pPr>
                                  <w:r>
                                    <w:rPr>
                                      <w:rFonts w:ascii="Roboto Thin" w:eastAsia="Roboto Thin" w:hAnsi="Roboto Thin" w:cs="Century Gothic"/>
                                      <w:color w:val="FFFFFF"/>
                                      <w:kern w:val="24"/>
                                      <w:sz w:val="40"/>
                                      <w:szCs w:val="40"/>
                                      <w:lang w:val="en-US"/>
                                    </w:rPr>
                                    <w:t>vcg@vectorconsulting.in</w:t>
                                  </w:r>
                                </w:p>
                              </w:txbxContent>
                            </wps:txbx>
                            <wps:bodyPr wrap="none" rtlCol="0">
                              <a:spAutoFit/>
                            </wps:bodyPr>
                          </wps:wsp>
                          <pic:pic xmlns:pic="http://schemas.openxmlformats.org/drawingml/2006/picture">
                            <pic:nvPicPr>
                              <pic:cNvPr id="154886940" name="Picture 51"/>
                              <pic:cNvPicPr>
                                <a:picLocks noChangeAspect="1"/>
                              </pic:cNvPicPr>
                            </pic:nvPicPr>
                            <pic:blipFill>
                              <a:blip r:embed="rId14" cstate="email">
                                <a:extLst>
                                  <a:ext uri="{28A0092B-C50C-407E-A947-70E740481C1C}">
                                    <a14:useLocalDpi xmlns:a14="http://schemas.microsoft.com/office/drawing/2010/main"/>
                                  </a:ext>
                                </a:extLst>
                              </a:blip>
                              <a:stretch>
                                <a:fillRect/>
                              </a:stretch>
                            </pic:blipFill>
                            <pic:spPr>
                              <a:xfrm>
                                <a:off x="0" y="2923504"/>
                                <a:ext cx="408305" cy="362585"/>
                              </a:xfrm>
                              <a:prstGeom prst="rect">
                                <a:avLst/>
                              </a:prstGeom>
                            </pic:spPr>
                          </pic:pic>
                          <pic:pic xmlns:pic="http://schemas.openxmlformats.org/drawingml/2006/picture">
                            <pic:nvPicPr>
                              <pic:cNvPr id="13068872" name="Picture 52"/>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3850783" y="2936383"/>
                                <a:ext cx="408305" cy="362585"/>
                              </a:xfrm>
                              <a:prstGeom prst="rect">
                                <a:avLst/>
                              </a:prstGeom>
                            </pic:spPr>
                          </pic:pic>
                          <pic:pic xmlns:pic="http://schemas.openxmlformats.org/drawingml/2006/picture">
                            <pic:nvPicPr>
                              <pic:cNvPr id="1728905031" name="Picture 54">
                                <a:hlinkClick r:id="rId16"/>
                              </pic:cNvPr>
                              <pic:cNvPicPr>
                                <a:picLocks noChangeAspect="1"/>
                              </pic:cNvPicPr>
                            </pic:nvPicPr>
                            <pic:blipFill>
                              <a:blip r:embed="rId17" cstate="email">
                                <a:extLst>
                                  <a:ext uri="{28A0092B-C50C-407E-A947-70E740481C1C}">
                                    <a14:useLocalDpi xmlns:a14="http://schemas.microsoft.com/office/drawing/2010/main"/>
                                  </a:ext>
                                </a:extLst>
                              </a:blip>
                              <a:stretch>
                                <a:fillRect/>
                              </a:stretch>
                            </pic:blipFill>
                            <pic:spPr>
                              <a:xfrm>
                                <a:off x="4507606" y="3902299"/>
                                <a:ext cx="210820" cy="406400"/>
                              </a:xfrm>
                              <a:prstGeom prst="rect">
                                <a:avLst/>
                              </a:prstGeom>
                            </pic:spPr>
                          </pic:pic>
                          <pic:pic xmlns:pic="http://schemas.openxmlformats.org/drawingml/2006/picture">
                            <pic:nvPicPr>
                              <pic:cNvPr id="1555117220" name="Picture 55">
                                <a:hlinkClick r:id="rId18"/>
                              </pic:cNvPr>
                              <pic:cNvPicPr>
                                <a:picLocks noChangeAspect="1"/>
                              </pic:cNvPicPr>
                            </pic:nvPicPr>
                            <pic:blipFill>
                              <a:blip r:embed="rId19" cstate="email">
                                <a:extLst>
                                  <a:ext uri="{28A0092B-C50C-407E-A947-70E740481C1C}">
                                    <a14:useLocalDpi xmlns:a14="http://schemas.microsoft.com/office/drawing/2010/main"/>
                                  </a:ext>
                                </a:extLst>
                              </a:blip>
                              <a:stretch>
                                <a:fillRect/>
                              </a:stretch>
                            </pic:blipFill>
                            <pic:spPr>
                              <a:xfrm>
                                <a:off x="2472744" y="3966693"/>
                                <a:ext cx="356235" cy="290195"/>
                              </a:xfrm>
                              <a:prstGeom prst="rect">
                                <a:avLst/>
                              </a:prstGeom>
                            </pic:spPr>
                          </pic:pic>
                          <pic:pic xmlns:pic="http://schemas.openxmlformats.org/drawingml/2006/picture">
                            <pic:nvPicPr>
                              <pic:cNvPr id="1475436437" name="Picture 56">
                                <a:hlinkClick r:id="rId20"/>
                              </pic:cNvPr>
                              <pic:cNvPicPr>
                                <a:picLocks noChangeAspect="1"/>
                              </pic:cNvPicPr>
                            </pic:nvPicPr>
                            <pic:blipFill>
                              <a:blip r:embed="rId21" cstate="email">
                                <a:extLst>
                                  <a:ext uri="{28A0092B-C50C-407E-A947-70E740481C1C}">
                                    <a14:useLocalDpi xmlns:a14="http://schemas.microsoft.com/office/drawing/2010/main"/>
                                  </a:ext>
                                </a:extLst>
                              </a:blip>
                              <a:stretch>
                                <a:fillRect/>
                              </a:stretch>
                            </pic:blipFill>
                            <pic:spPr>
                              <a:xfrm>
                                <a:off x="3477296" y="3979572"/>
                                <a:ext cx="379095" cy="266700"/>
                              </a:xfrm>
                              <a:prstGeom prst="rect">
                                <a:avLst/>
                              </a:prstGeom>
                            </pic:spPr>
                          </pic:pic>
                          <pic:pic xmlns:pic="http://schemas.openxmlformats.org/drawingml/2006/picture">
                            <pic:nvPicPr>
                              <pic:cNvPr id="172571883" name="Picture 57">
                                <a:hlinkClick r:id="rId22"/>
                              </pic:cNvPr>
                              <pic:cNvPicPr>
                                <a:picLocks noChangeAspect="1"/>
                              </pic:cNvPicPr>
                            </pic:nvPicPr>
                            <pic:blipFill>
                              <a:blip r:embed="rId23" cstate="email">
                                <a:extLst>
                                  <a:ext uri="{28A0092B-C50C-407E-A947-70E740481C1C}">
                                    <a14:useLocalDpi xmlns:a14="http://schemas.microsoft.com/office/drawing/2010/main"/>
                                  </a:ext>
                                </a:extLst>
                              </a:blip>
                              <a:stretch>
                                <a:fillRect/>
                              </a:stretch>
                            </pic:blipFill>
                            <pic:spPr>
                              <a:xfrm>
                                <a:off x="1481071" y="3940935"/>
                                <a:ext cx="332740" cy="330835"/>
                              </a:xfrm>
                              <a:prstGeom prst="rect">
                                <a:avLst/>
                              </a:prstGeom>
                            </pic:spPr>
                          </pic:pic>
                        </wpg:grpSp>
                        <pic:pic xmlns:pic="http://schemas.openxmlformats.org/drawingml/2006/picture">
                          <pic:nvPicPr>
                            <pic:cNvPr id="645851197" name="Picture 2" descr="Shape, arrow&#10;&#10;Description automatically generated"/>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4767697" y="3712074"/>
                              <a:ext cx="3515360" cy="2193925"/>
                            </a:xfrm>
                            <a:prstGeom prst="rect">
                              <a:avLst/>
                            </a:prstGeom>
                          </pic:spPr>
                        </pic:pic>
                      </wpg:grpSp>
                    </wpg:wgp>
                  </a:graphicData>
                </a:graphic>
              </wp:anchor>
            </w:drawing>
          </mc:Choice>
          <mc:Fallback>
            <w:pict>
              <v:group w14:anchorId="7972D1AB" id="Group 3" o:spid="_x0000_s1072" style="position:absolute;margin-left:-59.35pt;margin-top:-92.7pt;width:855.9pt;height:610.85pt;z-index:251827200" coordsize="108697,77575"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">
                <v:rect id="Rectangle 4" o:spid="_x0000_s1073" style="position:absolute;width:108697;height:77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" fillcolor="#404040 [2429]" stroked="f" strokeweight="1pt">
                  <v:fill color2="#272727 [2749]" focus="100%" type="gradient"/>
                </v:rect>
                <v:group id="Group 2" o:spid="_x0000_s1074" style="position:absolute;left:21250;top:16356;width:82830;height:59060" coordsize="82830,590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">
                  <v:group id="Group 1" o:spid="_x0000_s1075" style="position:absolute;width:71800;height:43086" coordsize="71800,430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">
                    <v:group id="Group 5" o:spid="_x0000_s1076" style="position:absolute;left:17000;width:32340;height:14719" coordorigin="19746" coordsize="32004,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">
                      <v:shape id="Freeform 291328608" o:spid="_x0000_s1077" style="position:absolute;left:19746;top:5336;width:5854;height:5727;visibility:visible;mso-wrap-style:square;v-text-anchor:top" coordsize="691,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" path="m412,676r-131,l,,142,,345,524,549,,691,,412,676xe" stroked="f">
                        <v:path arrowok="t" o:connecttype="custom" o:connectlocs="349011,572649;238039,572649;0,0;120290,0;292254,443888;465066,0;585356,0;349011,572649" o:connectangles="0,0,0,0,0,0,0,0"/>
                      </v:shape>
                      <v:shape id="Freeform 1994809630" o:spid="_x0000_s1078" style="position:absolute;left:26244;top:5336;width:4269;height:5701;visibility:visible;mso-wrap-style:square;v-text-anchor:top" coordsize="504,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" path="m125,396r,152l504,548r,125l,673,,,504,r,123l125,123r,155l125,396xe" stroked="f">
                        <v:path arrowok="t" o:connecttype="custom" o:connectlocs="105889,335457;105889,464219;426946,464219;426946,570108;0,570108;0,0;426946,0;426946,104195;105889,104195;105889,235498;105889,335457" o:connectangles="0,0,0,0,0,0,0,0,0,0,0"/>
                      </v:shape>
                      <v:shape id="Freeform 547359933" o:spid="_x0000_s1079" style="position:absolute;left:26244;top:5336;width:4269;height:5701;visibility:visible;mso-wrap-style:square;v-text-anchor:top" coordsize="504,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" path="m125,396r,152l504,548r,125l,673,,,504,r,123l125,123r,155e" filled="f" stroked="f">
                        <v:path arrowok="t" o:connecttype="custom" o:connectlocs="105889,335457;105889,464219;426946,464219;426946,570108;0,570108;0,0;426946,0;426946,104195;105889,104195;105889,235498" o:connectangles="0,0,0,0,0,0,0,0,0,0"/>
                      </v:shape>
                      <v:shape id="Freeform 234847792" o:spid="_x0000_s1080" style="position:absolute;left:30937;top:5218;width:4769;height:5946;visibility:visible;mso-wrap-style:square;v-text-anchor:top" coordsize="238,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" path="m238,271v-25,17,-55,25,-87,25c45,296,,224,,150,,75,48,,151,v30,,60,9,85,28c202,65,202,65,202,65,187,56,169,51,151,51v-69,,-99,51,-98,99c53,197,80,246,151,246v17,,35,-5,51,-14l238,271xe" stroked="f">
                        <v:path arrowok="t" o:connecttype="custom" o:connectlocs="476926,544448;302588,594674;0,301355;302588,0;472918,56253;404786,130587;302588,102461;106206,301355;302588,494222;404786,466096;476926,544448" o:connectangles="0,0,0,0,0,0,0,0,0,0,0"/>
                      </v:shape>
                      <v:shape id="Freeform 1027379244" o:spid="_x0000_s1081" style="position:absolute;left:40035;top:5218;width:5879;height:5946;visibility:visible;mso-wrap-style:square;v-text-anchor:top" coordsize="293,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" path="m292,149v-1,74,-46,147,-146,147c46,296,,224,,150,,75,48,,146,v98,,147,75,146,149m53,150v1,47,26,97,93,97c213,247,238,197,239,150,240,102,213,49,146,49,79,49,52,103,53,150e" stroked="f">
                        <v:path arrowok="t" o:connecttype="custom" o:connectlocs="585892,299346;292946,594674;0,301355;292946,0;585892,299346;106343,301355;292946,496231;479548,301355;292946,98443;106343,301355" o:connectangles="0,0,0,0,0,0,0,0,0,0"/>
                        <o:lock v:ext="edit" verticies="t"/>
                      </v:shape>
                      <v:shape id="Freeform 68423677" o:spid="_x0000_s1082" style="position:absolute;left:46634;top:5319;width:5116;height:5718;visibility:visible;mso-wrap-style:square;v-text-anchor:top" coordsize="255,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" path="m255,285v-67,,-67,,-67,c105,190,105,190,105,190v-51,,-51,,-51,c54,285,54,285,54,285,,285,,285,,285,,,,,,,45,,90,1,135,1v67,,103,45,103,94c238,134,220,173,166,184r89,101xm54,51v,90,,90,,90c135,141,135,141,135,141v34,,49,-22,49,-45c184,73,169,51,135,51r-81,xe" stroked="f">
                        <v:path arrowok="t" o:connecttype="custom" o:connectlocs="511657,571802;377222,571802;210682,381201;108351,381201;108351,571802;0,571802;0,0;270877,2006;477547,190601;333079,369163;511657,571802;108351,102322;108351,282892;270877,282892;369196,192607;270877,102322;108351,102322" o:connectangles="0,0,0,0,0,0,0,0,0,0,0,0,0,0,0,0,0"/>
                        <o:lock v:ext="edit" verticies="t"/>
                      </v:shape>
                      <v:rect id="Rectangle 893329838" o:spid="_x0000_s1083" style="position:absolute;left:37451;top:6446;width:1084;height:45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" stroked="f">
                        <v:textbox inset="10.8pt,5.4pt,10.8pt,5.4pt"/>
                      </v:rect>
                      <v:group id="Group 1373937278" o:spid="_x0000_s1084" style="position:absolute;left:26244;top:12647;width:19627;height:1084" coordorigin="26244,12647" coordsize="19627,10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">
                        <v:shape id="Freeform 201325706" o:spid="_x0000_s1085" style="position:absolute;left:26244;top:12647;width:737;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" path="m37,38v-1,3,-1,5,-2,7c34,47,32,48,31,50v-2,1,-4,2,-6,3c23,53,21,54,19,54v-3,,-5,-1,-8,-2c9,51,7,50,5,48,4,47,3,46,2,44,2,43,1,42,1,40,1,38,,36,,34,,32,,30,,27,,24,,22,,20,,18,1,16,1,14v,-2,1,-3,1,-4c3,8,4,7,5,6,7,4,9,3,11,2,14,1,16,,19,v2,,4,1,6,1c27,2,29,3,31,4v1,2,3,3,4,5c36,11,36,14,37,16v-6,,-6,,-6,c30,13,29,10,27,8,25,6,22,5,19,5v-2,,-4,1,-5,1c12,7,11,8,10,9,9,10,8,11,8,12,7,13,7,14,7,15,6,17,6,18,6,20v,2,,4,,7c6,30,6,32,6,34v,2,,3,1,5c7,40,7,41,8,42v,1,1,2,2,3c11,46,12,47,14,48v1,,3,1,5,1c22,49,25,48,27,46v2,-2,4,-5,4,-8l37,38xe" stroked="f">
                          <v:path arrowok="t" o:connecttype="custom" o:connectlocs="73699,76303;69715,90359;61748,100399;49797,106423;37845,108431;21911,104415;9959,96383;3984,88351;1992,80319;0,68271;0,54216;0,40160;1992,28112;3984,20080;9959,12048;21911,4016;37845,0;49797,2008;61748,8032;69715,18072;73699,32128;61748,32128;53780,16064;37845,10040;27886,12048;19919,18072;15935,24096;13943,30120;11951,40160;11951,54216;11951,68271;13943,78311;15935,84335;19919,90359;27886,96383;37845,98391;53780,92367;61748,76303;73699,76303" o:connectangles="0,0,0,0,0,0,0,0,0,0,0,0,0,0,0,0,0,0,0,0,0,0,0,0,0,0,0,0,0,0,0,0,0,0,0,0,0,0,0"/>
                        </v:shape>
                        <v:shape id="Freeform 1485765734" o:spid="_x0000_s1086" style="position:absolute;left:27565;top:12647;width:737;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" path="m37,27v,3,,5,,7c37,36,37,38,36,40v,2,,3,-1,4c34,46,33,47,32,48v-2,2,-4,3,-6,4c24,53,21,54,19,54,13,54,9,52,5,48,4,47,3,46,3,44,2,43,1,42,1,40,1,38,1,36,,34,,32,,30,,27,,24,,22,,20,1,18,1,16,1,14v,-2,1,-3,2,-4c3,8,4,7,5,6,9,2,13,,19,v5,,10,2,13,6c33,7,34,8,35,10v1,1,1,2,1,4c37,16,37,18,37,20v,2,,4,,7xm32,27v,-3,-1,-5,-1,-7c31,18,31,17,31,15v,-1,-1,-2,-1,-3c29,11,29,10,28,9,27,8,25,7,24,6,22,6,20,5,19,5v-2,,-4,1,-5,1c12,7,11,8,10,9,9,10,8,11,8,12,7,13,7,14,7,15,6,17,6,18,6,20v,2,,4,,7c6,30,6,32,6,34v,2,,3,1,5c7,40,7,41,8,42v,1,1,2,2,3c11,46,12,47,14,48v1,,3,1,5,1c20,49,22,48,24,48v1,-1,3,-2,4,-3c29,44,29,43,30,42v,-1,1,-2,1,-3c31,37,31,36,31,34v,-2,1,-4,1,-7xe" stroked="f">
                          <v:path arrowok="t" o:connecttype="custom" o:connectlocs="73699,54216;73699,68271;71707,80319;69715,88351;63740,96383;51788,104415;37845,108431;9959,96383;5976,88351;1992,80319;0,68271;0,54216;0,40160;1992,28112;5976,20080;9959,12048;37845,0;63740,12048;69715,20080;71707,28112;73699,40160;73699,54216;63740,54216;61748,40160;61748,30120;59756,24096;55772,18072;47805,12048;37845,10040;27886,12048;19919,18072;15935,24096;13943,30120;11951,40160;11951,54216;11951,68271;13943,78311;15935,84335;19919,90359;27886,96383;37845,98391;47805,96383;55772,90359;59756,84335;61748,78311;61748,68271;63740,54216" o:connectangles="0,0,0,0,0,0,0,0,0,0,0,0,0,0,0,0,0,0,0,0,0,0,0,0,0,0,0,0,0,0,0,0,0,0,0,0,0,0,0,0,0,0,0,0,0,0,0"/>
                          <o:lock v:ext="edit" verticies="t"/>
                        </v:shape>
                        <v:shape id="Freeform 531522519" o:spid="_x0000_s1087" style="position:absolute;left:28946;top:12664;width:788;height:1050;visibility:visible;mso-wrap-style:square;v-text-anchor:top" coordsize="93,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" path="m81,124l14,24r,100l,124,,,14,,81,100,81,,93,r,124l81,124xe" stroked="f">
                          <v:path arrowok="t" o:connecttype="custom" o:connectlocs="68617,105042;11860,20331;11860,105042;0,105042;0,0;11860,0;68617,84711;68617,0;78782,0;78782,105042;68617,105042" o:connectangles="0,0,0,0,0,0,0,0,0,0,0"/>
                        </v:shape>
                        <v:shape id="Freeform 883406353" o:spid="_x0000_s1088" style="position:absolute;left:30335;top:12647;width:720;height:1084;visibility:visible;mso-wrap-style:square;v-text-anchor:top" coordsize="3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" path="m36,39v,2,,4,-1,6c34,47,33,48,31,50v-2,1,-4,2,-6,3c23,53,21,54,18,54,14,54,11,53,8,52,5,51,2,49,,47,4,43,4,43,4,43v2,2,4,4,6,4c12,48,15,49,18,49v4,,7,-1,9,-3c29,44,30,42,30,39v,-1,,-3,,-4c29,34,29,33,28,32v-1,,-2,-1,-3,-1c24,30,23,30,21,30,15,29,15,29,15,29,11,28,8,27,5,25,3,23,1,19,1,15,1,13,2,11,2,9,3,7,4,6,6,4,7,3,9,2,11,1,13,1,15,,18,v3,,6,1,9,2c29,3,31,4,34,6v-4,4,-4,4,-4,4c28,8,27,7,25,6,23,6,21,5,18,5v-4,,-6,1,-8,3c8,10,7,12,7,15v,3,1,5,2,6c10,22,11,22,12,23v2,,3,1,4,1c22,25,22,25,22,25v1,,2,,3,c26,26,27,26,28,26v1,,1,1,2,1c30,27,31,28,32,28v2,3,4,6,4,11xe" stroked="f">
                          <v:path arrowok="t" o:connecttype="custom" o:connectlocs="72005,78311;70005,90359;62004,100399;50003,106423;36003,108431;16001,104415;0,94375;8001,86343;20001,94375;36003,98391;54004,92367;60004,78311;60004,70279;56004,64255;50003,62247;42003,60239;30002,58231;10001,50200;2000,30120;4000,18072;12001,8032;22002,2008;36003,0;54004,4016;68005,12048;60004,20080;50003,12048;36003,10040;20001,16064;14001,30120;18001,42168;24002,46184;32002,48192;44003,50200;50003,50200;56004,52208;60004,54216;64004,56223;72005,78311" o:connectangles="0,0,0,0,0,0,0,0,0,0,0,0,0,0,0,0,0,0,0,0,0,0,0,0,0,0,0,0,0,0,0,0,0,0,0,0,0,0,0"/>
                        </v:shape>
                        <v:shape id="Freeform 2048483160" o:spid="_x0000_s1089" style="position:absolute;left:31657;top:12664;width:737;height:1067;visibility:visible;mso-wrap-style:square;v-text-anchor:top" coordsize="37,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" path="m37,35v,3,-1,5,-2,7c34,44,33,46,32,48v-2,1,-4,3,-6,3c23,52,21,53,18,53v-2,,-5,-1,-7,-2c9,51,7,49,5,48,4,46,2,44,1,42,1,40,,38,,35,,,,,,,6,,6,,6,v,34,,34,,34c6,37,6,38,7,40v,2,1,3,2,4c10,45,12,46,13,47v2,,3,1,5,1c20,48,22,47,24,47v1,-1,3,-2,4,-3c29,43,30,42,30,40v1,-2,1,-3,1,-6c31,,31,,31,v6,,6,,6,l37,35xe" stroked="f">
                          <v:path arrowok="t" o:connecttype="custom" o:connectlocs="73699,70486;69715,84583;63740,96667;51788,102708;35854,106736;21911,102708;9959,96667;1992,84583;0,70486;0,0;11951,0;11951,68472;13943,80555;17927,88611;25894,94653;35854,96667;47805,94653;55772,88611;59756,80555;61748,68472;61748,0;73699,0;73699,70486" o:connectangles="0,0,0,0,0,0,0,0,0,0,0,0,0,0,0,0,0,0,0,0,0,0,0"/>
                        </v:shape>
                        <v:shape id="Freeform 473342025" o:spid="_x0000_s1090" style="position:absolute;left:33054;top:12664;width:670;height:1050;visibility:visible;mso-wrap-style:square;v-text-anchor:top" coordsize="79,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" path="m,124l,,15,r,112l79,112r,12l,124xe" stroked="f">
                          <v:path arrowok="t" o:connecttype="custom" o:connectlocs="0,105042;0,0;12707,0;12707,94877;66922,94877;66922,105042;0,105042" o:connectangles="0,0,0,0,0,0,0"/>
                        </v:shape>
                        <v:shape id="Freeform 589132549" o:spid="_x0000_s1091" style="position:absolute;left:34063;top:12664;width:720;height:1050;visibility:visible;mso-wrap-style:square;v-text-anchor:top" coordsize="85,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" path="m50,12r,112l38,124,38,12,,12,,,85,r,12l50,12xe" stroked="f">
                          <v:path arrowok="t" o:connecttype="custom" o:connectlocs="42356,10165;42356,105042;32190,105042;32190,10165;0,10165;0,0;72005,0;72005,10165;42356,10165" o:connectangles="0,0,0,0,0,0,0,0,0"/>
                        </v:shape>
                        <v:rect id="Rectangle 717668024" o:spid="_x0000_s1092" style="position:absolute;left:35367;top:12664;width:119;height:10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" stroked="f">
                          <v:textbox inset="10.8pt,5.4pt,10.8pt,5.4pt"/>
                        </v:rect>
                        <v:shape id="Freeform 1039984177" o:spid="_x0000_s1093" style="position:absolute;left:36163;top:12664;width:788;height:1050;visibility:visible;mso-wrap-style:square;v-text-anchor:top" coordsize="93,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" path="m81,124l15,24r,100l,124,,,15,,78,100,78,,93,r,124l81,124xe" stroked="f">
                          <v:path arrowok="t" o:connecttype="custom" o:connectlocs="68617,105042;12707,20331;12707,105042;0,105042;0,0;12707,0;66075,84711;66075,0;78782,0;78782,105042;68617,105042" o:connectangles="0,0,0,0,0,0,0,0,0,0,0"/>
                        </v:shape>
                        <v:shape id="Freeform 141509823" o:spid="_x0000_s1094" style="position:absolute;left:37587;top:12647;width:745;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" path="m37,34v,3,,6,-1,8c35,44,34,46,33,48v-2,2,-4,3,-7,4c24,53,21,54,19,54v-3,,-5,-1,-8,-2c9,51,7,50,5,48,4,47,3,46,2,44,2,43,1,42,1,40,1,38,,36,,34,,32,,30,,27,,24,,22,,20,,18,1,16,1,14v,-2,1,-3,1,-4c3,8,4,7,5,6,9,2,13,,19,v2,,4,1,6,1c28,2,29,3,31,5v2,1,3,3,4,5c36,12,37,14,37,16v-6,,-6,,-6,c31,13,29,10,27,8,25,6,22,5,19,5v-2,,-4,1,-5,1c12,7,11,8,9,9v,1,-1,2,-1,3c7,13,7,14,6,15v,2,,3,,5c6,22,6,24,6,27v,3,,5,,7c6,36,6,37,6,39v1,1,1,2,2,3c8,43,9,44,9,45v2,1,3,2,5,3c15,48,17,49,19,49v1,,3,-1,5,-1c26,47,27,46,29,44v1,-1,1,-2,2,-4c31,39,31,37,31,35v,-4,,-4,,-4c19,31,19,31,19,31v,-5,,-5,,-5c37,26,37,26,37,26r,8xe" stroked="f">
                          <v:path arrowok="t" o:connecttype="custom" o:connectlocs="74546,68271;72531,84335;66487,96383;52384,104415;38280,108431;22162,104415;10074,96383;4030,88351;2015,80319;0,68271;0,54216;0,40160;2015,28112;4030,20080;10074,12048;38280,0;50369,2008;62457,10040;70516,20080;74546,32128;62457,32128;54398,16064;38280,10040;28207,12048;18133,18072;16118,24096;12089,30120;12089,40160;12089,54216;12089,68271;12089,78311;16118,84335;18133,90359;28207,96383;38280,98391;48354,96383;58428,88351;62457,80319;62457,70279;62457,62247;38280,62247;38280,52208;74546,52208;74546,68271" o:connectangles="0,0,0,0,0,0,0,0,0,0,0,0,0,0,0,0,0,0,0,0,0,0,0,0,0,0,0,0,0,0,0,0,0,0,0,0,0,0,0,0,0,0,0,0"/>
                        </v:shape>
                        <v:shape id="Freeform 1162897937" o:spid="_x0000_s1095" style="position:absolute;left:39696;top:12647;width:720;height:1084;visibility:visible;mso-wrap-style:square;v-text-anchor:top" coordsize="3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" path="m36,34v,3,,6,-1,8c35,44,34,46,32,48v-2,2,-4,3,-6,4c23,53,21,54,18,54v-3,,-5,-1,-7,-2c8,51,6,50,5,48,3,47,2,46,2,44,1,43,1,42,,40,,38,,36,,34,,32,,30,,27,,24,,22,,20,,18,,16,,14,1,12,1,11,2,10,2,8,3,7,5,6,8,2,13,,18,v3,,5,1,7,1c27,2,29,3,30,5v2,1,3,3,4,5c35,12,36,14,36,16v-5,,-5,,-5,c30,13,29,10,26,8,24,6,21,5,18,5v-2,,-3,1,-5,1c11,7,10,8,9,9,8,10,7,11,7,12,6,13,6,14,6,15v,2,-1,3,-1,5c5,22,5,24,5,27v,3,,5,,7c5,36,6,37,6,39v,1,,2,1,3c7,43,8,44,9,45v1,1,2,2,4,3c15,48,16,49,18,49v2,,4,-1,5,-1c25,47,27,46,28,44v1,-1,2,-2,2,-4c31,39,31,37,31,35v,-4,,-4,,-4c18,31,18,31,18,31v,-5,,-5,,-5c36,26,36,26,36,26r,8xe" stroked="f">
                          <v:path arrowok="t" o:connecttype="custom" o:connectlocs="72005,68271;70005,84335;64004,96383;52004,104415;36003,108431;22002,104415;10001,96383;4000,88351;0,80319;0,68271;0,54216;0,40160;0,28112;4000,20080;10001,12048;36003,0;50003,2008;60004,10040;68005,20080;72005,32128;62004,32128;52004,16064;36003,10040;26002,12048;18001,18072;14001,24096;12001,30120;10001,40160;10001,54216;10001,68271;12001,78311;14001,84335;18001,90359;26002,96383;36003,98391;46003,96383;56004,88351;60004,80319;62004,70279;62004,62247;36003,62247;36003,52208;72005,52208;72005,68271" o:connectangles="0,0,0,0,0,0,0,0,0,0,0,0,0,0,0,0,0,0,0,0,0,0,0,0,0,0,0,0,0,0,0,0,0,0,0,0,0,0,0,0,0,0,0,0"/>
                        </v:shape>
                        <v:shape id="Freeform 1152206060" o:spid="_x0000_s1096" style="position:absolute;left:41077;top:12664;width:728;height:1050;visibility:visible;mso-wrap-style:square;v-text-anchor:top" coordsize="3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" path="m30,52c18,29,18,29,18,29,5,29,5,29,5,29v,23,,23,,23c,52,,52,,52,,,,,,,20,,20,,20,v2,,4,,6,1c28,1,30,2,31,4v1,1,2,2,3,4c35,10,35,12,35,14v,4,-1,7,-3,10c30,26,27,28,24,28,36,52,36,52,36,52r-6,xm30,14c30,11,29,9,27,7,25,6,22,5,19,5,5,5,5,5,5,5v,19,,19,,19c19,24,19,24,19,24v3,,6,-1,8,-2c29,20,30,18,30,14xe" stroked="f">
                          <v:path arrowok="t" o:connecttype="custom" o:connectlocs="60710,105042;36426,58581;10118,58581;10118,105042;0,105042;0,0;40473,0;52615,2020;62734,8080;68805,16160;70828,28281;64757,48481;48568,56561;72852,105042;60710,105042;60710,28281;54639,14140;38450,10100;10118,10100;10118,48481;38450,48481;54639,44441;60710,28281" o:connectangles="0,0,0,0,0,0,0,0,0,0,0,0,0,0,0,0,0,0,0,0,0,0,0"/>
                          <o:lock v:ext="edit" verticies="t"/>
                        </v:shape>
                        <v:shape id="Freeform 480556652" o:spid="_x0000_s1097" style="position:absolute;left:42381;top:12647;width:746;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" path="m37,27v,3,,5,,7c37,36,37,38,36,40v,2,-1,3,-1,4c34,46,33,47,32,48v-2,2,-4,3,-6,4c24,53,21,54,19,54,13,54,9,52,5,48,4,47,3,46,2,44,2,43,1,42,1,40,,38,,36,,34,,32,,30,,27,,24,,22,,20,,18,,16,1,14v,-2,1,-3,1,-4c3,8,4,7,5,6,9,2,13,,19,v5,,9,2,13,6c33,7,34,8,35,10v,1,1,2,1,4c37,16,37,18,37,20v,2,,4,,7xm31,27v,-3,,-5,,-7c31,18,31,17,31,15,30,14,30,13,30,12,29,11,28,10,28,9,26,8,25,7,23,6,22,6,20,5,19,5v-2,,-4,1,-5,1c12,7,11,8,9,9v,1,-1,2,-2,3c7,13,7,14,6,15v,2,,3,,5c6,22,6,24,6,27v,3,,5,,7c6,36,6,37,6,39v1,1,1,2,1,3c8,43,9,44,9,45v2,1,3,2,5,3c15,48,17,49,19,49v1,,3,-1,4,-1c25,47,26,46,28,45v,-1,1,-2,2,-3c30,41,30,40,31,39v,-2,,-3,,-5c31,32,31,30,31,27xe" stroked="f">
                          <v:path arrowok="t" o:connecttype="custom" o:connectlocs="74546,54216;74546,68271;72531,80319;70516,88351;64472,96383;52384,104415;38280,108431;10074,96383;4030,88351;2015,80319;0,68271;0,54216;0,40160;2015,28112;4030,20080;10074,12048;38280,0;64472,12048;70516,20080;72531,28112;74546,40160;74546,54216;62457,54216;62457,40160;62457,30120;60443,24096;56413,18072;46339,12048;38280,10040;28207,12048;18133,18072;14103,24096;12089,30120;12089,40160;12089,54216;12089,68271;12089,78311;14103,84335;18133,90359;28207,96383;38280,98391;46339,96383;56413,90359;60443,84335;62457,78311;62457,68271;62457,54216" o:connectangles="0,0,0,0,0,0,0,0,0,0,0,0,0,0,0,0,0,0,0,0,0,0,0,0,0,0,0,0,0,0,0,0,0,0,0,0,0,0,0,0,0,0,0,0,0,0,0"/>
                          <o:lock v:ext="edit" verticies="t"/>
                        </v:shape>
                        <v:shape id="Freeform 1364531194" o:spid="_x0000_s1098" style="position:absolute;left:43745;top:12664;width:746;height:1067;visibility:visible;mso-wrap-style:square;v-text-anchor:top" coordsize="37,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" path="m37,35v,3,,5,-1,7c35,44,33,46,32,48v-2,1,-4,3,-6,3c24,52,21,53,19,53v-3,,-5,-1,-8,-2c9,51,7,49,6,48,4,46,3,44,2,42,1,40,,38,,35,,,,,,,6,,6,,6,v,34,,34,,34c6,37,6,38,7,40v,2,1,3,2,4c11,45,12,46,13,47v2,,4,1,6,1c21,48,22,47,24,47v1,-1,3,-2,4,-3c29,43,30,42,30,40v1,-2,1,-3,1,-6c31,,31,,31,v6,,6,,6,l37,35xe" stroked="f">
                          <v:path arrowok="t" o:connecttype="custom" o:connectlocs="74546,70486;72531,84583;64472,96667;52384,102708;38280,106736;22162,102708;12089,96667;4030,84583;0,70486;0,0;12089,0;12089,68472;14103,80555;18133,88611;26192,94653;38280,96667;48354,94653;56413,88611;60443,80555;62457,68472;62457,0;74546,0;74546,70486" o:connectangles="0,0,0,0,0,0,0,0,0,0,0,0,0,0,0,0,0,0,0,0,0,0,0"/>
                        </v:shape>
                        <v:shape id="Freeform 1260082908" o:spid="_x0000_s1099" style="position:absolute;left:45168;top:12664;width:703;height:1050;visibility:visible;mso-wrap-style:square;v-text-anchor:top" coordsize="3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" path="m35,15v,3,,5,-1,7c33,24,32,25,31,26v-2,2,-3,3,-5,4c24,30,21,31,19,31,5,31,5,31,5,31v,21,,21,,21c,52,,52,,52,,,,,,,19,,19,,19,v2,,5,,7,1c28,2,29,3,31,4v1,1,2,3,3,5c35,11,35,13,35,15xm30,15c30,12,29,9,27,7,24,6,22,5,19,5,5,5,5,5,5,5v,21,,21,,21c19,26,19,26,19,26v3,,5,-1,8,-3c29,21,30,19,30,15xe" stroked="f">
                          <v:path arrowok="t" o:connecttype="custom" o:connectlocs="70311,30301;68302,44441;62275,52521;52231,60601;38169,62621;10044,62621;10044,105042;0,105042;0,0;38169,0;52231,2020;62275,8080;68302,18180;70311,30301;60267,30301;54240,14140;38169,10100;10044,10100;10044,52521;38169,52521;54240,46461;60267,30301" o:connectangles="0,0,0,0,0,0,0,0,0,0,0,0,0,0,0,0,0,0,0,0,0,0"/>
                          <o:lock v:ext="edit" verticies="t"/>
                        </v:shape>
                      </v:group>
                      <v:group id="Group 1689860987" o:spid="_x0000_s1100" style="position:absolute;left:27125;width:15883;height:8327" coordorigin="27125" coordsize="15883,8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">
                        <v:shape id="Freeform 207145985" o:spid="_x0000_s1101" style="position:absolute;left:27125;top:2227;width:14900;height:6100;visibility:visible;mso-wrap-style:square;v-text-anchor:top" coordsize="743,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" path="m,287v,,35,,92,1c126,288,167,288,215,286v20,-1,40,-2,61,-4c444,265,604,183,690,17,728,,728,,728,v15,39,15,39,15,39c743,39,629,280,281,300v-49,3,-103,3,-163,3c81,304,42,303,,303l,287xe" stroked="f">
                          <v:path arrowok="t" o:connecttype="custom" o:connectlocs="0,575815;184505,577822;431179,573809;553514,565784;1383784,34108;1459993,0;1490075,78247;563541,601898;236647,607917;0,607917;0,575815" o:connectangles="0,0,0,0,0,0,0,0,0,0,0"/>
                        </v:shape>
                        <v:shape id="Freeform 816435587" o:spid="_x0000_s1102" style="position:absolute;left:39653;width:3355;height:3896;visibility:visible;mso-wrap-style:square;v-text-anchor:top" coordsize="396,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" path="m396,460l280,355,154,303,,298,334,r62,460xe" stroked="f">
                          <v:path arrowok="t" o:connecttype="custom" o:connectlocs="335457,389673;237192,300726;130456,256676;0,252440;282936,0;335457,389673" o:connectangles="0,0,0,0,0,0"/>
                        </v:shape>
                      </v:group>
                    </v:group>
                    <v:shape id="TextBox 49" o:spid="_x0000_s1103" type="#_x0000_t202" style="position:absolute;left:4636;top:28847;width:28581;height:38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" filled="f" stroked="f">
                      <v:textbox style="mso-fit-shape-to-text:t">
                        <w:txbxContent>
                          <w:p w14:paraId="7BFE5B44" w14:textId="77777777" w:rsidR="00E81BD5" w:rsidRDefault="00E81BD5" w:rsidP="00E81BD5">
                            <w:pPr>
                              <w:rPr>
                                <w:rFonts w:ascii="Roboto Thin" w:eastAsia="Roboto Thin" w:hAnsi="Roboto Thin" w:cs="Century Gothic"/>
                                <w:color w:val="FFFFFF"/>
                                <w:kern w:val="24"/>
                                <w:sz w:val="40"/>
                                <w:szCs w:val="40"/>
                                <w:lang w:val="en-US"/>
                              </w:rPr>
                            </w:pPr>
                            <w:r>
                              <w:rPr>
                                <w:rFonts w:ascii="Roboto Thin" w:eastAsia="Roboto Thin" w:hAnsi="Roboto Thin" w:cs="Century Gothic"/>
                                <w:color w:val="FFFFFF"/>
                                <w:kern w:val="24"/>
                                <w:sz w:val="40"/>
                                <w:szCs w:val="40"/>
                                <w:lang w:val="en-US"/>
                              </w:rPr>
                              <w:t>www.vectorconsulting.in</w:t>
                            </w:r>
                          </w:p>
                        </w:txbxContent>
                      </v:textbox>
                    </v:shape>
                    <v:shape id="TextBox 50" o:spid="_x0000_s1104" type="#_x0000_t202" style="position:absolute;left:43142;top:28847;width:28658;height:38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" filled="f" stroked="f">
                      <v:textbox style="mso-fit-shape-to-text:t">
                        <w:txbxContent>
                          <w:p w14:paraId="68002CDF" w14:textId="77777777" w:rsidR="00E81BD5" w:rsidRDefault="00E81BD5" w:rsidP="00E81BD5">
                            <w:pPr>
                              <w:rPr>
                                <w:rFonts w:ascii="Roboto Thin" w:eastAsia="Roboto Thin" w:hAnsi="Roboto Thin" w:cs="Century Gothic"/>
                                <w:color w:val="FFFFFF"/>
                                <w:kern w:val="24"/>
                                <w:sz w:val="40"/>
                                <w:szCs w:val="40"/>
                                <w:lang w:val="en-US"/>
                              </w:rPr>
                            </w:pPr>
                            <w:r>
                              <w:rPr>
                                <w:rFonts w:ascii="Roboto Thin" w:eastAsia="Roboto Thin" w:hAnsi="Roboto Thin" w:cs="Century Gothic"/>
                                <w:color w:val="FFFFFF"/>
                                <w:kern w:val="24"/>
                                <w:sz w:val="40"/>
                                <w:szCs w:val="40"/>
                                <w:lang w:val="en-US"/>
                              </w:rPr>
                              <w:t>vcg@vectorconsulting.in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105" type="#_x0000_t75" style="position:absolute;top:29235;width:4083;height:36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">
                      <v:imagedata r:id="rId24" o:title=""/>
                    </v:shape>
                    <v:shape id="Picture 52" o:spid="_x0000_s1106" type="#_x0000_t75" style="position:absolute;left:38507;top:29363;width:4083;height:3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">
                      <v:imagedata r:id="rId25" o:title=""/>
                    </v:shape>
                    <v:shape id="Picture 54" o:spid="_x0000_s1107" type="#_x0000_t75" href="https://www.facebook.com/VectorConsultingIndia/" style="position:absolute;left:45076;top:39022;width:2108;height:40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" o:button="t">
                      <v:fill o:detectmouseclick="t"/>
                      <v:imagedata r:id="rId26" o:title=""/>
                    </v:shape>
                    <v:shape id="Picture 55" o:spid="_x0000_s1108" type="#_x0000_t75" href="https://twitter.com/VectorConsultin" style="position:absolute;left:24727;top:39666;width:3562;height:29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" o:button="t">
                      <v:fill o:detectmouseclick="t"/>
                      <v:imagedata r:id="rId27" o:title=""/>
                    </v:shape>
                    <v:shape id="Picture 56" o:spid="_x0000_s1109" type="#_x0000_t75" href="https://www.youtube.com/user/VectorConsultingGrp" style="position:absolute;left:34772;top:39795;width:3791;height:26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" o:button="t">
                      <v:fill o:detectmouseclick="t"/>
                      <v:imagedata r:id="rId28" o:title=""/>
                    </v:shape>
                    <v:shape id="Picture 57" o:spid="_x0000_s1110" type="#_x0000_t75" href="https://www.linkedin.com/company/vector-consulting-group" style="position:absolute;left:14810;top:39409;width:3328;height:3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" o:button="t">
                      <v:fill o:detectmouseclick="t"/>
                      <v:imagedata r:id="rId29" o:title=""/>
                    </v:shape>
                  </v:group>
                  <v:shape id="Picture 2" o:spid="_x0000_s1111" type="#_x0000_t75" alt="Shape, arrow&#10;&#10;Description automatically generated" style="position:absolute;left:47676;top:37120;width:35154;height:21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">
                    <v:imagedata r:id="rId30" o:title="Shape, arrow&#10;&#10;Description automatically generated"/>
                  </v:shape>
                </v:group>
              </v:group>
            </w:pict>
          </mc:Fallback>
        </mc:AlternateContent>
      </w:r>
    </w:p>
    <w:p w14:paraId="65CC20D0" w14:textId="77777777" w:rsidR="00E81BD5" w:rsidRDefault="00E81BD5" w:rsidP="003D36AC">
      <w:pPr>
        <w:spacing w:line="276" w:lineRule="auto"/>
        <w:rPr>
          <w:rFonts w:ascii="Roboto Light" w:hAnsi="Roboto Light" w:cs="Arial"/>
          <w:szCs w:val="21"/>
        </w:rPr>
      </w:pPr>
    </w:p>
    <w:p w14:paraId="0624566B" w14:textId="77777777" w:rsidR="00E81BD5" w:rsidRDefault="00E81BD5" w:rsidP="003D36AC">
      <w:pPr>
        <w:spacing w:line="276" w:lineRule="auto"/>
        <w:rPr>
          <w:rFonts w:ascii="Roboto Light" w:hAnsi="Roboto Light" w:cs="Arial"/>
          <w:szCs w:val="21"/>
        </w:rPr>
      </w:pPr>
    </w:p>
    <w:p w14:paraId="0877FA02" w14:textId="731BC60C" w:rsidR="00E81BD5" w:rsidRDefault="00E81BD5" w:rsidP="003D36AC">
      <w:pPr>
        <w:spacing w:line="276" w:lineRule="auto"/>
        <w:rPr>
          <w:rFonts w:ascii="Roboto Light" w:hAnsi="Roboto Light" w:cs="Arial"/>
          <w:szCs w:val="21"/>
        </w:rPr>
      </w:pPr>
    </w:p>
    <w:p w14:paraId="1C81A757" w14:textId="424F4270" w:rsidR="00E81BD5" w:rsidRDefault="00E81BD5" w:rsidP="003D36AC">
      <w:pPr>
        <w:spacing w:line="276" w:lineRule="auto"/>
        <w:rPr>
          <w:rFonts w:ascii="Roboto Light" w:hAnsi="Roboto Light" w:cs="Arial"/>
          <w:szCs w:val="21"/>
        </w:rPr>
      </w:pPr>
    </w:p>
    <w:p w14:paraId="2BAD4965" w14:textId="4688A2D5" w:rsidR="0030204E" w:rsidRPr="000A1B98" w:rsidRDefault="00605897" w:rsidP="003D36AC">
      <w:pPr>
        <w:spacing w:line="276" w:lineRule="auto"/>
        <w:rPr>
          <w:rFonts w:ascii="Roboto Light" w:hAnsi="Roboto Light" w:cs="Arial"/>
          <w:szCs w:val="21"/>
        </w:rPr>
      </w:pPr>
      <w:r w:rsidRPr="0030204E">
        <w:rPr>
          <w:rFonts w:ascii="Roboto Light" w:hAnsi="Roboto Light" w:cs="Arial"/>
          <w:noProof/>
          <w:szCs w:val="21"/>
        </w:rPr>
        <w:drawing>
          <wp:anchor distT="0" distB="0" distL="114300" distR="114300" simplePos="0" relativeHeight="251773952" behindDoc="0" locked="0" layoutInCell="1" allowOverlap="1" wp14:anchorId="17B65E7C" wp14:editId="177B487A">
            <wp:simplePos x="0" y="0"/>
            <wp:positionH relativeFrom="column">
              <wp:posOffset>6133646</wp:posOffset>
            </wp:positionH>
            <wp:positionV relativeFrom="paragraph">
              <wp:posOffset>4222569</wp:posOffset>
            </wp:positionV>
            <wp:extent cx="3515511" cy="2194538"/>
            <wp:effectExtent l="0" t="0" r="2540" b="3175"/>
            <wp:wrapNone/>
            <wp:docPr id="164" name="Picture 2" descr="Shape, arrow&#10;&#10;Description automatically generated">
              <a:extLst xmlns:a="http://schemas.openxmlformats.org/drawingml/2006/main">
                <a:ext uri="{FF2B5EF4-FFF2-40B4-BE49-F238E27FC236}">
                  <a16:creationId xmlns:a16="http://schemas.microsoft.com/office/drawing/2014/main" id="{417D4AF7-B25D-F65A-0A2C-B86C5E7C8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 descr="Shape, arrow&#10;&#10;Description automatically generated">
                      <a:extLst>
                        <a:ext uri="{FF2B5EF4-FFF2-40B4-BE49-F238E27FC236}">
                          <a16:creationId xmlns:a16="http://schemas.microsoft.com/office/drawing/2014/main" id="{417D4AF7-B25D-F65A-0A2C-B86C5E7C8A74}"/>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3515511" cy="2194538"/>
                    </a:xfrm>
                    <a:prstGeom prst="rect">
                      <a:avLst/>
                    </a:prstGeom>
                  </pic:spPr>
                </pic:pic>
              </a:graphicData>
            </a:graphic>
            <wp14:sizeRelH relativeFrom="margin">
              <wp14:pctWidth>0</wp14:pctWidth>
            </wp14:sizeRelH>
            <wp14:sizeRelV relativeFrom="margin">
              <wp14:pctHeight>0</wp14:pctHeight>
            </wp14:sizeRelV>
          </wp:anchor>
        </w:drawing>
      </w:r>
      <w:r w:rsidR="0030204E" w:rsidRPr="0030204E">
        <w:rPr>
          <w:rFonts w:ascii="Roboto Light" w:hAnsi="Roboto Light" w:cs="Arial"/>
          <w:noProof/>
          <w:szCs w:val="21"/>
        </w:rPr>
        <mc:AlternateContent>
          <mc:Choice Requires="wpg">
            <w:drawing>
              <wp:anchor distT="0" distB="0" distL="114300" distR="114300" simplePos="0" relativeHeight="251763712" behindDoc="0" locked="0" layoutInCell="1" allowOverlap="1" wp14:anchorId="7F21DC5B" wp14:editId="7984913A">
                <wp:simplePos x="0" y="0"/>
                <wp:positionH relativeFrom="margin">
                  <wp:align>center</wp:align>
                </wp:positionH>
                <wp:positionV relativeFrom="paragraph">
                  <wp:posOffset>808331</wp:posOffset>
                </wp:positionV>
                <wp:extent cx="3234055" cy="1471930"/>
                <wp:effectExtent l="0" t="0" r="4445" b="1270"/>
                <wp:wrapNone/>
                <wp:docPr id="65" name="Group 5"/>
                <wp:cNvGraphicFramePr/>
                <a:graphic xmlns:a="http://schemas.openxmlformats.org/drawingml/2006/main">
                  <a:graphicData uri="http://schemas.microsoft.com/office/word/2010/wordprocessingGroup">
                    <wpg:wgp>
                      <wpg:cNvGrpSpPr/>
                      <wpg:grpSpPr>
                        <a:xfrm>
                          <a:off x="0" y="0"/>
                          <a:ext cx="3234055" cy="1471930"/>
                          <a:chOff x="1974678" y="0"/>
                          <a:chExt cx="3200400" cy="1373173"/>
                        </a:xfrm>
                      </wpg:grpSpPr>
                      <wps:wsp>
                        <wps:cNvPr id="67" name="Freeform 67"/>
                        <wps:cNvSpPr>
                          <a:spLocks/>
                        </wps:cNvSpPr>
                        <wps:spPr bwMode="auto">
                          <a:xfrm>
                            <a:off x="1974678" y="533682"/>
                            <a:ext cx="585356" cy="572649"/>
                          </a:xfrm>
                          <a:custGeom>
                            <a:avLst/>
                            <a:gdLst>
                              <a:gd name="T0" fmla="*/ 412 w 691"/>
                              <a:gd name="T1" fmla="*/ 676 h 676"/>
                              <a:gd name="T2" fmla="*/ 281 w 691"/>
                              <a:gd name="T3" fmla="*/ 676 h 676"/>
                              <a:gd name="T4" fmla="*/ 0 w 691"/>
                              <a:gd name="T5" fmla="*/ 0 h 676"/>
                              <a:gd name="T6" fmla="*/ 142 w 691"/>
                              <a:gd name="T7" fmla="*/ 0 h 676"/>
                              <a:gd name="T8" fmla="*/ 345 w 691"/>
                              <a:gd name="T9" fmla="*/ 524 h 676"/>
                              <a:gd name="T10" fmla="*/ 549 w 691"/>
                              <a:gd name="T11" fmla="*/ 0 h 676"/>
                              <a:gd name="T12" fmla="*/ 691 w 691"/>
                              <a:gd name="T13" fmla="*/ 0 h 676"/>
                              <a:gd name="T14" fmla="*/ 412 w 691"/>
                              <a:gd name="T15" fmla="*/ 676 h 67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1" h="676">
                                <a:moveTo>
                                  <a:pt x="412" y="676"/>
                                </a:moveTo>
                                <a:lnTo>
                                  <a:pt x="281" y="676"/>
                                </a:lnTo>
                                <a:lnTo>
                                  <a:pt x="0" y="0"/>
                                </a:lnTo>
                                <a:lnTo>
                                  <a:pt x="142" y="0"/>
                                </a:lnTo>
                                <a:lnTo>
                                  <a:pt x="345" y="524"/>
                                </a:lnTo>
                                <a:lnTo>
                                  <a:pt x="549" y="0"/>
                                </a:lnTo>
                                <a:lnTo>
                                  <a:pt x="691" y="0"/>
                                </a:lnTo>
                                <a:lnTo>
                                  <a:pt x="412" y="676"/>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68" name="Freeform 68"/>
                        <wps:cNvSpPr>
                          <a:spLocks/>
                        </wps:cNvSpPr>
                        <wps:spPr bwMode="auto">
                          <a:xfrm>
                            <a:off x="2624415" y="533682"/>
                            <a:ext cx="426946" cy="570108"/>
                          </a:xfrm>
                          <a:custGeom>
                            <a:avLst/>
                            <a:gdLst>
                              <a:gd name="T0" fmla="*/ 125 w 504"/>
                              <a:gd name="T1" fmla="*/ 396 h 673"/>
                              <a:gd name="T2" fmla="*/ 125 w 504"/>
                              <a:gd name="T3" fmla="*/ 548 h 673"/>
                              <a:gd name="T4" fmla="*/ 504 w 504"/>
                              <a:gd name="T5" fmla="*/ 548 h 673"/>
                              <a:gd name="T6" fmla="*/ 504 w 504"/>
                              <a:gd name="T7" fmla="*/ 673 h 673"/>
                              <a:gd name="T8" fmla="*/ 0 w 504"/>
                              <a:gd name="T9" fmla="*/ 673 h 673"/>
                              <a:gd name="T10" fmla="*/ 0 w 504"/>
                              <a:gd name="T11" fmla="*/ 0 h 673"/>
                              <a:gd name="T12" fmla="*/ 504 w 504"/>
                              <a:gd name="T13" fmla="*/ 0 h 673"/>
                              <a:gd name="T14" fmla="*/ 504 w 504"/>
                              <a:gd name="T15" fmla="*/ 123 h 673"/>
                              <a:gd name="T16" fmla="*/ 125 w 504"/>
                              <a:gd name="T17" fmla="*/ 123 h 673"/>
                              <a:gd name="T18" fmla="*/ 125 w 504"/>
                              <a:gd name="T19" fmla="*/ 278 h 673"/>
                              <a:gd name="T20" fmla="*/ 125 w 504"/>
                              <a:gd name="T21" fmla="*/ 396 h 6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4" h="673">
                                <a:moveTo>
                                  <a:pt x="125" y="396"/>
                                </a:moveTo>
                                <a:lnTo>
                                  <a:pt x="125" y="548"/>
                                </a:lnTo>
                                <a:lnTo>
                                  <a:pt x="504" y="548"/>
                                </a:lnTo>
                                <a:lnTo>
                                  <a:pt x="504" y="673"/>
                                </a:lnTo>
                                <a:lnTo>
                                  <a:pt x="0" y="673"/>
                                </a:lnTo>
                                <a:lnTo>
                                  <a:pt x="0" y="0"/>
                                </a:lnTo>
                                <a:lnTo>
                                  <a:pt x="504" y="0"/>
                                </a:lnTo>
                                <a:lnTo>
                                  <a:pt x="504" y="123"/>
                                </a:lnTo>
                                <a:lnTo>
                                  <a:pt x="125" y="123"/>
                                </a:lnTo>
                                <a:lnTo>
                                  <a:pt x="125" y="278"/>
                                </a:lnTo>
                                <a:lnTo>
                                  <a:pt x="125" y="396"/>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69" name="Freeform 69"/>
                        <wps:cNvSpPr>
                          <a:spLocks/>
                        </wps:cNvSpPr>
                        <wps:spPr bwMode="auto">
                          <a:xfrm>
                            <a:off x="2624415" y="533682"/>
                            <a:ext cx="426946" cy="570108"/>
                          </a:xfrm>
                          <a:custGeom>
                            <a:avLst/>
                            <a:gdLst>
                              <a:gd name="T0" fmla="*/ 125 w 504"/>
                              <a:gd name="T1" fmla="*/ 396 h 673"/>
                              <a:gd name="T2" fmla="*/ 125 w 504"/>
                              <a:gd name="T3" fmla="*/ 548 h 673"/>
                              <a:gd name="T4" fmla="*/ 504 w 504"/>
                              <a:gd name="T5" fmla="*/ 548 h 673"/>
                              <a:gd name="T6" fmla="*/ 504 w 504"/>
                              <a:gd name="T7" fmla="*/ 673 h 673"/>
                              <a:gd name="T8" fmla="*/ 0 w 504"/>
                              <a:gd name="T9" fmla="*/ 673 h 673"/>
                              <a:gd name="T10" fmla="*/ 0 w 504"/>
                              <a:gd name="T11" fmla="*/ 0 h 673"/>
                              <a:gd name="T12" fmla="*/ 504 w 504"/>
                              <a:gd name="T13" fmla="*/ 0 h 673"/>
                              <a:gd name="T14" fmla="*/ 504 w 504"/>
                              <a:gd name="T15" fmla="*/ 123 h 673"/>
                              <a:gd name="T16" fmla="*/ 125 w 504"/>
                              <a:gd name="T17" fmla="*/ 123 h 673"/>
                              <a:gd name="T18" fmla="*/ 125 w 504"/>
                              <a:gd name="T19" fmla="*/ 278 h 6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04" h="673">
                                <a:moveTo>
                                  <a:pt x="125" y="396"/>
                                </a:moveTo>
                                <a:lnTo>
                                  <a:pt x="125" y="548"/>
                                </a:lnTo>
                                <a:lnTo>
                                  <a:pt x="504" y="548"/>
                                </a:lnTo>
                                <a:lnTo>
                                  <a:pt x="504" y="673"/>
                                </a:lnTo>
                                <a:lnTo>
                                  <a:pt x="0" y="673"/>
                                </a:lnTo>
                                <a:lnTo>
                                  <a:pt x="0" y="0"/>
                                </a:lnTo>
                                <a:lnTo>
                                  <a:pt x="504" y="0"/>
                                </a:lnTo>
                                <a:lnTo>
                                  <a:pt x="504" y="123"/>
                                </a:lnTo>
                                <a:lnTo>
                                  <a:pt x="125" y="123"/>
                                </a:lnTo>
                                <a:lnTo>
                                  <a:pt x="125" y="278"/>
                                </a:lnTo>
                              </a:path>
                            </a:pathLst>
                          </a:custGeom>
                          <a:noFill/>
                          <a:ln>
                            <a:noFill/>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a:solidFill>
                                  <a:srgbClr val="FFFFFF"/>
                                </a:solidFill>
                              </a14:hiddenFill>
                            </a:ex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71" name="Freeform 71"/>
                        <wps:cNvSpPr>
                          <a:spLocks/>
                        </wps:cNvSpPr>
                        <wps:spPr bwMode="auto">
                          <a:xfrm>
                            <a:off x="3093717" y="521823"/>
                            <a:ext cx="476926" cy="594674"/>
                          </a:xfrm>
                          <a:custGeom>
                            <a:avLst/>
                            <a:gdLst>
                              <a:gd name="T0" fmla="*/ 238 w 238"/>
                              <a:gd name="T1" fmla="*/ 271 h 296"/>
                              <a:gd name="T2" fmla="*/ 151 w 238"/>
                              <a:gd name="T3" fmla="*/ 296 h 296"/>
                              <a:gd name="T4" fmla="*/ 0 w 238"/>
                              <a:gd name="T5" fmla="*/ 150 h 296"/>
                              <a:gd name="T6" fmla="*/ 151 w 238"/>
                              <a:gd name="T7" fmla="*/ 0 h 296"/>
                              <a:gd name="T8" fmla="*/ 236 w 238"/>
                              <a:gd name="T9" fmla="*/ 28 h 296"/>
                              <a:gd name="T10" fmla="*/ 202 w 238"/>
                              <a:gd name="T11" fmla="*/ 65 h 296"/>
                              <a:gd name="T12" fmla="*/ 151 w 238"/>
                              <a:gd name="T13" fmla="*/ 51 h 296"/>
                              <a:gd name="T14" fmla="*/ 53 w 238"/>
                              <a:gd name="T15" fmla="*/ 150 h 296"/>
                              <a:gd name="T16" fmla="*/ 151 w 238"/>
                              <a:gd name="T17" fmla="*/ 246 h 296"/>
                              <a:gd name="T18" fmla="*/ 202 w 238"/>
                              <a:gd name="T19" fmla="*/ 232 h 296"/>
                              <a:gd name="T20" fmla="*/ 238 w 238"/>
                              <a:gd name="T21" fmla="*/ 271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8" h="296">
                                <a:moveTo>
                                  <a:pt x="238" y="271"/>
                                </a:moveTo>
                                <a:cubicBezTo>
                                  <a:pt x="213" y="288"/>
                                  <a:pt x="183" y="296"/>
                                  <a:pt x="151" y="296"/>
                                </a:cubicBezTo>
                                <a:cubicBezTo>
                                  <a:pt x="45" y="296"/>
                                  <a:pt x="0" y="224"/>
                                  <a:pt x="0" y="150"/>
                                </a:cubicBezTo>
                                <a:cubicBezTo>
                                  <a:pt x="0" y="75"/>
                                  <a:pt x="48" y="0"/>
                                  <a:pt x="151" y="0"/>
                                </a:cubicBezTo>
                                <a:cubicBezTo>
                                  <a:pt x="181" y="0"/>
                                  <a:pt x="211" y="9"/>
                                  <a:pt x="236" y="28"/>
                                </a:cubicBezTo>
                                <a:cubicBezTo>
                                  <a:pt x="202" y="65"/>
                                  <a:pt x="202" y="65"/>
                                  <a:pt x="202" y="65"/>
                                </a:cubicBezTo>
                                <a:cubicBezTo>
                                  <a:pt x="187" y="56"/>
                                  <a:pt x="169" y="51"/>
                                  <a:pt x="151" y="51"/>
                                </a:cubicBezTo>
                                <a:cubicBezTo>
                                  <a:pt x="82" y="51"/>
                                  <a:pt x="52" y="102"/>
                                  <a:pt x="53" y="150"/>
                                </a:cubicBezTo>
                                <a:cubicBezTo>
                                  <a:pt x="53" y="197"/>
                                  <a:pt x="80" y="246"/>
                                  <a:pt x="151" y="246"/>
                                </a:cubicBezTo>
                                <a:cubicBezTo>
                                  <a:pt x="168" y="246"/>
                                  <a:pt x="186" y="241"/>
                                  <a:pt x="202" y="232"/>
                                </a:cubicBezTo>
                                <a:lnTo>
                                  <a:pt x="238" y="271"/>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72" name="Freeform 72"/>
                        <wps:cNvSpPr>
                          <a:spLocks noEditPoints="1"/>
                        </wps:cNvSpPr>
                        <wps:spPr bwMode="auto">
                          <a:xfrm>
                            <a:off x="4003518" y="521823"/>
                            <a:ext cx="587898" cy="594674"/>
                          </a:xfrm>
                          <a:custGeom>
                            <a:avLst/>
                            <a:gdLst>
                              <a:gd name="T0" fmla="*/ 292 w 293"/>
                              <a:gd name="T1" fmla="*/ 149 h 296"/>
                              <a:gd name="T2" fmla="*/ 146 w 293"/>
                              <a:gd name="T3" fmla="*/ 296 h 296"/>
                              <a:gd name="T4" fmla="*/ 0 w 293"/>
                              <a:gd name="T5" fmla="*/ 150 h 296"/>
                              <a:gd name="T6" fmla="*/ 146 w 293"/>
                              <a:gd name="T7" fmla="*/ 0 h 296"/>
                              <a:gd name="T8" fmla="*/ 292 w 293"/>
                              <a:gd name="T9" fmla="*/ 149 h 296"/>
                              <a:gd name="T10" fmla="*/ 53 w 293"/>
                              <a:gd name="T11" fmla="*/ 150 h 296"/>
                              <a:gd name="T12" fmla="*/ 146 w 293"/>
                              <a:gd name="T13" fmla="*/ 247 h 296"/>
                              <a:gd name="T14" fmla="*/ 239 w 293"/>
                              <a:gd name="T15" fmla="*/ 150 h 296"/>
                              <a:gd name="T16" fmla="*/ 146 w 293"/>
                              <a:gd name="T17" fmla="*/ 49 h 296"/>
                              <a:gd name="T18" fmla="*/ 53 w 293"/>
                              <a:gd name="T19" fmla="*/ 150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3" h="296">
                                <a:moveTo>
                                  <a:pt x="292" y="149"/>
                                </a:moveTo>
                                <a:cubicBezTo>
                                  <a:pt x="291" y="223"/>
                                  <a:pt x="246" y="296"/>
                                  <a:pt x="146" y="296"/>
                                </a:cubicBezTo>
                                <a:cubicBezTo>
                                  <a:pt x="46" y="296"/>
                                  <a:pt x="0" y="224"/>
                                  <a:pt x="0" y="150"/>
                                </a:cubicBezTo>
                                <a:cubicBezTo>
                                  <a:pt x="0" y="75"/>
                                  <a:pt x="48" y="0"/>
                                  <a:pt x="146" y="0"/>
                                </a:cubicBezTo>
                                <a:cubicBezTo>
                                  <a:pt x="244" y="0"/>
                                  <a:pt x="293" y="75"/>
                                  <a:pt x="292" y="149"/>
                                </a:cubicBezTo>
                                <a:moveTo>
                                  <a:pt x="53" y="150"/>
                                </a:moveTo>
                                <a:cubicBezTo>
                                  <a:pt x="54" y="197"/>
                                  <a:pt x="79" y="247"/>
                                  <a:pt x="146" y="247"/>
                                </a:cubicBezTo>
                                <a:cubicBezTo>
                                  <a:pt x="213" y="247"/>
                                  <a:pt x="238" y="197"/>
                                  <a:pt x="239" y="150"/>
                                </a:cubicBezTo>
                                <a:cubicBezTo>
                                  <a:pt x="240" y="102"/>
                                  <a:pt x="213" y="49"/>
                                  <a:pt x="146" y="49"/>
                                </a:cubicBezTo>
                                <a:cubicBezTo>
                                  <a:pt x="79" y="49"/>
                                  <a:pt x="52" y="103"/>
                                  <a:pt x="53" y="150"/>
                                </a:cubicBezTo>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78" name="Freeform 78"/>
                        <wps:cNvSpPr>
                          <a:spLocks noEditPoints="1"/>
                        </wps:cNvSpPr>
                        <wps:spPr bwMode="auto">
                          <a:xfrm>
                            <a:off x="4663421" y="531988"/>
                            <a:ext cx="511657" cy="571802"/>
                          </a:xfrm>
                          <a:custGeom>
                            <a:avLst/>
                            <a:gdLst>
                              <a:gd name="T0" fmla="*/ 255 w 255"/>
                              <a:gd name="T1" fmla="*/ 285 h 285"/>
                              <a:gd name="T2" fmla="*/ 188 w 255"/>
                              <a:gd name="T3" fmla="*/ 285 h 285"/>
                              <a:gd name="T4" fmla="*/ 105 w 255"/>
                              <a:gd name="T5" fmla="*/ 190 h 285"/>
                              <a:gd name="T6" fmla="*/ 54 w 255"/>
                              <a:gd name="T7" fmla="*/ 190 h 285"/>
                              <a:gd name="T8" fmla="*/ 54 w 255"/>
                              <a:gd name="T9" fmla="*/ 285 h 285"/>
                              <a:gd name="T10" fmla="*/ 0 w 255"/>
                              <a:gd name="T11" fmla="*/ 285 h 285"/>
                              <a:gd name="T12" fmla="*/ 0 w 255"/>
                              <a:gd name="T13" fmla="*/ 0 h 285"/>
                              <a:gd name="T14" fmla="*/ 135 w 255"/>
                              <a:gd name="T15" fmla="*/ 1 h 285"/>
                              <a:gd name="T16" fmla="*/ 238 w 255"/>
                              <a:gd name="T17" fmla="*/ 95 h 285"/>
                              <a:gd name="T18" fmla="*/ 166 w 255"/>
                              <a:gd name="T19" fmla="*/ 184 h 285"/>
                              <a:gd name="T20" fmla="*/ 255 w 255"/>
                              <a:gd name="T21" fmla="*/ 285 h 285"/>
                              <a:gd name="T22" fmla="*/ 54 w 255"/>
                              <a:gd name="T23" fmla="*/ 51 h 285"/>
                              <a:gd name="T24" fmla="*/ 54 w 255"/>
                              <a:gd name="T25" fmla="*/ 141 h 285"/>
                              <a:gd name="T26" fmla="*/ 135 w 255"/>
                              <a:gd name="T27" fmla="*/ 141 h 285"/>
                              <a:gd name="T28" fmla="*/ 184 w 255"/>
                              <a:gd name="T29" fmla="*/ 96 h 285"/>
                              <a:gd name="T30" fmla="*/ 135 w 255"/>
                              <a:gd name="T31" fmla="*/ 51 h 285"/>
                              <a:gd name="T32" fmla="*/ 54 w 255"/>
                              <a:gd name="T33" fmla="*/ 51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285">
                                <a:moveTo>
                                  <a:pt x="255" y="285"/>
                                </a:moveTo>
                                <a:cubicBezTo>
                                  <a:pt x="188" y="285"/>
                                  <a:pt x="188" y="285"/>
                                  <a:pt x="188" y="285"/>
                                </a:cubicBezTo>
                                <a:cubicBezTo>
                                  <a:pt x="105" y="190"/>
                                  <a:pt x="105" y="190"/>
                                  <a:pt x="105" y="190"/>
                                </a:cubicBezTo>
                                <a:cubicBezTo>
                                  <a:pt x="54" y="190"/>
                                  <a:pt x="54" y="190"/>
                                  <a:pt x="54" y="190"/>
                                </a:cubicBezTo>
                                <a:cubicBezTo>
                                  <a:pt x="54" y="285"/>
                                  <a:pt x="54" y="285"/>
                                  <a:pt x="54" y="285"/>
                                </a:cubicBezTo>
                                <a:cubicBezTo>
                                  <a:pt x="0" y="285"/>
                                  <a:pt x="0" y="285"/>
                                  <a:pt x="0" y="285"/>
                                </a:cubicBezTo>
                                <a:cubicBezTo>
                                  <a:pt x="0" y="0"/>
                                  <a:pt x="0" y="0"/>
                                  <a:pt x="0" y="0"/>
                                </a:cubicBezTo>
                                <a:cubicBezTo>
                                  <a:pt x="45" y="0"/>
                                  <a:pt x="90" y="1"/>
                                  <a:pt x="135" y="1"/>
                                </a:cubicBezTo>
                                <a:cubicBezTo>
                                  <a:pt x="202" y="1"/>
                                  <a:pt x="238" y="46"/>
                                  <a:pt x="238" y="95"/>
                                </a:cubicBezTo>
                                <a:cubicBezTo>
                                  <a:pt x="238" y="134"/>
                                  <a:pt x="220" y="173"/>
                                  <a:pt x="166" y="184"/>
                                </a:cubicBezTo>
                                <a:lnTo>
                                  <a:pt x="255" y="285"/>
                                </a:lnTo>
                                <a:close/>
                                <a:moveTo>
                                  <a:pt x="54" y="51"/>
                                </a:moveTo>
                                <a:cubicBezTo>
                                  <a:pt x="54" y="141"/>
                                  <a:pt x="54" y="141"/>
                                  <a:pt x="54" y="141"/>
                                </a:cubicBezTo>
                                <a:cubicBezTo>
                                  <a:pt x="135" y="141"/>
                                  <a:pt x="135" y="141"/>
                                  <a:pt x="135" y="141"/>
                                </a:cubicBezTo>
                                <a:cubicBezTo>
                                  <a:pt x="169" y="141"/>
                                  <a:pt x="184" y="119"/>
                                  <a:pt x="184" y="96"/>
                                </a:cubicBezTo>
                                <a:cubicBezTo>
                                  <a:pt x="184" y="73"/>
                                  <a:pt x="169" y="51"/>
                                  <a:pt x="135" y="51"/>
                                </a:cubicBezTo>
                                <a:lnTo>
                                  <a:pt x="54" y="51"/>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80" name="Rectangle 80"/>
                        <wps:cNvSpPr>
                          <a:spLocks noChangeArrowheads="1"/>
                        </wps:cNvSpPr>
                        <wps:spPr bwMode="auto">
                          <a:xfrm>
                            <a:off x="3745148" y="644654"/>
                            <a:ext cx="108431" cy="459136"/>
                          </a:xfrm>
                          <a:prstGeom prst="rect">
                            <a:avLst/>
                          </a:pr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miter lim="800000"/>
                                <a:headEnd/>
                                <a:tailEnd/>
                              </a14:hiddenLine>
                            </a:ext>
                          </a:extLst>
                        </wps:spPr>
                        <wps:bodyPr vert="horz" wrap="square" lIns="137160" tIns="68580" rIns="137160" bIns="68580" numCol="1" anchor="t" anchorCtr="0" compatLnSpc="1">
                          <a:prstTxWarp prst="textNoShape">
                            <a:avLst/>
                          </a:prstTxWarp>
                        </wps:bodyPr>
                      </wps:wsp>
                      <wpg:grpSp>
                        <wpg:cNvPr id="81" name="Group 81"/>
                        <wpg:cNvGrpSpPr/>
                        <wpg:grpSpPr>
                          <a:xfrm>
                            <a:off x="2624415" y="1264742"/>
                            <a:ext cx="1962766" cy="108431"/>
                            <a:chOff x="2624415" y="1264742"/>
                            <a:chExt cx="1962766" cy="108431"/>
                          </a:xfrm>
                        </wpg:grpSpPr>
                        <wps:wsp>
                          <wps:cNvPr id="102" name="Freeform 102"/>
                          <wps:cNvSpPr>
                            <a:spLocks/>
                          </wps:cNvSpPr>
                          <wps:spPr bwMode="auto">
                            <a:xfrm>
                              <a:off x="2624415" y="1264742"/>
                              <a:ext cx="73699" cy="108431"/>
                            </a:xfrm>
                            <a:custGeom>
                              <a:avLst/>
                              <a:gdLst>
                                <a:gd name="T0" fmla="*/ 37 w 37"/>
                                <a:gd name="T1" fmla="*/ 38 h 54"/>
                                <a:gd name="T2" fmla="*/ 35 w 37"/>
                                <a:gd name="T3" fmla="*/ 45 h 54"/>
                                <a:gd name="T4" fmla="*/ 31 w 37"/>
                                <a:gd name="T5" fmla="*/ 50 h 54"/>
                                <a:gd name="T6" fmla="*/ 25 w 37"/>
                                <a:gd name="T7" fmla="*/ 53 h 54"/>
                                <a:gd name="T8" fmla="*/ 19 w 37"/>
                                <a:gd name="T9" fmla="*/ 54 h 54"/>
                                <a:gd name="T10" fmla="*/ 11 w 37"/>
                                <a:gd name="T11" fmla="*/ 52 h 54"/>
                                <a:gd name="T12" fmla="*/ 5 w 37"/>
                                <a:gd name="T13" fmla="*/ 48 h 54"/>
                                <a:gd name="T14" fmla="*/ 2 w 37"/>
                                <a:gd name="T15" fmla="*/ 44 h 54"/>
                                <a:gd name="T16" fmla="*/ 1 w 37"/>
                                <a:gd name="T17" fmla="*/ 40 h 54"/>
                                <a:gd name="T18" fmla="*/ 0 w 37"/>
                                <a:gd name="T19" fmla="*/ 34 h 54"/>
                                <a:gd name="T20" fmla="*/ 0 w 37"/>
                                <a:gd name="T21" fmla="*/ 27 h 54"/>
                                <a:gd name="T22" fmla="*/ 0 w 37"/>
                                <a:gd name="T23" fmla="*/ 20 h 54"/>
                                <a:gd name="T24" fmla="*/ 1 w 37"/>
                                <a:gd name="T25" fmla="*/ 14 h 54"/>
                                <a:gd name="T26" fmla="*/ 2 w 37"/>
                                <a:gd name="T27" fmla="*/ 10 h 54"/>
                                <a:gd name="T28" fmla="*/ 5 w 37"/>
                                <a:gd name="T29" fmla="*/ 6 h 54"/>
                                <a:gd name="T30" fmla="*/ 11 w 37"/>
                                <a:gd name="T31" fmla="*/ 2 h 54"/>
                                <a:gd name="T32" fmla="*/ 19 w 37"/>
                                <a:gd name="T33" fmla="*/ 0 h 54"/>
                                <a:gd name="T34" fmla="*/ 25 w 37"/>
                                <a:gd name="T35" fmla="*/ 1 h 54"/>
                                <a:gd name="T36" fmla="*/ 31 w 37"/>
                                <a:gd name="T37" fmla="*/ 4 h 54"/>
                                <a:gd name="T38" fmla="*/ 35 w 37"/>
                                <a:gd name="T39" fmla="*/ 9 h 54"/>
                                <a:gd name="T40" fmla="*/ 37 w 37"/>
                                <a:gd name="T41" fmla="*/ 16 h 54"/>
                                <a:gd name="T42" fmla="*/ 31 w 37"/>
                                <a:gd name="T43" fmla="*/ 16 h 54"/>
                                <a:gd name="T44" fmla="*/ 27 w 37"/>
                                <a:gd name="T45" fmla="*/ 8 h 54"/>
                                <a:gd name="T46" fmla="*/ 19 w 37"/>
                                <a:gd name="T47" fmla="*/ 5 h 54"/>
                                <a:gd name="T48" fmla="*/ 14 w 37"/>
                                <a:gd name="T49" fmla="*/ 6 h 54"/>
                                <a:gd name="T50" fmla="*/ 10 w 37"/>
                                <a:gd name="T51" fmla="*/ 9 h 54"/>
                                <a:gd name="T52" fmla="*/ 8 w 37"/>
                                <a:gd name="T53" fmla="*/ 12 h 54"/>
                                <a:gd name="T54" fmla="*/ 7 w 37"/>
                                <a:gd name="T55" fmla="*/ 15 h 54"/>
                                <a:gd name="T56" fmla="*/ 6 w 37"/>
                                <a:gd name="T57" fmla="*/ 20 h 54"/>
                                <a:gd name="T58" fmla="*/ 6 w 37"/>
                                <a:gd name="T59" fmla="*/ 27 h 54"/>
                                <a:gd name="T60" fmla="*/ 6 w 37"/>
                                <a:gd name="T61" fmla="*/ 34 h 54"/>
                                <a:gd name="T62" fmla="*/ 7 w 37"/>
                                <a:gd name="T63" fmla="*/ 39 h 54"/>
                                <a:gd name="T64" fmla="*/ 8 w 37"/>
                                <a:gd name="T65" fmla="*/ 42 h 54"/>
                                <a:gd name="T66" fmla="*/ 10 w 37"/>
                                <a:gd name="T67" fmla="*/ 45 h 54"/>
                                <a:gd name="T68" fmla="*/ 14 w 37"/>
                                <a:gd name="T69" fmla="*/ 48 h 54"/>
                                <a:gd name="T70" fmla="*/ 19 w 37"/>
                                <a:gd name="T71" fmla="*/ 49 h 54"/>
                                <a:gd name="T72" fmla="*/ 27 w 37"/>
                                <a:gd name="T73" fmla="*/ 46 h 54"/>
                                <a:gd name="T74" fmla="*/ 31 w 37"/>
                                <a:gd name="T75" fmla="*/ 38 h 54"/>
                                <a:gd name="T76" fmla="*/ 37 w 37"/>
                                <a:gd name="T77" fmla="*/ 3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7" h="54">
                                  <a:moveTo>
                                    <a:pt x="37" y="38"/>
                                  </a:moveTo>
                                  <a:cubicBezTo>
                                    <a:pt x="36" y="41"/>
                                    <a:pt x="36" y="43"/>
                                    <a:pt x="35" y="45"/>
                                  </a:cubicBezTo>
                                  <a:cubicBezTo>
                                    <a:pt x="34" y="47"/>
                                    <a:pt x="32" y="48"/>
                                    <a:pt x="31" y="50"/>
                                  </a:cubicBezTo>
                                  <a:cubicBezTo>
                                    <a:pt x="29" y="51"/>
                                    <a:pt x="27" y="52"/>
                                    <a:pt x="25" y="53"/>
                                  </a:cubicBezTo>
                                  <a:cubicBezTo>
                                    <a:pt x="23" y="53"/>
                                    <a:pt x="21" y="54"/>
                                    <a:pt x="19" y="54"/>
                                  </a:cubicBezTo>
                                  <a:cubicBezTo>
                                    <a:pt x="16" y="54"/>
                                    <a:pt x="14" y="53"/>
                                    <a:pt x="11" y="52"/>
                                  </a:cubicBezTo>
                                  <a:cubicBezTo>
                                    <a:pt x="9" y="51"/>
                                    <a:pt x="7" y="50"/>
                                    <a:pt x="5" y="48"/>
                                  </a:cubicBezTo>
                                  <a:cubicBezTo>
                                    <a:pt x="4" y="47"/>
                                    <a:pt x="3" y="46"/>
                                    <a:pt x="2" y="44"/>
                                  </a:cubicBezTo>
                                  <a:cubicBezTo>
                                    <a:pt x="2" y="43"/>
                                    <a:pt x="1" y="42"/>
                                    <a:pt x="1" y="40"/>
                                  </a:cubicBezTo>
                                  <a:cubicBezTo>
                                    <a:pt x="1" y="38"/>
                                    <a:pt x="0" y="36"/>
                                    <a:pt x="0" y="34"/>
                                  </a:cubicBezTo>
                                  <a:cubicBezTo>
                                    <a:pt x="0" y="32"/>
                                    <a:pt x="0" y="30"/>
                                    <a:pt x="0" y="27"/>
                                  </a:cubicBezTo>
                                  <a:cubicBezTo>
                                    <a:pt x="0" y="24"/>
                                    <a:pt x="0" y="22"/>
                                    <a:pt x="0" y="20"/>
                                  </a:cubicBezTo>
                                  <a:cubicBezTo>
                                    <a:pt x="0" y="18"/>
                                    <a:pt x="1" y="16"/>
                                    <a:pt x="1" y="14"/>
                                  </a:cubicBezTo>
                                  <a:cubicBezTo>
                                    <a:pt x="1" y="12"/>
                                    <a:pt x="2" y="11"/>
                                    <a:pt x="2" y="10"/>
                                  </a:cubicBezTo>
                                  <a:cubicBezTo>
                                    <a:pt x="3" y="8"/>
                                    <a:pt x="4" y="7"/>
                                    <a:pt x="5" y="6"/>
                                  </a:cubicBezTo>
                                  <a:cubicBezTo>
                                    <a:pt x="7" y="4"/>
                                    <a:pt x="9" y="3"/>
                                    <a:pt x="11" y="2"/>
                                  </a:cubicBezTo>
                                  <a:cubicBezTo>
                                    <a:pt x="14" y="1"/>
                                    <a:pt x="16" y="0"/>
                                    <a:pt x="19" y="0"/>
                                  </a:cubicBezTo>
                                  <a:cubicBezTo>
                                    <a:pt x="21" y="0"/>
                                    <a:pt x="23" y="1"/>
                                    <a:pt x="25" y="1"/>
                                  </a:cubicBezTo>
                                  <a:cubicBezTo>
                                    <a:pt x="27" y="2"/>
                                    <a:pt x="29" y="3"/>
                                    <a:pt x="31" y="4"/>
                                  </a:cubicBezTo>
                                  <a:cubicBezTo>
                                    <a:pt x="32" y="6"/>
                                    <a:pt x="34" y="7"/>
                                    <a:pt x="35" y="9"/>
                                  </a:cubicBezTo>
                                  <a:cubicBezTo>
                                    <a:pt x="36" y="11"/>
                                    <a:pt x="36" y="14"/>
                                    <a:pt x="37" y="16"/>
                                  </a:cubicBezTo>
                                  <a:cubicBezTo>
                                    <a:pt x="31" y="16"/>
                                    <a:pt x="31" y="16"/>
                                    <a:pt x="31" y="16"/>
                                  </a:cubicBezTo>
                                  <a:cubicBezTo>
                                    <a:pt x="30" y="13"/>
                                    <a:pt x="29" y="10"/>
                                    <a:pt x="27" y="8"/>
                                  </a:cubicBezTo>
                                  <a:cubicBezTo>
                                    <a:pt x="25" y="6"/>
                                    <a:pt x="22" y="5"/>
                                    <a:pt x="19" y="5"/>
                                  </a:cubicBezTo>
                                  <a:cubicBezTo>
                                    <a:pt x="17" y="5"/>
                                    <a:pt x="15" y="6"/>
                                    <a:pt x="14" y="6"/>
                                  </a:cubicBezTo>
                                  <a:cubicBezTo>
                                    <a:pt x="12" y="7"/>
                                    <a:pt x="11" y="8"/>
                                    <a:pt x="10" y="9"/>
                                  </a:cubicBezTo>
                                  <a:cubicBezTo>
                                    <a:pt x="9" y="10"/>
                                    <a:pt x="8" y="11"/>
                                    <a:pt x="8" y="12"/>
                                  </a:cubicBezTo>
                                  <a:cubicBezTo>
                                    <a:pt x="7" y="13"/>
                                    <a:pt x="7" y="14"/>
                                    <a:pt x="7" y="15"/>
                                  </a:cubicBezTo>
                                  <a:cubicBezTo>
                                    <a:pt x="6" y="17"/>
                                    <a:pt x="6" y="18"/>
                                    <a:pt x="6" y="20"/>
                                  </a:cubicBezTo>
                                  <a:cubicBezTo>
                                    <a:pt x="6" y="22"/>
                                    <a:pt x="6" y="24"/>
                                    <a:pt x="6" y="27"/>
                                  </a:cubicBezTo>
                                  <a:cubicBezTo>
                                    <a:pt x="6" y="30"/>
                                    <a:pt x="6" y="32"/>
                                    <a:pt x="6" y="34"/>
                                  </a:cubicBezTo>
                                  <a:cubicBezTo>
                                    <a:pt x="6" y="36"/>
                                    <a:pt x="6" y="37"/>
                                    <a:pt x="7" y="39"/>
                                  </a:cubicBezTo>
                                  <a:cubicBezTo>
                                    <a:pt x="7" y="40"/>
                                    <a:pt x="7" y="41"/>
                                    <a:pt x="8" y="42"/>
                                  </a:cubicBezTo>
                                  <a:cubicBezTo>
                                    <a:pt x="8" y="43"/>
                                    <a:pt x="9" y="44"/>
                                    <a:pt x="10" y="45"/>
                                  </a:cubicBezTo>
                                  <a:cubicBezTo>
                                    <a:pt x="11" y="46"/>
                                    <a:pt x="12" y="47"/>
                                    <a:pt x="14" y="48"/>
                                  </a:cubicBezTo>
                                  <a:cubicBezTo>
                                    <a:pt x="15" y="48"/>
                                    <a:pt x="17" y="49"/>
                                    <a:pt x="19" y="49"/>
                                  </a:cubicBezTo>
                                  <a:cubicBezTo>
                                    <a:pt x="22" y="49"/>
                                    <a:pt x="25" y="48"/>
                                    <a:pt x="27" y="46"/>
                                  </a:cubicBezTo>
                                  <a:cubicBezTo>
                                    <a:pt x="29" y="44"/>
                                    <a:pt x="31" y="41"/>
                                    <a:pt x="31" y="38"/>
                                  </a:cubicBezTo>
                                  <a:lnTo>
                                    <a:pt x="37" y="38"/>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3" name="Freeform 103"/>
                          <wps:cNvSpPr>
                            <a:spLocks noEditPoints="1"/>
                          </wps:cNvSpPr>
                          <wps:spPr bwMode="auto">
                            <a:xfrm>
                              <a:off x="2756565" y="1264742"/>
                              <a:ext cx="73699" cy="108431"/>
                            </a:xfrm>
                            <a:custGeom>
                              <a:avLst/>
                              <a:gdLst>
                                <a:gd name="T0" fmla="*/ 37 w 37"/>
                                <a:gd name="T1" fmla="*/ 27 h 54"/>
                                <a:gd name="T2" fmla="*/ 37 w 37"/>
                                <a:gd name="T3" fmla="*/ 34 h 54"/>
                                <a:gd name="T4" fmla="*/ 36 w 37"/>
                                <a:gd name="T5" fmla="*/ 40 h 54"/>
                                <a:gd name="T6" fmla="*/ 35 w 37"/>
                                <a:gd name="T7" fmla="*/ 44 h 54"/>
                                <a:gd name="T8" fmla="*/ 32 w 37"/>
                                <a:gd name="T9" fmla="*/ 48 h 54"/>
                                <a:gd name="T10" fmla="*/ 26 w 37"/>
                                <a:gd name="T11" fmla="*/ 52 h 54"/>
                                <a:gd name="T12" fmla="*/ 19 w 37"/>
                                <a:gd name="T13" fmla="*/ 54 h 54"/>
                                <a:gd name="T14" fmla="*/ 5 w 37"/>
                                <a:gd name="T15" fmla="*/ 48 h 54"/>
                                <a:gd name="T16" fmla="*/ 3 w 37"/>
                                <a:gd name="T17" fmla="*/ 44 h 54"/>
                                <a:gd name="T18" fmla="*/ 1 w 37"/>
                                <a:gd name="T19" fmla="*/ 40 h 54"/>
                                <a:gd name="T20" fmla="*/ 0 w 37"/>
                                <a:gd name="T21" fmla="*/ 34 h 54"/>
                                <a:gd name="T22" fmla="*/ 0 w 37"/>
                                <a:gd name="T23" fmla="*/ 27 h 54"/>
                                <a:gd name="T24" fmla="*/ 0 w 37"/>
                                <a:gd name="T25" fmla="*/ 20 h 54"/>
                                <a:gd name="T26" fmla="*/ 1 w 37"/>
                                <a:gd name="T27" fmla="*/ 14 h 54"/>
                                <a:gd name="T28" fmla="*/ 3 w 37"/>
                                <a:gd name="T29" fmla="*/ 10 h 54"/>
                                <a:gd name="T30" fmla="*/ 5 w 37"/>
                                <a:gd name="T31" fmla="*/ 6 h 54"/>
                                <a:gd name="T32" fmla="*/ 19 w 37"/>
                                <a:gd name="T33" fmla="*/ 0 h 54"/>
                                <a:gd name="T34" fmla="*/ 32 w 37"/>
                                <a:gd name="T35" fmla="*/ 6 h 54"/>
                                <a:gd name="T36" fmla="*/ 35 w 37"/>
                                <a:gd name="T37" fmla="*/ 10 h 54"/>
                                <a:gd name="T38" fmla="*/ 36 w 37"/>
                                <a:gd name="T39" fmla="*/ 14 h 54"/>
                                <a:gd name="T40" fmla="*/ 37 w 37"/>
                                <a:gd name="T41" fmla="*/ 20 h 54"/>
                                <a:gd name="T42" fmla="*/ 37 w 37"/>
                                <a:gd name="T43" fmla="*/ 27 h 54"/>
                                <a:gd name="T44" fmla="*/ 32 w 37"/>
                                <a:gd name="T45" fmla="*/ 27 h 54"/>
                                <a:gd name="T46" fmla="*/ 31 w 37"/>
                                <a:gd name="T47" fmla="*/ 20 h 54"/>
                                <a:gd name="T48" fmla="*/ 31 w 37"/>
                                <a:gd name="T49" fmla="*/ 15 h 54"/>
                                <a:gd name="T50" fmla="*/ 30 w 37"/>
                                <a:gd name="T51" fmla="*/ 12 h 54"/>
                                <a:gd name="T52" fmla="*/ 28 w 37"/>
                                <a:gd name="T53" fmla="*/ 9 h 54"/>
                                <a:gd name="T54" fmla="*/ 24 w 37"/>
                                <a:gd name="T55" fmla="*/ 6 h 54"/>
                                <a:gd name="T56" fmla="*/ 19 w 37"/>
                                <a:gd name="T57" fmla="*/ 5 h 54"/>
                                <a:gd name="T58" fmla="*/ 14 w 37"/>
                                <a:gd name="T59" fmla="*/ 6 h 54"/>
                                <a:gd name="T60" fmla="*/ 10 w 37"/>
                                <a:gd name="T61" fmla="*/ 9 h 54"/>
                                <a:gd name="T62" fmla="*/ 8 w 37"/>
                                <a:gd name="T63" fmla="*/ 12 h 54"/>
                                <a:gd name="T64" fmla="*/ 7 w 37"/>
                                <a:gd name="T65" fmla="*/ 15 h 54"/>
                                <a:gd name="T66" fmla="*/ 6 w 37"/>
                                <a:gd name="T67" fmla="*/ 20 h 54"/>
                                <a:gd name="T68" fmla="*/ 6 w 37"/>
                                <a:gd name="T69" fmla="*/ 27 h 54"/>
                                <a:gd name="T70" fmla="*/ 6 w 37"/>
                                <a:gd name="T71" fmla="*/ 34 h 54"/>
                                <a:gd name="T72" fmla="*/ 7 w 37"/>
                                <a:gd name="T73" fmla="*/ 39 h 54"/>
                                <a:gd name="T74" fmla="*/ 8 w 37"/>
                                <a:gd name="T75" fmla="*/ 42 h 54"/>
                                <a:gd name="T76" fmla="*/ 10 w 37"/>
                                <a:gd name="T77" fmla="*/ 45 h 54"/>
                                <a:gd name="T78" fmla="*/ 14 w 37"/>
                                <a:gd name="T79" fmla="*/ 48 h 54"/>
                                <a:gd name="T80" fmla="*/ 19 w 37"/>
                                <a:gd name="T81" fmla="*/ 49 h 54"/>
                                <a:gd name="T82" fmla="*/ 24 w 37"/>
                                <a:gd name="T83" fmla="*/ 48 h 54"/>
                                <a:gd name="T84" fmla="*/ 28 w 37"/>
                                <a:gd name="T85" fmla="*/ 45 h 54"/>
                                <a:gd name="T86" fmla="*/ 30 w 37"/>
                                <a:gd name="T87" fmla="*/ 42 h 54"/>
                                <a:gd name="T88" fmla="*/ 31 w 37"/>
                                <a:gd name="T89" fmla="*/ 39 h 54"/>
                                <a:gd name="T90" fmla="*/ 31 w 37"/>
                                <a:gd name="T91" fmla="*/ 34 h 54"/>
                                <a:gd name="T92" fmla="*/ 32 w 37"/>
                                <a:gd name="T93"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7" h="54">
                                  <a:moveTo>
                                    <a:pt x="37" y="27"/>
                                  </a:moveTo>
                                  <a:cubicBezTo>
                                    <a:pt x="37" y="30"/>
                                    <a:pt x="37" y="32"/>
                                    <a:pt x="37" y="34"/>
                                  </a:cubicBezTo>
                                  <a:cubicBezTo>
                                    <a:pt x="37" y="36"/>
                                    <a:pt x="37" y="38"/>
                                    <a:pt x="36" y="40"/>
                                  </a:cubicBezTo>
                                  <a:cubicBezTo>
                                    <a:pt x="36" y="42"/>
                                    <a:pt x="36" y="43"/>
                                    <a:pt x="35" y="44"/>
                                  </a:cubicBezTo>
                                  <a:cubicBezTo>
                                    <a:pt x="34" y="46"/>
                                    <a:pt x="33" y="47"/>
                                    <a:pt x="32" y="48"/>
                                  </a:cubicBezTo>
                                  <a:cubicBezTo>
                                    <a:pt x="30" y="50"/>
                                    <a:pt x="28" y="51"/>
                                    <a:pt x="26" y="52"/>
                                  </a:cubicBezTo>
                                  <a:cubicBezTo>
                                    <a:pt x="24" y="53"/>
                                    <a:pt x="21" y="54"/>
                                    <a:pt x="19" y="54"/>
                                  </a:cubicBezTo>
                                  <a:cubicBezTo>
                                    <a:pt x="13" y="54"/>
                                    <a:pt x="9" y="52"/>
                                    <a:pt x="5" y="48"/>
                                  </a:cubicBezTo>
                                  <a:cubicBezTo>
                                    <a:pt x="4" y="47"/>
                                    <a:pt x="3" y="46"/>
                                    <a:pt x="3" y="44"/>
                                  </a:cubicBezTo>
                                  <a:cubicBezTo>
                                    <a:pt x="2" y="43"/>
                                    <a:pt x="1" y="42"/>
                                    <a:pt x="1" y="40"/>
                                  </a:cubicBezTo>
                                  <a:cubicBezTo>
                                    <a:pt x="1" y="38"/>
                                    <a:pt x="1" y="36"/>
                                    <a:pt x="0" y="34"/>
                                  </a:cubicBezTo>
                                  <a:cubicBezTo>
                                    <a:pt x="0" y="32"/>
                                    <a:pt x="0" y="30"/>
                                    <a:pt x="0" y="27"/>
                                  </a:cubicBezTo>
                                  <a:cubicBezTo>
                                    <a:pt x="0" y="24"/>
                                    <a:pt x="0" y="22"/>
                                    <a:pt x="0" y="20"/>
                                  </a:cubicBezTo>
                                  <a:cubicBezTo>
                                    <a:pt x="1" y="18"/>
                                    <a:pt x="1" y="16"/>
                                    <a:pt x="1" y="14"/>
                                  </a:cubicBezTo>
                                  <a:cubicBezTo>
                                    <a:pt x="1" y="12"/>
                                    <a:pt x="2" y="11"/>
                                    <a:pt x="3" y="10"/>
                                  </a:cubicBezTo>
                                  <a:cubicBezTo>
                                    <a:pt x="3" y="8"/>
                                    <a:pt x="4" y="7"/>
                                    <a:pt x="5" y="6"/>
                                  </a:cubicBezTo>
                                  <a:cubicBezTo>
                                    <a:pt x="9" y="2"/>
                                    <a:pt x="13" y="0"/>
                                    <a:pt x="19" y="0"/>
                                  </a:cubicBezTo>
                                  <a:cubicBezTo>
                                    <a:pt x="24" y="0"/>
                                    <a:pt x="29" y="2"/>
                                    <a:pt x="32" y="6"/>
                                  </a:cubicBezTo>
                                  <a:cubicBezTo>
                                    <a:pt x="33" y="7"/>
                                    <a:pt x="34" y="8"/>
                                    <a:pt x="35" y="10"/>
                                  </a:cubicBezTo>
                                  <a:cubicBezTo>
                                    <a:pt x="36" y="11"/>
                                    <a:pt x="36" y="12"/>
                                    <a:pt x="36" y="14"/>
                                  </a:cubicBezTo>
                                  <a:cubicBezTo>
                                    <a:pt x="37" y="16"/>
                                    <a:pt x="37" y="18"/>
                                    <a:pt x="37" y="20"/>
                                  </a:cubicBezTo>
                                  <a:cubicBezTo>
                                    <a:pt x="37" y="22"/>
                                    <a:pt x="37" y="24"/>
                                    <a:pt x="37" y="27"/>
                                  </a:cubicBezTo>
                                  <a:close/>
                                  <a:moveTo>
                                    <a:pt x="32" y="27"/>
                                  </a:moveTo>
                                  <a:cubicBezTo>
                                    <a:pt x="32" y="24"/>
                                    <a:pt x="31" y="22"/>
                                    <a:pt x="31" y="20"/>
                                  </a:cubicBezTo>
                                  <a:cubicBezTo>
                                    <a:pt x="31" y="18"/>
                                    <a:pt x="31" y="17"/>
                                    <a:pt x="31" y="15"/>
                                  </a:cubicBezTo>
                                  <a:cubicBezTo>
                                    <a:pt x="31" y="14"/>
                                    <a:pt x="30" y="13"/>
                                    <a:pt x="30" y="12"/>
                                  </a:cubicBezTo>
                                  <a:cubicBezTo>
                                    <a:pt x="29" y="11"/>
                                    <a:pt x="29" y="10"/>
                                    <a:pt x="28" y="9"/>
                                  </a:cubicBezTo>
                                  <a:cubicBezTo>
                                    <a:pt x="27" y="8"/>
                                    <a:pt x="25" y="7"/>
                                    <a:pt x="24" y="6"/>
                                  </a:cubicBezTo>
                                  <a:cubicBezTo>
                                    <a:pt x="22" y="6"/>
                                    <a:pt x="20" y="5"/>
                                    <a:pt x="19" y="5"/>
                                  </a:cubicBezTo>
                                  <a:cubicBezTo>
                                    <a:pt x="17" y="5"/>
                                    <a:pt x="15" y="6"/>
                                    <a:pt x="14" y="6"/>
                                  </a:cubicBezTo>
                                  <a:cubicBezTo>
                                    <a:pt x="12" y="7"/>
                                    <a:pt x="11" y="8"/>
                                    <a:pt x="10" y="9"/>
                                  </a:cubicBezTo>
                                  <a:cubicBezTo>
                                    <a:pt x="9" y="10"/>
                                    <a:pt x="8" y="11"/>
                                    <a:pt x="8" y="12"/>
                                  </a:cubicBezTo>
                                  <a:cubicBezTo>
                                    <a:pt x="7" y="13"/>
                                    <a:pt x="7" y="14"/>
                                    <a:pt x="7" y="15"/>
                                  </a:cubicBezTo>
                                  <a:cubicBezTo>
                                    <a:pt x="6" y="17"/>
                                    <a:pt x="6" y="18"/>
                                    <a:pt x="6" y="20"/>
                                  </a:cubicBezTo>
                                  <a:cubicBezTo>
                                    <a:pt x="6" y="22"/>
                                    <a:pt x="6" y="24"/>
                                    <a:pt x="6" y="27"/>
                                  </a:cubicBezTo>
                                  <a:cubicBezTo>
                                    <a:pt x="6" y="30"/>
                                    <a:pt x="6" y="32"/>
                                    <a:pt x="6" y="34"/>
                                  </a:cubicBezTo>
                                  <a:cubicBezTo>
                                    <a:pt x="6" y="36"/>
                                    <a:pt x="6" y="37"/>
                                    <a:pt x="7" y="39"/>
                                  </a:cubicBezTo>
                                  <a:cubicBezTo>
                                    <a:pt x="7" y="40"/>
                                    <a:pt x="7" y="41"/>
                                    <a:pt x="8" y="42"/>
                                  </a:cubicBezTo>
                                  <a:cubicBezTo>
                                    <a:pt x="8" y="43"/>
                                    <a:pt x="9" y="44"/>
                                    <a:pt x="10" y="45"/>
                                  </a:cubicBezTo>
                                  <a:cubicBezTo>
                                    <a:pt x="11" y="46"/>
                                    <a:pt x="12" y="47"/>
                                    <a:pt x="14" y="48"/>
                                  </a:cubicBezTo>
                                  <a:cubicBezTo>
                                    <a:pt x="15" y="48"/>
                                    <a:pt x="17" y="49"/>
                                    <a:pt x="19" y="49"/>
                                  </a:cubicBezTo>
                                  <a:cubicBezTo>
                                    <a:pt x="20" y="49"/>
                                    <a:pt x="22" y="48"/>
                                    <a:pt x="24" y="48"/>
                                  </a:cubicBezTo>
                                  <a:cubicBezTo>
                                    <a:pt x="25" y="47"/>
                                    <a:pt x="27" y="46"/>
                                    <a:pt x="28" y="45"/>
                                  </a:cubicBezTo>
                                  <a:cubicBezTo>
                                    <a:pt x="29" y="44"/>
                                    <a:pt x="29" y="43"/>
                                    <a:pt x="30" y="42"/>
                                  </a:cubicBezTo>
                                  <a:cubicBezTo>
                                    <a:pt x="30" y="41"/>
                                    <a:pt x="31" y="40"/>
                                    <a:pt x="31" y="39"/>
                                  </a:cubicBezTo>
                                  <a:cubicBezTo>
                                    <a:pt x="31" y="37"/>
                                    <a:pt x="31" y="36"/>
                                    <a:pt x="31" y="34"/>
                                  </a:cubicBezTo>
                                  <a:cubicBezTo>
                                    <a:pt x="31" y="32"/>
                                    <a:pt x="32" y="30"/>
                                    <a:pt x="32" y="27"/>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4" name="Freeform 104"/>
                          <wps:cNvSpPr>
                            <a:spLocks/>
                          </wps:cNvSpPr>
                          <wps:spPr bwMode="auto">
                            <a:xfrm>
                              <a:off x="2894645" y="1266436"/>
                              <a:ext cx="78782" cy="105042"/>
                            </a:xfrm>
                            <a:custGeom>
                              <a:avLst/>
                              <a:gdLst>
                                <a:gd name="T0" fmla="*/ 81 w 93"/>
                                <a:gd name="T1" fmla="*/ 124 h 124"/>
                                <a:gd name="T2" fmla="*/ 14 w 93"/>
                                <a:gd name="T3" fmla="*/ 24 h 124"/>
                                <a:gd name="T4" fmla="*/ 14 w 93"/>
                                <a:gd name="T5" fmla="*/ 124 h 124"/>
                                <a:gd name="T6" fmla="*/ 0 w 93"/>
                                <a:gd name="T7" fmla="*/ 124 h 124"/>
                                <a:gd name="T8" fmla="*/ 0 w 93"/>
                                <a:gd name="T9" fmla="*/ 0 h 124"/>
                                <a:gd name="T10" fmla="*/ 14 w 93"/>
                                <a:gd name="T11" fmla="*/ 0 h 124"/>
                                <a:gd name="T12" fmla="*/ 81 w 93"/>
                                <a:gd name="T13" fmla="*/ 100 h 124"/>
                                <a:gd name="T14" fmla="*/ 81 w 93"/>
                                <a:gd name="T15" fmla="*/ 0 h 124"/>
                                <a:gd name="T16" fmla="*/ 93 w 93"/>
                                <a:gd name="T17" fmla="*/ 0 h 124"/>
                                <a:gd name="T18" fmla="*/ 93 w 93"/>
                                <a:gd name="T19" fmla="*/ 124 h 124"/>
                                <a:gd name="T20" fmla="*/ 81 w 93"/>
                                <a:gd name="T21" fmla="*/ 124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3" h="124">
                                  <a:moveTo>
                                    <a:pt x="81" y="124"/>
                                  </a:moveTo>
                                  <a:lnTo>
                                    <a:pt x="14" y="24"/>
                                  </a:lnTo>
                                  <a:lnTo>
                                    <a:pt x="14" y="124"/>
                                  </a:lnTo>
                                  <a:lnTo>
                                    <a:pt x="0" y="124"/>
                                  </a:lnTo>
                                  <a:lnTo>
                                    <a:pt x="0" y="0"/>
                                  </a:lnTo>
                                  <a:lnTo>
                                    <a:pt x="14" y="0"/>
                                  </a:lnTo>
                                  <a:lnTo>
                                    <a:pt x="81" y="100"/>
                                  </a:lnTo>
                                  <a:lnTo>
                                    <a:pt x="81" y="0"/>
                                  </a:lnTo>
                                  <a:lnTo>
                                    <a:pt x="93" y="0"/>
                                  </a:lnTo>
                                  <a:lnTo>
                                    <a:pt x="93" y="124"/>
                                  </a:lnTo>
                                  <a:lnTo>
                                    <a:pt x="81"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5" name="Freeform 105"/>
                          <wps:cNvSpPr>
                            <a:spLocks/>
                          </wps:cNvSpPr>
                          <wps:spPr bwMode="auto">
                            <a:xfrm>
                              <a:off x="3033572" y="1264742"/>
                              <a:ext cx="72005" cy="108431"/>
                            </a:xfrm>
                            <a:custGeom>
                              <a:avLst/>
                              <a:gdLst>
                                <a:gd name="T0" fmla="*/ 36 w 36"/>
                                <a:gd name="T1" fmla="*/ 39 h 54"/>
                                <a:gd name="T2" fmla="*/ 35 w 36"/>
                                <a:gd name="T3" fmla="*/ 45 h 54"/>
                                <a:gd name="T4" fmla="*/ 31 w 36"/>
                                <a:gd name="T5" fmla="*/ 50 h 54"/>
                                <a:gd name="T6" fmla="*/ 25 w 36"/>
                                <a:gd name="T7" fmla="*/ 53 h 54"/>
                                <a:gd name="T8" fmla="*/ 18 w 36"/>
                                <a:gd name="T9" fmla="*/ 54 h 54"/>
                                <a:gd name="T10" fmla="*/ 8 w 36"/>
                                <a:gd name="T11" fmla="*/ 52 h 54"/>
                                <a:gd name="T12" fmla="*/ 0 w 36"/>
                                <a:gd name="T13" fmla="*/ 47 h 54"/>
                                <a:gd name="T14" fmla="*/ 4 w 36"/>
                                <a:gd name="T15" fmla="*/ 43 h 54"/>
                                <a:gd name="T16" fmla="*/ 10 w 36"/>
                                <a:gd name="T17" fmla="*/ 47 h 54"/>
                                <a:gd name="T18" fmla="*/ 18 w 36"/>
                                <a:gd name="T19" fmla="*/ 49 h 54"/>
                                <a:gd name="T20" fmla="*/ 27 w 36"/>
                                <a:gd name="T21" fmla="*/ 46 h 54"/>
                                <a:gd name="T22" fmla="*/ 30 w 36"/>
                                <a:gd name="T23" fmla="*/ 39 h 54"/>
                                <a:gd name="T24" fmla="*/ 30 w 36"/>
                                <a:gd name="T25" fmla="*/ 35 h 54"/>
                                <a:gd name="T26" fmla="*/ 28 w 36"/>
                                <a:gd name="T27" fmla="*/ 32 h 54"/>
                                <a:gd name="T28" fmla="*/ 25 w 36"/>
                                <a:gd name="T29" fmla="*/ 31 h 54"/>
                                <a:gd name="T30" fmla="*/ 21 w 36"/>
                                <a:gd name="T31" fmla="*/ 30 h 54"/>
                                <a:gd name="T32" fmla="*/ 15 w 36"/>
                                <a:gd name="T33" fmla="*/ 29 h 54"/>
                                <a:gd name="T34" fmla="*/ 5 w 36"/>
                                <a:gd name="T35" fmla="*/ 25 h 54"/>
                                <a:gd name="T36" fmla="*/ 1 w 36"/>
                                <a:gd name="T37" fmla="*/ 15 h 54"/>
                                <a:gd name="T38" fmla="*/ 2 w 36"/>
                                <a:gd name="T39" fmla="*/ 9 h 54"/>
                                <a:gd name="T40" fmla="*/ 6 w 36"/>
                                <a:gd name="T41" fmla="*/ 4 h 54"/>
                                <a:gd name="T42" fmla="*/ 11 w 36"/>
                                <a:gd name="T43" fmla="*/ 1 h 54"/>
                                <a:gd name="T44" fmla="*/ 18 w 36"/>
                                <a:gd name="T45" fmla="*/ 0 h 54"/>
                                <a:gd name="T46" fmla="*/ 27 w 36"/>
                                <a:gd name="T47" fmla="*/ 2 h 54"/>
                                <a:gd name="T48" fmla="*/ 34 w 36"/>
                                <a:gd name="T49" fmla="*/ 6 h 54"/>
                                <a:gd name="T50" fmla="*/ 30 w 36"/>
                                <a:gd name="T51" fmla="*/ 10 h 54"/>
                                <a:gd name="T52" fmla="*/ 25 w 36"/>
                                <a:gd name="T53" fmla="*/ 6 h 54"/>
                                <a:gd name="T54" fmla="*/ 18 w 36"/>
                                <a:gd name="T55" fmla="*/ 5 h 54"/>
                                <a:gd name="T56" fmla="*/ 10 w 36"/>
                                <a:gd name="T57" fmla="*/ 8 h 54"/>
                                <a:gd name="T58" fmla="*/ 7 w 36"/>
                                <a:gd name="T59" fmla="*/ 15 h 54"/>
                                <a:gd name="T60" fmla="*/ 9 w 36"/>
                                <a:gd name="T61" fmla="*/ 21 h 54"/>
                                <a:gd name="T62" fmla="*/ 12 w 36"/>
                                <a:gd name="T63" fmla="*/ 23 h 54"/>
                                <a:gd name="T64" fmla="*/ 16 w 36"/>
                                <a:gd name="T65" fmla="*/ 24 h 54"/>
                                <a:gd name="T66" fmla="*/ 22 w 36"/>
                                <a:gd name="T67" fmla="*/ 25 h 54"/>
                                <a:gd name="T68" fmla="*/ 25 w 36"/>
                                <a:gd name="T69" fmla="*/ 25 h 54"/>
                                <a:gd name="T70" fmla="*/ 28 w 36"/>
                                <a:gd name="T71" fmla="*/ 26 h 54"/>
                                <a:gd name="T72" fmla="*/ 30 w 36"/>
                                <a:gd name="T73" fmla="*/ 27 h 54"/>
                                <a:gd name="T74" fmla="*/ 32 w 36"/>
                                <a:gd name="T75" fmla="*/ 28 h 54"/>
                                <a:gd name="T76" fmla="*/ 36 w 36"/>
                                <a:gd name="T77" fmla="*/ 39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6" h="54">
                                  <a:moveTo>
                                    <a:pt x="36" y="39"/>
                                  </a:moveTo>
                                  <a:cubicBezTo>
                                    <a:pt x="36" y="41"/>
                                    <a:pt x="36" y="43"/>
                                    <a:pt x="35" y="45"/>
                                  </a:cubicBezTo>
                                  <a:cubicBezTo>
                                    <a:pt x="34" y="47"/>
                                    <a:pt x="33" y="48"/>
                                    <a:pt x="31" y="50"/>
                                  </a:cubicBezTo>
                                  <a:cubicBezTo>
                                    <a:pt x="29" y="51"/>
                                    <a:pt x="27" y="52"/>
                                    <a:pt x="25" y="53"/>
                                  </a:cubicBezTo>
                                  <a:cubicBezTo>
                                    <a:pt x="23" y="53"/>
                                    <a:pt x="21" y="54"/>
                                    <a:pt x="18" y="54"/>
                                  </a:cubicBezTo>
                                  <a:cubicBezTo>
                                    <a:pt x="14" y="54"/>
                                    <a:pt x="11" y="53"/>
                                    <a:pt x="8" y="52"/>
                                  </a:cubicBezTo>
                                  <a:cubicBezTo>
                                    <a:pt x="5" y="51"/>
                                    <a:pt x="2" y="49"/>
                                    <a:pt x="0" y="47"/>
                                  </a:cubicBezTo>
                                  <a:cubicBezTo>
                                    <a:pt x="4" y="43"/>
                                    <a:pt x="4" y="43"/>
                                    <a:pt x="4" y="43"/>
                                  </a:cubicBezTo>
                                  <a:cubicBezTo>
                                    <a:pt x="6" y="45"/>
                                    <a:pt x="8" y="47"/>
                                    <a:pt x="10" y="47"/>
                                  </a:cubicBezTo>
                                  <a:cubicBezTo>
                                    <a:pt x="12" y="48"/>
                                    <a:pt x="15" y="49"/>
                                    <a:pt x="18" y="49"/>
                                  </a:cubicBezTo>
                                  <a:cubicBezTo>
                                    <a:pt x="22" y="49"/>
                                    <a:pt x="25" y="48"/>
                                    <a:pt x="27" y="46"/>
                                  </a:cubicBezTo>
                                  <a:cubicBezTo>
                                    <a:pt x="29" y="44"/>
                                    <a:pt x="30" y="42"/>
                                    <a:pt x="30" y="39"/>
                                  </a:cubicBezTo>
                                  <a:cubicBezTo>
                                    <a:pt x="30" y="38"/>
                                    <a:pt x="30" y="36"/>
                                    <a:pt x="30" y="35"/>
                                  </a:cubicBezTo>
                                  <a:cubicBezTo>
                                    <a:pt x="29" y="34"/>
                                    <a:pt x="29" y="33"/>
                                    <a:pt x="28" y="32"/>
                                  </a:cubicBezTo>
                                  <a:cubicBezTo>
                                    <a:pt x="27" y="32"/>
                                    <a:pt x="26" y="31"/>
                                    <a:pt x="25" y="31"/>
                                  </a:cubicBezTo>
                                  <a:cubicBezTo>
                                    <a:pt x="24" y="30"/>
                                    <a:pt x="23" y="30"/>
                                    <a:pt x="21" y="30"/>
                                  </a:cubicBezTo>
                                  <a:cubicBezTo>
                                    <a:pt x="15" y="29"/>
                                    <a:pt x="15" y="29"/>
                                    <a:pt x="15" y="29"/>
                                  </a:cubicBezTo>
                                  <a:cubicBezTo>
                                    <a:pt x="11" y="28"/>
                                    <a:pt x="8" y="27"/>
                                    <a:pt x="5" y="25"/>
                                  </a:cubicBezTo>
                                  <a:cubicBezTo>
                                    <a:pt x="3" y="23"/>
                                    <a:pt x="1" y="19"/>
                                    <a:pt x="1" y="15"/>
                                  </a:cubicBezTo>
                                  <a:cubicBezTo>
                                    <a:pt x="1" y="13"/>
                                    <a:pt x="2" y="11"/>
                                    <a:pt x="2" y="9"/>
                                  </a:cubicBezTo>
                                  <a:cubicBezTo>
                                    <a:pt x="3" y="7"/>
                                    <a:pt x="4" y="6"/>
                                    <a:pt x="6" y="4"/>
                                  </a:cubicBezTo>
                                  <a:cubicBezTo>
                                    <a:pt x="7" y="3"/>
                                    <a:pt x="9" y="2"/>
                                    <a:pt x="11" y="1"/>
                                  </a:cubicBezTo>
                                  <a:cubicBezTo>
                                    <a:pt x="13" y="1"/>
                                    <a:pt x="15" y="0"/>
                                    <a:pt x="18" y="0"/>
                                  </a:cubicBezTo>
                                  <a:cubicBezTo>
                                    <a:pt x="21" y="0"/>
                                    <a:pt x="24" y="1"/>
                                    <a:pt x="27" y="2"/>
                                  </a:cubicBezTo>
                                  <a:cubicBezTo>
                                    <a:pt x="29" y="3"/>
                                    <a:pt x="31" y="4"/>
                                    <a:pt x="34" y="6"/>
                                  </a:cubicBezTo>
                                  <a:cubicBezTo>
                                    <a:pt x="30" y="10"/>
                                    <a:pt x="30" y="10"/>
                                    <a:pt x="30" y="10"/>
                                  </a:cubicBezTo>
                                  <a:cubicBezTo>
                                    <a:pt x="28" y="8"/>
                                    <a:pt x="27" y="7"/>
                                    <a:pt x="25" y="6"/>
                                  </a:cubicBezTo>
                                  <a:cubicBezTo>
                                    <a:pt x="23" y="6"/>
                                    <a:pt x="21" y="5"/>
                                    <a:pt x="18" y="5"/>
                                  </a:cubicBezTo>
                                  <a:cubicBezTo>
                                    <a:pt x="14" y="5"/>
                                    <a:pt x="12" y="6"/>
                                    <a:pt x="10" y="8"/>
                                  </a:cubicBezTo>
                                  <a:cubicBezTo>
                                    <a:pt x="8" y="10"/>
                                    <a:pt x="7" y="12"/>
                                    <a:pt x="7" y="15"/>
                                  </a:cubicBezTo>
                                  <a:cubicBezTo>
                                    <a:pt x="7" y="18"/>
                                    <a:pt x="8" y="20"/>
                                    <a:pt x="9" y="21"/>
                                  </a:cubicBezTo>
                                  <a:cubicBezTo>
                                    <a:pt x="10" y="22"/>
                                    <a:pt x="11" y="22"/>
                                    <a:pt x="12" y="23"/>
                                  </a:cubicBezTo>
                                  <a:cubicBezTo>
                                    <a:pt x="14" y="23"/>
                                    <a:pt x="15" y="24"/>
                                    <a:pt x="16" y="24"/>
                                  </a:cubicBezTo>
                                  <a:cubicBezTo>
                                    <a:pt x="22" y="25"/>
                                    <a:pt x="22" y="25"/>
                                    <a:pt x="22" y="25"/>
                                  </a:cubicBezTo>
                                  <a:cubicBezTo>
                                    <a:pt x="23" y="25"/>
                                    <a:pt x="24" y="25"/>
                                    <a:pt x="25" y="25"/>
                                  </a:cubicBezTo>
                                  <a:cubicBezTo>
                                    <a:pt x="26" y="26"/>
                                    <a:pt x="27" y="26"/>
                                    <a:pt x="28" y="26"/>
                                  </a:cubicBezTo>
                                  <a:cubicBezTo>
                                    <a:pt x="29" y="26"/>
                                    <a:pt x="29" y="27"/>
                                    <a:pt x="30" y="27"/>
                                  </a:cubicBezTo>
                                  <a:cubicBezTo>
                                    <a:pt x="30" y="27"/>
                                    <a:pt x="31" y="28"/>
                                    <a:pt x="32" y="28"/>
                                  </a:cubicBezTo>
                                  <a:cubicBezTo>
                                    <a:pt x="34" y="31"/>
                                    <a:pt x="36" y="34"/>
                                    <a:pt x="36" y="39"/>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6" name="Freeform 106"/>
                          <wps:cNvSpPr>
                            <a:spLocks/>
                          </wps:cNvSpPr>
                          <wps:spPr bwMode="auto">
                            <a:xfrm>
                              <a:off x="3165722" y="1266436"/>
                              <a:ext cx="73699" cy="106736"/>
                            </a:xfrm>
                            <a:custGeom>
                              <a:avLst/>
                              <a:gdLst>
                                <a:gd name="T0" fmla="*/ 37 w 37"/>
                                <a:gd name="T1" fmla="*/ 35 h 53"/>
                                <a:gd name="T2" fmla="*/ 35 w 37"/>
                                <a:gd name="T3" fmla="*/ 42 h 53"/>
                                <a:gd name="T4" fmla="*/ 32 w 37"/>
                                <a:gd name="T5" fmla="*/ 48 h 53"/>
                                <a:gd name="T6" fmla="*/ 26 w 37"/>
                                <a:gd name="T7" fmla="*/ 51 h 53"/>
                                <a:gd name="T8" fmla="*/ 18 w 37"/>
                                <a:gd name="T9" fmla="*/ 53 h 53"/>
                                <a:gd name="T10" fmla="*/ 11 w 37"/>
                                <a:gd name="T11" fmla="*/ 51 h 53"/>
                                <a:gd name="T12" fmla="*/ 5 w 37"/>
                                <a:gd name="T13" fmla="*/ 48 h 53"/>
                                <a:gd name="T14" fmla="*/ 1 w 37"/>
                                <a:gd name="T15" fmla="*/ 42 h 53"/>
                                <a:gd name="T16" fmla="*/ 0 w 37"/>
                                <a:gd name="T17" fmla="*/ 35 h 53"/>
                                <a:gd name="T18" fmla="*/ 0 w 37"/>
                                <a:gd name="T19" fmla="*/ 0 h 53"/>
                                <a:gd name="T20" fmla="*/ 6 w 37"/>
                                <a:gd name="T21" fmla="*/ 0 h 53"/>
                                <a:gd name="T22" fmla="*/ 6 w 37"/>
                                <a:gd name="T23" fmla="*/ 34 h 53"/>
                                <a:gd name="T24" fmla="*/ 7 w 37"/>
                                <a:gd name="T25" fmla="*/ 40 h 53"/>
                                <a:gd name="T26" fmla="*/ 9 w 37"/>
                                <a:gd name="T27" fmla="*/ 44 h 53"/>
                                <a:gd name="T28" fmla="*/ 13 w 37"/>
                                <a:gd name="T29" fmla="*/ 47 h 53"/>
                                <a:gd name="T30" fmla="*/ 18 w 37"/>
                                <a:gd name="T31" fmla="*/ 48 h 53"/>
                                <a:gd name="T32" fmla="*/ 24 w 37"/>
                                <a:gd name="T33" fmla="*/ 47 h 53"/>
                                <a:gd name="T34" fmla="*/ 28 w 37"/>
                                <a:gd name="T35" fmla="*/ 44 h 53"/>
                                <a:gd name="T36" fmla="*/ 30 w 37"/>
                                <a:gd name="T37" fmla="*/ 40 h 53"/>
                                <a:gd name="T38" fmla="*/ 31 w 37"/>
                                <a:gd name="T39" fmla="*/ 34 h 53"/>
                                <a:gd name="T40" fmla="*/ 31 w 37"/>
                                <a:gd name="T41" fmla="*/ 0 h 53"/>
                                <a:gd name="T42" fmla="*/ 37 w 37"/>
                                <a:gd name="T43" fmla="*/ 0 h 53"/>
                                <a:gd name="T44" fmla="*/ 37 w 37"/>
                                <a:gd name="T45" fmla="*/ 35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7" h="53">
                                  <a:moveTo>
                                    <a:pt x="37" y="35"/>
                                  </a:moveTo>
                                  <a:cubicBezTo>
                                    <a:pt x="37" y="38"/>
                                    <a:pt x="36" y="40"/>
                                    <a:pt x="35" y="42"/>
                                  </a:cubicBezTo>
                                  <a:cubicBezTo>
                                    <a:pt x="34" y="44"/>
                                    <a:pt x="33" y="46"/>
                                    <a:pt x="32" y="48"/>
                                  </a:cubicBezTo>
                                  <a:cubicBezTo>
                                    <a:pt x="30" y="49"/>
                                    <a:pt x="28" y="51"/>
                                    <a:pt x="26" y="51"/>
                                  </a:cubicBezTo>
                                  <a:cubicBezTo>
                                    <a:pt x="23" y="52"/>
                                    <a:pt x="21" y="53"/>
                                    <a:pt x="18" y="53"/>
                                  </a:cubicBezTo>
                                  <a:cubicBezTo>
                                    <a:pt x="16" y="53"/>
                                    <a:pt x="13" y="52"/>
                                    <a:pt x="11" y="51"/>
                                  </a:cubicBezTo>
                                  <a:cubicBezTo>
                                    <a:pt x="9" y="51"/>
                                    <a:pt x="7" y="49"/>
                                    <a:pt x="5" y="48"/>
                                  </a:cubicBezTo>
                                  <a:cubicBezTo>
                                    <a:pt x="4" y="46"/>
                                    <a:pt x="2" y="44"/>
                                    <a:pt x="1" y="42"/>
                                  </a:cubicBezTo>
                                  <a:cubicBezTo>
                                    <a:pt x="1" y="40"/>
                                    <a:pt x="0" y="38"/>
                                    <a:pt x="0" y="35"/>
                                  </a:cubicBezTo>
                                  <a:cubicBezTo>
                                    <a:pt x="0" y="0"/>
                                    <a:pt x="0" y="0"/>
                                    <a:pt x="0" y="0"/>
                                  </a:cubicBezTo>
                                  <a:cubicBezTo>
                                    <a:pt x="6" y="0"/>
                                    <a:pt x="6" y="0"/>
                                    <a:pt x="6" y="0"/>
                                  </a:cubicBezTo>
                                  <a:cubicBezTo>
                                    <a:pt x="6" y="34"/>
                                    <a:pt x="6" y="34"/>
                                    <a:pt x="6" y="34"/>
                                  </a:cubicBezTo>
                                  <a:cubicBezTo>
                                    <a:pt x="6" y="37"/>
                                    <a:pt x="6" y="38"/>
                                    <a:pt x="7" y="40"/>
                                  </a:cubicBezTo>
                                  <a:cubicBezTo>
                                    <a:pt x="7" y="42"/>
                                    <a:pt x="8" y="43"/>
                                    <a:pt x="9" y="44"/>
                                  </a:cubicBezTo>
                                  <a:cubicBezTo>
                                    <a:pt x="10" y="45"/>
                                    <a:pt x="12" y="46"/>
                                    <a:pt x="13" y="47"/>
                                  </a:cubicBezTo>
                                  <a:cubicBezTo>
                                    <a:pt x="15" y="47"/>
                                    <a:pt x="16" y="48"/>
                                    <a:pt x="18" y="48"/>
                                  </a:cubicBezTo>
                                  <a:cubicBezTo>
                                    <a:pt x="20" y="48"/>
                                    <a:pt x="22" y="47"/>
                                    <a:pt x="24" y="47"/>
                                  </a:cubicBezTo>
                                  <a:cubicBezTo>
                                    <a:pt x="25" y="46"/>
                                    <a:pt x="27" y="45"/>
                                    <a:pt x="28" y="44"/>
                                  </a:cubicBezTo>
                                  <a:cubicBezTo>
                                    <a:pt x="29" y="43"/>
                                    <a:pt x="30" y="42"/>
                                    <a:pt x="30" y="40"/>
                                  </a:cubicBezTo>
                                  <a:cubicBezTo>
                                    <a:pt x="31" y="38"/>
                                    <a:pt x="31" y="37"/>
                                    <a:pt x="31" y="34"/>
                                  </a:cubicBezTo>
                                  <a:cubicBezTo>
                                    <a:pt x="31" y="0"/>
                                    <a:pt x="31" y="0"/>
                                    <a:pt x="31" y="0"/>
                                  </a:cubicBezTo>
                                  <a:cubicBezTo>
                                    <a:pt x="37" y="0"/>
                                    <a:pt x="37" y="0"/>
                                    <a:pt x="37" y="0"/>
                                  </a:cubicBezTo>
                                  <a:lnTo>
                                    <a:pt x="37" y="35"/>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7" name="Freeform 107"/>
                          <wps:cNvSpPr>
                            <a:spLocks/>
                          </wps:cNvSpPr>
                          <wps:spPr bwMode="auto">
                            <a:xfrm>
                              <a:off x="3305495" y="1266436"/>
                              <a:ext cx="66922" cy="105042"/>
                            </a:xfrm>
                            <a:custGeom>
                              <a:avLst/>
                              <a:gdLst>
                                <a:gd name="T0" fmla="*/ 0 w 79"/>
                                <a:gd name="T1" fmla="*/ 124 h 124"/>
                                <a:gd name="T2" fmla="*/ 0 w 79"/>
                                <a:gd name="T3" fmla="*/ 0 h 124"/>
                                <a:gd name="T4" fmla="*/ 15 w 79"/>
                                <a:gd name="T5" fmla="*/ 0 h 124"/>
                                <a:gd name="T6" fmla="*/ 15 w 79"/>
                                <a:gd name="T7" fmla="*/ 112 h 124"/>
                                <a:gd name="T8" fmla="*/ 79 w 79"/>
                                <a:gd name="T9" fmla="*/ 112 h 124"/>
                                <a:gd name="T10" fmla="*/ 79 w 79"/>
                                <a:gd name="T11" fmla="*/ 124 h 124"/>
                                <a:gd name="T12" fmla="*/ 0 w 79"/>
                                <a:gd name="T13" fmla="*/ 124 h 124"/>
                              </a:gdLst>
                              <a:ahLst/>
                              <a:cxnLst>
                                <a:cxn ang="0">
                                  <a:pos x="T0" y="T1"/>
                                </a:cxn>
                                <a:cxn ang="0">
                                  <a:pos x="T2" y="T3"/>
                                </a:cxn>
                                <a:cxn ang="0">
                                  <a:pos x="T4" y="T5"/>
                                </a:cxn>
                                <a:cxn ang="0">
                                  <a:pos x="T6" y="T7"/>
                                </a:cxn>
                                <a:cxn ang="0">
                                  <a:pos x="T8" y="T9"/>
                                </a:cxn>
                                <a:cxn ang="0">
                                  <a:pos x="T10" y="T11"/>
                                </a:cxn>
                                <a:cxn ang="0">
                                  <a:pos x="T12" y="T13"/>
                                </a:cxn>
                              </a:cxnLst>
                              <a:rect l="0" t="0" r="r" b="b"/>
                              <a:pathLst>
                                <a:path w="79" h="124">
                                  <a:moveTo>
                                    <a:pt x="0" y="124"/>
                                  </a:moveTo>
                                  <a:lnTo>
                                    <a:pt x="0" y="0"/>
                                  </a:lnTo>
                                  <a:lnTo>
                                    <a:pt x="15" y="0"/>
                                  </a:lnTo>
                                  <a:lnTo>
                                    <a:pt x="15" y="112"/>
                                  </a:lnTo>
                                  <a:lnTo>
                                    <a:pt x="79" y="112"/>
                                  </a:lnTo>
                                  <a:lnTo>
                                    <a:pt x="79" y="124"/>
                                  </a:lnTo>
                                  <a:lnTo>
                                    <a:pt x="0"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8" name="Freeform 108"/>
                          <wps:cNvSpPr>
                            <a:spLocks/>
                          </wps:cNvSpPr>
                          <wps:spPr bwMode="auto">
                            <a:xfrm>
                              <a:off x="3406302" y="1266436"/>
                              <a:ext cx="72005" cy="105042"/>
                            </a:xfrm>
                            <a:custGeom>
                              <a:avLst/>
                              <a:gdLst>
                                <a:gd name="T0" fmla="*/ 50 w 85"/>
                                <a:gd name="T1" fmla="*/ 12 h 124"/>
                                <a:gd name="T2" fmla="*/ 50 w 85"/>
                                <a:gd name="T3" fmla="*/ 124 h 124"/>
                                <a:gd name="T4" fmla="*/ 38 w 85"/>
                                <a:gd name="T5" fmla="*/ 124 h 124"/>
                                <a:gd name="T6" fmla="*/ 38 w 85"/>
                                <a:gd name="T7" fmla="*/ 12 h 124"/>
                                <a:gd name="T8" fmla="*/ 0 w 85"/>
                                <a:gd name="T9" fmla="*/ 12 h 124"/>
                                <a:gd name="T10" fmla="*/ 0 w 85"/>
                                <a:gd name="T11" fmla="*/ 0 h 124"/>
                                <a:gd name="T12" fmla="*/ 85 w 85"/>
                                <a:gd name="T13" fmla="*/ 0 h 124"/>
                                <a:gd name="T14" fmla="*/ 85 w 85"/>
                                <a:gd name="T15" fmla="*/ 12 h 124"/>
                                <a:gd name="T16" fmla="*/ 50 w 85"/>
                                <a:gd name="T17" fmla="*/ 12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 h="124">
                                  <a:moveTo>
                                    <a:pt x="50" y="12"/>
                                  </a:moveTo>
                                  <a:lnTo>
                                    <a:pt x="50" y="124"/>
                                  </a:lnTo>
                                  <a:lnTo>
                                    <a:pt x="38" y="124"/>
                                  </a:lnTo>
                                  <a:lnTo>
                                    <a:pt x="38" y="12"/>
                                  </a:lnTo>
                                  <a:lnTo>
                                    <a:pt x="0" y="12"/>
                                  </a:lnTo>
                                  <a:lnTo>
                                    <a:pt x="0" y="0"/>
                                  </a:lnTo>
                                  <a:lnTo>
                                    <a:pt x="85" y="0"/>
                                  </a:lnTo>
                                  <a:lnTo>
                                    <a:pt x="85" y="12"/>
                                  </a:lnTo>
                                  <a:lnTo>
                                    <a:pt x="50" y="12"/>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09" name="Rectangle 109"/>
                          <wps:cNvSpPr>
                            <a:spLocks noChangeArrowheads="1"/>
                          </wps:cNvSpPr>
                          <wps:spPr bwMode="auto">
                            <a:xfrm>
                              <a:off x="3536758" y="1266436"/>
                              <a:ext cx="11860" cy="105042"/>
                            </a:xfrm>
                            <a:prstGeom prst="rect">
                              <a:avLst/>
                            </a:pr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miter lim="800000"/>
                                  <a:headEnd/>
                                  <a:tailEnd/>
                                </a14:hiddenLine>
                              </a:ext>
                            </a:extLst>
                          </wps:spPr>
                          <wps:bodyPr vert="horz" wrap="square" lIns="137160" tIns="68580" rIns="137160" bIns="68580" numCol="1" anchor="t" anchorCtr="0" compatLnSpc="1">
                            <a:prstTxWarp prst="textNoShape">
                              <a:avLst/>
                            </a:prstTxWarp>
                          </wps:bodyPr>
                        </wps:wsp>
                        <wps:wsp>
                          <wps:cNvPr id="110" name="Freeform 110"/>
                          <wps:cNvSpPr>
                            <a:spLocks/>
                          </wps:cNvSpPr>
                          <wps:spPr bwMode="auto">
                            <a:xfrm>
                              <a:off x="3616387" y="1266436"/>
                              <a:ext cx="78782" cy="105042"/>
                            </a:xfrm>
                            <a:custGeom>
                              <a:avLst/>
                              <a:gdLst>
                                <a:gd name="T0" fmla="*/ 81 w 93"/>
                                <a:gd name="T1" fmla="*/ 124 h 124"/>
                                <a:gd name="T2" fmla="*/ 15 w 93"/>
                                <a:gd name="T3" fmla="*/ 24 h 124"/>
                                <a:gd name="T4" fmla="*/ 15 w 93"/>
                                <a:gd name="T5" fmla="*/ 124 h 124"/>
                                <a:gd name="T6" fmla="*/ 0 w 93"/>
                                <a:gd name="T7" fmla="*/ 124 h 124"/>
                                <a:gd name="T8" fmla="*/ 0 w 93"/>
                                <a:gd name="T9" fmla="*/ 0 h 124"/>
                                <a:gd name="T10" fmla="*/ 15 w 93"/>
                                <a:gd name="T11" fmla="*/ 0 h 124"/>
                                <a:gd name="T12" fmla="*/ 78 w 93"/>
                                <a:gd name="T13" fmla="*/ 100 h 124"/>
                                <a:gd name="T14" fmla="*/ 78 w 93"/>
                                <a:gd name="T15" fmla="*/ 0 h 124"/>
                                <a:gd name="T16" fmla="*/ 93 w 93"/>
                                <a:gd name="T17" fmla="*/ 0 h 124"/>
                                <a:gd name="T18" fmla="*/ 93 w 93"/>
                                <a:gd name="T19" fmla="*/ 124 h 124"/>
                                <a:gd name="T20" fmla="*/ 81 w 93"/>
                                <a:gd name="T21" fmla="*/ 124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3" h="124">
                                  <a:moveTo>
                                    <a:pt x="81" y="124"/>
                                  </a:moveTo>
                                  <a:lnTo>
                                    <a:pt x="15" y="24"/>
                                  </a:lnTo>
                                  <a:lnTo>
                                    <a:pt x="15" y="124"/>
                                  </a:lnTo>
                                  <a:lnTo>
                                    <a:pt x="0" y="124"/>
                                  </a:lnTo>
                                  <a:lnTo>
                                    <a:pt x="0" y="0"/>
                                  </a:lnTo>
                                  <a:lnTo>
                                    <a:pt x="15" y="0"/>
                                  </a:lnTo>
                                  <a:lnTo>
                                    <a:pt x="78" y="100"/>
                                  </a:lnTo>
                                  <a:lnTo>
                                    <a:pt x="78" y="0"/>
                                  </a:lnTo>
                                  <a:lnTo>
                                    <a:pt x="93" y="0"/>
                                  </a:lnTo>
                                  <a:lnTo>
                                    <a:pt x="93" y="124"/>
                                  </a:lnTo>
                                  <a:lnTo>
                                    <a:pt x="81" y="12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17" name="Freeform 117"/>
                          <wps:cNvSpPr>
                            <a:spLocks/>
                          </wps:cNvSpPr>
                          <wps:spPr bwMode="auto">
                            <a:xfrm>
                              <a:off x="3758702" y="1264742"/>
                              <a:ext cx="74546" cy="108431"/>
                            </a:xfrm>
                            <a:custGeom>
                              <a:avLst/>
                              <a:gdLst>
                                <a:gd name="T0" fmla="*/ 37 w 37"/>
                                <a:gd name="T1" fmla="*/ 34 h 54"/>
                                <a:gd name="T2" fmla="*/ 36 w 37"/>
                                <a:gd name="T3" fmla="*/ 42 h 54"/>
                                <a:gd name="T4" fmla="*/ 33 w 37"/>
                                <a:gd name="T5" fmla="*/ 48 h 54"/>
                                <a:gd name="T6" fmla="*/ 26 w 37"/>
                                <a:gd name="T7" fmla="*/ 52 h 54"/>
                                <a:gd name="T8" fmla="*/ 19 w 37"/>
                                <a:gd name="T9" fmla="*/ 54 h 54"/>
                                <a:gd name="T10" fmla="*/ 11 w 37"/>
                                <a:gd name="T11" fmla="*/ 52 h 54"/>
                                <a:gd name="T12" fmla="*/ 5 w 37"/>
                                <a:gd name="T13" fmla="*/ 48 h 54"/>
                                <a:gd name="T14" fmla="*/ 2 w 37"/>
                                <a:gd name="T15" fmla="*/ 44 h 54"/>
                                <a:gd name="T16" fmla="*/ 1 w 37"/>
                                <a:gd name="T17" fmla="*/ 40 h 54"/>
                                <a:gd name="T18" fmla="*/ 0 w 37"/>
                                <a:gd name="T19" fmla="*/ 34 h 54"/>
                                <a:gd name="T20" fmla="*/ 0 w 37"/>
                                <a:gd name="T21" fmla="*/ 27 h 54"/>
                                <a:gd name="T22" fmla="*/ 0 w 37"/>
                                <a:gd name="T23" fmla="*/ 20 h 54"/>
                                <a:gd name="T24" fmla="*/ 1 w 37"/>
                                <a:gd name="T25" fmla="*/ 14 h 54"/>
                                <a:gd name="T26" fmla="*/ 2 w 37"/>
                                <a:gd name="T27" fmla="*/ 10 h 54"/>
                                <a:gd name="T28" fmla="*/ 5 w 37"/>
                                <a:gd name="T29" fmla="*/ 6 h 54"/>
                                <a:gd name="T30" fmla="*/ 19 w 37"/>
                                <a:gd name="T31" fmla="*/ 0 h 54"/>
                                <a:gd name="T32" fmla="*/ 25 w 37"/>
                                <a:gd name="T33" fmla="*/ 1 h 54"/>
                                <a:gd name="T34" fmla="*/ 31 w 37"/>
                                <a:gd name="T35" fmla="*/ 5 h 54"/>
                                <a:gd name="T36" fmla="*/ 35 w 37"/>
                                <a:gd name="T37" fmla="*/ 10 h 54"/>
                                <a:gd name="T38" fmla="*/ 37 w 37"/>
                                <a:gd name="T39" fmla="*/ 16 h 54"/>
                                <a:gd name="T40" fmla="*/ 31 w 37"/>
                                <a:gd name="T41" fmla="*/ 16 h 54"/>
                                <a:gd name="T42" fmla="*/ 27 w 37"/>
                                <a:gd name="T43" fmla="*/ 8 h 54"/>
                                <a:gd name="T44" fmla="*/ 19 w 37"/>
                                <a:gd name="T45" fmla="*/ 5 h 54"/>
                                <a:gd name="T46" fmla="*/ 14 w 37"/>
                                <a:gd name="T47" fmla="*/ 6 h 54"/>
                                <a:gd name="T48" fmla="*/ 9 w 37"/>
                                <a:gd name="T49" fmla="*/ 9 h 54"/>
                                <a:gd name="T50" fmla="*/ 8 w 37"/>
                                <a:gd name="T51" fmla="*/ 12 h 54"/>
                                <a:gd name="T52" fmla="*/ 6 w 37"/>
                                <a:gd name="T53" fmla="*/ 15 h 54"/>
                                <a:gd name="T54" fmla="*/ 6 w 37"/>
                                <a:gd name="T55" fmla="*/ 20 h 54"/>
                                <a:gd name="T56" fmla="*/ 6 w 37"/>
                                <a:gd name="T57" fmla="*/ 27 h 54"/>
                                <a:gd name="T58" fmla="*/ 6 w 37"/>
                                <a:gd name="T59" fmla="*/ 34 h 54"/>
                                <a:gd name="T60" fmla="*/ 6 w 37"/>
                                <a:gd name="T61" fmla="*/ 39 h 54"/>
                                <a:gd name="T62" fmla="*/ 8 w 37"/>
                                <a:gd name="T63" fmla="*/ 42 h 54"/>
                                <a:gd name="T64" fmla="*/ 9 w 37"/>
                                <a:gd name="T65" fmla="*/ 45 h 54"/>
                                <a:gd name="T66" fmla="*/ 14 w 37"/>
                                <a:gd name="T67" fmla="*/ 48 h 54"/>
                                <a:gd name="T68" fmla="*/ 19 w 37"/>
                                <a:gd name="T69" fmla="*/ 49 h 54"/>
                                <a:gd name="T70" fmla="*/ 24 w 37"/>
                                <a:gd name="T71" fmla="*/ 48 h 54"/>
                                <a:gd name="T72" fmla="*/ 29 w 37"/>
                                <a:gd name="T73" fmla="*/ 44 h 54"/>
                                <a:gd name="T74" fmla="*/ 31 w 37"/>
                                <a:gd name="T75" fmla="*/ 40 h 54"/>
                                <a:gd name="T76" fmla="*/ 31 w 37"/>
                                <a:gd name="T77" fmla="*/ 35 h 54"/>
                                <a:gd name="T78" fmla="*/ 31 w 37"/>
                                <a:gd name="T79" fmla="*/ 31 h 54"/>
                                <a:gd name="T80" fmla="*/ 19 w 37"/>
                                <a:gd name="T81" fmla="*/ 31 h 54"/>
                                <a:gd name="T82" fmla="*/ 19 w 37"/>
                                <a:gd name="T83" fmla="*/ 26 h 54"/>
                                <a:gd name="T84" fmla="*/ 37 w 37"/>
                                <a:gd name="T85" fmla="*/ 26 h 54"/>
                                <a:gd name="T86" fmla="*/ 37 w 37"/>
                                <a:gd name="T87" fmla="*/ 3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7" h="54">
                                  <a:moveTo>
                                    <a:pt x="37" y="34"/>
                                  </a:moveTo>
                                  <a:cubicBezTo>
                                    <a:pt x="37" y="37"/>
                                    <a:pt x="37" y="40"/>
                                    <a:pt x="36" y="42"/>
                                  </a:cubicBezTo>
                                  <a:cubicBezTo>
                                    <a:pt x="35" y="44"/>
                                    <a:pt x="34" y="46"/>
                                    <a:pt x="33" y="48"/>
                                  </a:cubicBezTo>
                                  <a:cubicBezTo>
                                    <a:pt x="31" y="50"/>
                                    <a:pt x="29" y="51"/>
                                    <a:pt x="26" y="52"/>
                                  </a:cubicBezTo>
                                  <a:cubicBezTo>
                                    <a:pt x="24" y="53"/>
                                    <a:pt x="21" y="54"/>
                                    <a:pt x="19" y="54"/>
                                  </a:cubicBezTo>
                                  <a:cubicBezTo>
                                    <a:pt x="16" y="54"/>
                                    <a:pt x="14" y="53"/>
                                    <a:pt x="11" y="52"/>
                                  </a:cubicBezTo>
                                  <a:cubicBezTo>
                                    <a:pt x="9" y="51"/>
                                    <a:pt x="7" y="50"/>
                                    <a:pt x="5" y="48"/>
                                  </a:cubicBezTo>
                                  <a:cubicBezTo>
                                    <a:pt x="4" y="47"/>
                                    <a:pt x="3" y="46"/>
                                    <a:pt x="2" y="44"/>
                                  </a:cubicBezTo>
                                  <a:cubicBezTo>
                                    <a:pt x="2" y="43"/>
                                    <a:pt x="1" y="42"/>
                                    <a:pt x="1" y="40"/>
                                  </a:cubicBezTo>
                                  <a:cubicBezTo>
                                    <a:pt x="1" y="38"/>
                                    <a:pt x="0" y="36"/>
                                    <a:pt x="0" y="34"/>
                                  </a:cubicBezTo>
                                  <a:cubicBezTo>
                                    <a:pt x="0" y="32"/>
                                    <a:pt x="0" y="30"/>
                                    <a:pt x="0" y="27"/>
                                  </a:cubicBezTo>
                                  <a:cubicBezTo>
                                    <a:pt x="0" y="24"/>
                                    <a:pt x="0" y="22"/>
                                    <a:pt x="0" y="20"/>
                                  </a:cubicBezTo>
                                  <a:cubicBezTo>
                                    <a:pt x="0" y="18"/>
                                    <a:pt x="1" y="16"/>
                                    <a:pt x="1" y="14"/>
                                  </a:cubicBezTo>
                                  <a:cubicBezTo>
                                    <a:pt x="1" y="12"/>
                                    <a:pt x="2" y="11"/>
                                    <a:pt x="2" y="10"/>
                                  </a:cubicBezTo>
                                  <a:cubicBezTo>
                                    <a:pt x="3" y="8"/>
                                    <a:pt x="4" y="7"/>
                                    <a:pt x="5" y="6"/>
                                  </a:cubicBezTo>
                                  <a:cubicBezTo>
                                    <a:pt x="9" y="2"/>
                                    <a:pt x="13" y="0"/>
                                    <a:pt x="19" y="0"/>
                                  </a:cubicBezTo>
                                  <a:cubicBezTo>
                                    <a:pt x="21" y="0"/>
                                    <a:pt x="23" y="1"/>
                                    <a:pt x="25" y="1"/>
                                  </a:cubicBezTo>
                                  <a:cubicBezTo>
                                    <a:pt x="28" y="2"/>
                                    <a:pt x="29" y="3"/>
                                    <a:pt x="31" y="5"/>
                                  </a:cubicBezTo>
                                  <a:cubicBezTo>
                                    <a:pt x="33" y="6"/>
                                    <a:pt x="34" y="8"/>
                                    <a:pt x="35" y="10"/>
                                  </a:cubicBezTo>
                                  <a:cubicBezTo>
                                    <a:pt x="36" y="12"/>
                                    <a:pt x="37" y="14"/>
                                    <a:pt x="37" y="16"/>
                                  </a:cubicBezTo>
                                  <a:cubicBezTo>
                                    <a:pt x="31" y="16"/>
                                    <a:pt x="31" y="16"/>
                                    <a:pt x="31" y="16"/>
                                  </a:cubicBezTo>
                                  <a:cubicBezTo>
                                    <a:pt x="31" y="13"/>
                                    <a:pt x="29" y="10"/>
                                    <a:pt x="27" y="8"/>
                                  </a:cubicBezTo>
                                  <a:cubicBezTo>
                                    <a:pt x="25" y="6"/>
                                    <a:pt x="22" y="5"/>
                                    <a:pt x="19" y="5"/>
                                  </a:cubicBezTo>
                                  <a:cubicBezTo>
                                    <a:pt x="17" y="5"/>
                                    <a:pt x="15" y="6"/>
                                    <a:pt x="14" y="6"/>
                                  </a:cubicBezTo>
                                  <a:cubicBezTo>
                                    <a:pt x="12" y="7"/>
                                    <a:pt x="11" y="8"/>
                                    <a:pt x="9" y="9"/>
                                  </a:cubicBezTo>
                                  <a:cubicBezTo>
                                    <a:pt x="9" y="10"/>
                                    <a:pt x="8" y="11"/>
                                    <a:pt x="8" y="12"/>
                                  </a:cubicBezTo>
                                  <a:cubicBezTo>
                                    <a:pt x="7" y="13"/>
                                    <a:pt x="7" y="14"/>
                                    <a:pt x="6" y="15"/>
                                  </a:cubicBezTo>
                                  <a:cubicBezTo>
                                    <a:pt x="6" y="17"/>
                                    <a:pt x="6" y="18"/>
                                    <a:pt x="6" y="20"/>
                                  </a:cubicBezTo>
                                  <a:cubicBezTo>
                                    <a:pt x="6" y="22"/>
                                    <a:pt x="6" y="24"/>
                                    <a:pt x="6" y="27"/>
                                  </a:cubicBezTo>
                                  <a:cubicBezTo>
                                    <a:pt x="6" y="30"/>
                                    <a:pt x="6" y="32"/>
                                    <a:pt x="6" y="34"/>
                                  </a:cubicBezTo>
                                  <a:cubicBezTo>
                                    <a:pt x="6" y="36"/>
                                    <a:pt x="6" y="37"/>
                                    <a:pt x="6" y="39"/>
                                  </a:cubicBezTo>
                                  <a:cubicBezTo>
                                    <a:pt x="7" y="40"/>
                                    <a:pt x="7" y="41"/>
                                    <a:pt x="8" y="42"/>
                                  </a:cubicBezTo>
                                  <a:cubicBezTo>
                                    <a:pt x="8" y="43"/>
                                    <a:pt x="9" y="44"/>
                                    <a:pt x="9" y="45"/>
                                  </a:cubicBezTo>
                                  <a:cubicBezTo>
                                    <a:pt x="11" y="46"/>
                                    <a:pt x="12" y="47"/>
                                    <a:pt x="14" y="48"/>
                                  </a:cubicBezTo>
                                  <a:cubicBezTo>
                                    <a:pt x="15" y="48"/>
                                    <a:pt x="17" y="49"/>
                                    <a:pt x="19" y="49"/>
                                  </a:cubicBezTo>
                                  <a:cubicBezTo>
                                    <a:pt x="20" y="49"/>
                                    <a:pt x="22" y="48"/>
                                    <a:pt x="24" y="48"/>
                                  </a:cubicBezTo>
                                  <a:cubicBezTo>
                                    <a:pt x="26" y="47"/>
                                    <a:pt x="27" y="46"/>
                                    <a:pt x="29" y="44"/>
                                  </a:cubicBezTo>
                                  <a:cubicBezTo>
                                    <a:pt x="30" y="43"/>
                                    <a:pt x="30" y="42"/>
                                    <a:pt x="31" y="40"/>
                                  </a:cubicBezTo>
                                  <a:cubicBezTo>
                                    <a:pt x="31" y="39"/>
                                    <a:pt x="31" y="37"/>
                                    <a:pt x="31" y="35"/>
                                  </a:cubicBezTo>
                                  <a:cubicBezTo>
                                    <a:pt x="31" y="31"/>
                                    <a:pt x="31" y="31"/>
                                    <a:pt x="31" y="31"/>
                                  </a:cubicBezTo>
                                  <a:cubicBezTo>
                                    <a:pt x="19" y="31"/>
                                    <a:pt x="19" y="31"/>
                                    <a:pt x="19" y="31"/>
                                  </a:cubicBezTo>
                                  <a:cubicBezTo>
                                    <a:pt x="19" y="26"/>
                                    <a:pt x="19" y="26"/>
                                    <a:pt x="19" y="26"/>
                                  </a:cubicBezTo>
                                  <a:cubicBezTo>
                                    <a:pt x="37" y="26"/>
                                    <a:pt x="37" y="26"/>
                                    <a:pt x="37" y="26"/>
                                  </a:cubicBezTo>
                                  <a:lnTo>
                                    <a:pt x="37" y="3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18" name="Freeform 118"/>
                          <wps:cNvSpPr>
                            <a:spLocks/>
                          </wps:cNvSpPr>
                          <wps:spPr bwMode="auto">
                            <a:xfrm>
                              <a:off x="3969634" y="1264742"/>
                              <a:ext cx="72005" cy="108431"/>
                            </a:xfrm>
                            <a:custGeom>
                              <a:avLst/>
                              <a:gdLst>
                                <a:gd name="T0" fmla="*/ 36 w 36"/>
                                <a:gd name="T1" fmla="*/ 34 h 54"/>
                                <a:gd name="T2" fmla="*/ 35 w 36"/>
                                <a:gd name="T3" fmla="*/ 42 h 54"/>
                                <a:gd name="T4" fmla="*/ 32 w 36"/>
                                <a:gd name="T5" fmla="*/ 48 h 54"/>
                                <a:gd name="T6" fmla="*/ 26 w 36"/>
                                <a:gd name="T7" fmla="*/ 52 h 54"/>
                                <a:gd name="T8" fmla="*/ 18 w 36"/>
                                <a:gd name="T9" fmla="*/ 54 h 54"/>
                                <a:gd name="T10" fmla="*/ 11 w 36"/>
                                <a:gd name="T11" fmla="*/ 52 h 54"/>
                                <a:gd name="T12" fmla="*/ 5 w 36"/>
                                <a:gd name="T13" fmla="*/ 48 h 54"/>
                                <a:gd name="T14" fmla="*/ 2 w 36"/>
                                <a:gd name="T15" fmla="*/ 44 h 54"/>
                                <a:gd name="T16" fmla="*/ 0 w 36"/>
                                <a:gd name="T17" fmla="*/ 40 h 54"/>
                                <a:gd name="T18" fmla="*/ 0 w 36"/>
                                <a:gd name="T19" fmla="*/ 34 h 54"/>
                                <a:gd name="T20" fmla="*/ 0 w 36"/>
                                <a:gd name="T21" fmla="*/ 27 h 54"/>
                                <a:gd name="T22" fmla="*/ 0 w 36"/>
                                <a:gd name="T23" fmla="*/ 20 h 54"/>
                                <a:gd name="T24" fmla="*/ 0 w 36"/>
                                <a:gd name="T25" fmla="*/ 14 h 54"/>
                                <a:gd name="T26" fmla="*/ 2 w 36"/>
                                <a:gd name="T27" fmla="*/ 10 h 54"/>
                                <a:gd name="T28" fmla="*/ 5 w 36"/>
                                <a:gd name="T29" fmla="*/ 6 h 54"/>
                                <a:gd name="T30" fmla="*/ 18 w 36"/>
                                <a:gd name="T31" fmla="*/ 0 h 54"/>
                                <a:gd name="T32" fmla="*/ 25 w 36"/>
                                <a:gd name="T33" fmla="*/ 1 h 54"/>
                                <a:gd name="T34" fmla="*/ 30 w 36"/>
                                <a:gd name="T35" fmla="*/ 5 h 54"/>
                                <a:gd name="T36" fmla="*/ 34 w 36"/>
                                <a:gd name="T37" fmla="*/ 10 h 54"/>
                                <a:gd name="T38" fmla="*/ 36 w 36"/>
                                <a:gd name="T39" fmla="*/ 16 h 54"/>
                                <a:gd name="T40" fmla="*/ 31 w 36"/>
                                <a:gd name="T41" fmla="*/ 16 h 54"/>
                                <a:gd name="T42" fmla="*/ 26 w 36"/>
                                <a:gd name="T43" fmla="*/ 8 h 54"/>
                                <a:gd name="T44" fmla="*/ 18 w 36"/>
                                <a:gd name="T45" fmla="*/ 5 h 54"/>
                                <a:gd name="T46" fmla="*/ 13 w 36"/>
                                <a:gd name="T47" fmla="*/ 6 h 54"/>
                                <a:gd name="T48" fmla="*/ 9 w 36"/>
                                <a:gd name="T49" fmla="*/ 9 h 54"/>
                                <a:gd name="T50" fmla="*/ 7 w 36"/>
                                <a:gd name="T51" fmla="*/ 12 h 54"/>
                                <a:gd name="T52" fmla="*/ 6 w 36"/>
                                <a:gd name="T53" fmla="*/ 15 h 54"/>
                                <a:gd name="T54" fmla="*/ 5 w 36"/>
                                <a:gd name="T55" fmla="*/ 20 h 54"/>
                                <a:gd name="T56" fmla="*/ 5 w 36"/>
                                <a:gd name="T57" fmla="*/ 27 h 54"/>
                                <a:gd name="T58" fmla="*/ 5 w 36"/>
                                <a:gd name="T59" fmla="*/ 34 h 54"/>
                                <a:gd name="T60" fmla="*/ 6 w 36"/>
                                <a:gd name="T61" fmla="*/ 39 h 54"/>
                                <a:gd name="T62" fmla="*/ 7 w 36"/>
                                <a:gd name="T63" fmla="*/ 42 h 54"/>
                                <a:gd name="T64" fmla="*/ 9 w 36"/>
                                <a:gd name="T65" fmla="*/ 45 h 54"/>
                                <a:gd name="T66" fmla="*/ 13 w 36"/>
                                <a:gd name="T67" fmla="*/ 48 h 54"/>
                                <a:gd name="T68" fmla="*/ 18 w 36"/>
                                <a:gd name="T69" fmla="*/ 49 h 54"/>
                                <a:gd name="T70" fmla="*/ 23 w 36"/>
                                <a:gd name="T71" fmla="*/ 48 h 54"/>
                                <a:gd name="T72" fmla="*/ 28 w 36"/>
                                <a:gd name="T73" fmla="*/ 44 h 54"/>
                                <a:gd name="T74" fmla="*/ 30 w 36"/>
                                <a:gd name="T75" fmla="*/ 40 h 54"/>
                                <a:gd name="T76" fmla="*/ 31 w 36"/>
                                <a:gd name="T77" fmla="*/ 35 h 54"/>
                                <a:gd name="T78" fmla="*/ 31 w 36"/>
                                <a:gd name="T79" fmla="*/ 31 h 54"/>
                                <a:gd name="T80" fmla="*/ 18 w 36"/>
                                <a:gd name="T81" fmla="*/ 31 h 54"/>
                                <a:gd name="T82" fmla="*/ 18 w 36"/>
                                <a:gd name="T83" fmla="*/ 26 h 54"/>
                                <a:gd name="T84" fmla="*/ 36 w 36"/>
                                <a:gd name="T85" fmla="*/ 26 h 54"/>
                                <a:gd name="T86" fmla="*/ 36 w 36"/>
                                <a:gd name="T87" fmla="*/ 3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6" h="54">
                                  <a:moveTo>
                                    <a:pt x="36" y="34"/>
                                  </a:moveTo>
                                  <a:cubicBezTo>
                                    <a:pt x="36" y="37"/>
                                    <a:pt x="36" y="40"/>
                                    <a:pt x="35" y="42"/>
                                  </a:cubicBezTo>
                                  <a:cubicBezTo>
                                    <a:pt x="35" y="44"/>
                                    <a:pt x="34" y="46"/>
                                    <a:pt x="32" y="48"/>
                                  </a:cubicBezTo>
                                  <a:cubicBezTo>
                                    <a:pt x="30" y="50"/>
                                    <a:pt x="28" y="51"/>
                                    <a:pt x="26" y="52"/>
                                  </a:cubicBezTo>
                                  <a:cubicBezTo>
                                    <a:pt x="23" y="53"/>
                                    <a:pt x="21" y="54"/>
                                    <a:pt x="18" y="54"/>
                                  </a:cubicBezTo>
                                  <a:cubicBezTo>
                                    <a:pt x="15" y="54"/>
                                    <a:pt x="13" y="53"/>
                                    <a:pt x="11" y="52"/>
                                  </a:cubicBezTo>
                                  <a:cubicBezTo>
                                    <a:pt x="8" y="51"/>
                                    <a:pt x="6" y="50"/>
                                    <a:pt x="5" y="48"/>
                                  </a:cubicBezTo>
                                  <a:cubicBezTo>
                                    <a:pt x="3" y="47"/>
                                    <a:pt x="2" y="46"/>
                                    <a:pt x="2" y="44"/>
                                  </a:cubicBezTo>
                                  <a:cubicBezTo>
                                    <a:pt x="1" y="43"/>
                                    <a:pt x="1" y="42"/>
                                    <a:pt x="0" y="40"/>
                                  </a:cubicBezTo>
                                  <a:cubicBezTo>
                                    <a:pt x="0" y="38"/>
                                    <a:pt x="0" y="36"/>
                                    <a:pt x="0" y="34"/>
                                  </a:cubicBezTo>
                                  <a:cubicBezTo>
                                    <a:pt x="0" y="32"/>
                                    <a:pt x="0" y="30"/>
                                    <a:pt x="0" y="27"/>
                                  </a:cubicBezTo>
                                  <a:cubicBezTo>
                                    <a:pt x="0" y="24"/>
                                    <a:pt x="0" y="22"/>
                                    <a:pt x="0" y="20"/>
                                  </a:cubicBezTo>
                                  <a:cubicBezTo>
                                    <a:pt x="0" y="18"/>
                                    <a:pt x="0" y="16"/>
                                    <a:pt x="0" y="14"/>
                                  </a:cubicBezTo>
                                  <a:cubicBezTo>
                                    <a:pt x="1" y="12"/>
                                    <a:pt x="1" y="11"/>
                                    <a:pt x="2" y="10"/>
                                  </a:cubicBezTo>
                                  <a:cubicBezTo>
                                    <a:pt x="2" y="8"/>
                                    <a:pt x="3" y="7"/>
                                    <a:pt x="5" y="6"/>
                                  </a:cubicBezTo>
                                  <a:cubicBezTo>
                                    <a:pt x="8" y="2"/>
                                    <a:pt x="13" y="0"/>
                                    <a:pt x="18" y="0"/>
                                  </a:cubicBezTo>
                                  <a:cubicBezTo>
                                    <a:pt x="21" y="0"/>
                                    <a:pt x="23" y="1"/>
                                    <a:pt x="25" y="1"/>
                                  </a:cubicBezTo>
                                  <a:cubicBezTo>
                                    <a:pt x="27" y="2"/>
                                    <a:pt x="29" y="3"/>
                                    <a:pt x="30" y="5"/>
                                  </a:cubicBezTo>
                                  <a:cubicBezTo>
                                    <a:pt x="32" y="6"/>
                                    <a:pt x="33" y="8"/>
                                    <a:pt x="34" y="10"/>
                                  </a:cubicBezTo>
                                  <a:cubicBezTo>
                                    <a:pt x="35" y="12"/>
                                    <a:pt x="36" y="14"/>
                                    <a:pt x="36" y="16"/>
                                  </a:cubicBezTo>
                                  <a:cubicBezTo>
                                    <a:pt x="31" y="16"/>
                                    <a:pt x="31" y="16"/>
                                    <a:pt x="31" y="16"/>
                                  </a:cubicBezTo>
                                  <a:cubicBezTo>
                                    <a:pt x="30" y="13"/>
                                    <a:pt x="29" y="10"/>
                                    <a:pt x="26" y="8"/>
                                  </a:cubicBezTo>
                                  <a:cubicBezTo>
                                    <a:pt x="24" y="6"/>
                                    <a:pt x="21" y="5"/>
                                    <a:pt x="18" y="5"/>
                                  </a:cubicBezTo>
                                  <a:cubicBezTo>
                                    <a:pt x="16" y="5"/>
                                    <a:pt x="15" y="6"/>
                                    <a:pt x="13" y="6"/>
                                  </a:cubicBezTo>
                                  <a:cubicBezTo>
                                    <a:pt x="11" y="7"/>
                                    <a:pt x="10" y="8"/>
                                    <a:pt x="9" y="9"/>
                                  </a:cubicBezTo>
                                  <a:cubicBezTo>
                                    <a:pt x="8" y="10"/>
                                    <a:pt x="7" y="11"/>
                                    <a:pt x="7" y="12"/>
                                  </a:cubicBezTo>
                                  <a:cubicBezTo>
                                    <a:pt x="6" y="13"/>
                                    <a:pt x="6" y="14"/>
                                    <a:pt x="6" y="15"/>
                                  </a:cubicBezTo>
                                  <a:cubicBezTo>
                                    <a:pt x="6" y="17"/>
                                    <a:pt x="5" y="18"/>
                                    <a:pt x="5" y="20"/>
                                  </a:cubicBezTo>
                                  <a:cubicBezTo>
                                    <a:pt x="5" y="22"/>
                                    <a:pt x="5" y="24"/>
                                    <a:pt x="5" y="27"/>
                                  </a:cubicBezTo>
                                  <a:cubicBezTo>
                                    <a:pt x="5" y="30"/>
                                    <a:pt x="5" y="32"/>
                                    <a:pt x="5" y="34"/>
                                  </a:cubicBezTo>
                                  <a:cubicBezTo>
                                    <a:pt x="5" y="36"/>
                                    <a:pt x="6" y="37"/>
                                    <a:pt x="6" y="39"/>
                                  </a:cubicBezTo>
                                  <a:cubicBezTo>
                                    <a:pt x="6" y="40"/>
                                    <a:pt x="6" y="41"/>
                                    <a:pt x="7" y="42"/>
                                  </a:cubicBezTo>
                                  <a:cubicBezTo>
                                    <a:pt x="7" y="43"/>
                                    <a:pt x="8" y="44"/>
                                    <a:pt x="9" y="45"/>
                                  </a:cubicBezTo>
                                  <a:cubicBezTo>
                                    <a:pt x="10" y="46"/>
                                    <a:pt x="11" y="47"/>
                                    <a:pt x="13" y="48"/>
                                  </a:cubicBezTo>
                                  <a:cubicBezTo>
                                    <a:pt x="15" y="48"/>
                                    <a:pt x="16" y="49"/>
                                    <a:pt x="18" y="49"/>
                                  </a:cubicBezTo>
                                  <a:cubicBezTo>
                                    <a:pt x="20" y="49"/>
                                    <a:pt x="22" y="48"/>
                                    <a:pt x="23" y="48"/>
                                  </a:cubicBezTo>
                                  <a:cubicBezTo>
                                    <a:pt x="25" y="47"/>
                                    <a:pt x="27" y="46"/>
                                    <a:pt x="28" y="44"/>
                                  </a:cubicBezTo>
                                  <a:cubicBezTo>
                                    <a:pt x="29" y="43"/>
                                    <a:pt x="30" y="42"/>
                                    <a:pt x="30" y="40"/>
                                  </a:cubicBezTo>
                                  <a:cubicBezTo>
                                    <a:pt x="31" y="39"/>
                                    <a:pt x="31" y="37"/>
                                    <a:pt x="31" y="35"/>
                                  </a:cubicBezTo>
                                  <a:cubicBezTo>
                                    <a:pt x="31" y="31"/>
                                    <a:pt x="31" y="31"/>
                                    <a:pt x="31" y="31"/>
                                  </a:cubicBezTo>
                                  <a:cubicBezTo>
                                    <a:pt x="18" y="31"/>
                                    <a:pt x="18" y="31"/>
                                    <a:pt x="18" y="31"/>
                                  </a:cubicBezTo>
                                  <a:cubicBezTo>
                                    <a:pt x="18" y="26"/>
                                    <a:pt x="18" y="26"/>
                                    <a:pt x="18" y="26"/>
                                  </a:cubicBezTo>
                                  <a:cubicBezTo>
                                    <a:pt x="36" y="26"/>
                                    <a:pt x="36" y="26"/>
                                    <a:pt x="36" y="26"/>
                                  </a:cubicBezTo>
                                  <a:lnTo>
                                    <a:pt x="36" y="34"/>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19" name="Freeform 119"/>
                          <wps:cNvSpPr>
                            <a:spLocks noEditPoints="1"/>
                          </wps:cNvSpPr>
                          <wps:spPr bwMode="auto">
                            <a:xfrm>
                              <a:off x="4107713" y="1266436"/>
                              <a:ext cx="72852" cy="105042"/>
                            </a:xfrm>
                            <a:custGeom>
                              <a:avLst/>
                              <a:gdLst>
                                <a:gd name="T0" fmla="*/ 30 w 36"/>
                                <a:gd name="T1" fmla="*/ 52 h 52"/>
                                <a:gd name="T2" fmla="*/ 18 w 36"/>
                                <a:gd name="T3" fmla="*/ 29 h 52"/>
                                <a:gd name="T4" fmla="*/ 5 w 36"/>
                                <a:gd name="T5" fmla="*/ 29 h 52"/>
                                <a:gd name="T6" fmla="*/ 5 w 36"/>
                                <a:gd name="T7" fmla="*/ 52 h 52"/>
                                <a:gd name="T8" fmla="*/ 0 w 36"/>
                                <a:gd name="T9" fmla="*/ 52 h 52"/>
                                <a:gd name="T10" fmla="*/ 0 w 36"/>
                                <a:gd name="T11" fmla="*/ 0 h 52"/>
                                <a:gd name="T12" fmla="*/ 20 w 36"/>
                                <a:gd name="T13" fmla="*/ 0 h 52"/>
                                <a:gd name="T14" fmla="*/ 26 w 36"/>
                                <a:gd name="T15" fmla="*/ 1 h 52"/>
                                <a:gd name="T16" fmla="*/ 31 w 36"/>
                                <a:gd name="T17" fmla="*/ 4 h 52"/>
                                <a:gd name="T18" fmla="*/ 34 w 36"/>
                                <a:gd name="T19" fmla="*/ 8 h 52"/>
                                <a:gd name="T20" fmla="*/ 35 w 36"/>
                                <a:gd name="T21" fmla="*/ 14 h 52"/>
                                <a:gd name="T22" fmla="*/ 32 w 36"/>
                                <a:gd name="T23" fmla="*/ 24 h 52"/>
                                <a:gd name="T24" fmla="*/ 24 w 36"/>
                                <a:gd name="T25" fmla="*/ 28 h 52"/>
                                <a:gd name="T26" fmla="*/ 36 w 36"/>
                                <a:gd name="T27" fmla="*/ 52 h 52"/>
                                <a:gd name="T28" fmla="*/ 30 w 36"/>
                                <a:gd name="T29" fmla="*/ 52 h 52"/>
                                <a:gd name="T30" fmla="*/ 30 w 36"/>
                                <a:gd name="T31" fmla="*/ 14 h 52"/>
                                <a:gd name="T32" fmla="*/ 27 w 36"/>
                                <a:gd name="T33" fmla="*/ 7 h 52"/>
                                <a:gd name="T34" fmla="*/ 19 w 36"/>
                                <a:gd name="T35" fmla="*/ 5 h 52"/>
                                <a:gd name="T36" fmla="*/ 5 w 36"/>
                                <a:gd name="T37" fmla="*/ 5 h 52"/>
                                <a:gd name="T38" fmla="*/ 5 w 36"/>
                                <a:gd name="T39" fmla="*/ 24 h 52"/>
                                <a:gd name="T40" fmla="*/ 19 w 36"/>
                                <a:gd name="T41" fmla="*/ 24 h 52"/>
                                <a:gd name="T42" fmla="*/ 27 w 36"/>
                                <a:gd name="T43" fmla="*/ 22 h 52"/>
                                <a:gd name="T44" fmla="*/ 30 w 36"/>
                                <a:gd name="T45" fmla="*/ 1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6" h="52">
                                  <a:moveTo>
                                    <a:pt x="30" y="52"/>
                                  </a:moveTo>
                                  <a:cubicBezTo>
                                    <a:pt x="18" y="29"/>
                                    <a:pt x="18" y="29"/>
                                    <a:pt x="18" y="29"/>
                                  </a:cubicBezTo>
                                  <a:cubicBezTo>
                                    <a:pt x="5" y="29"/>
                                    <a:pt x="5" y="29"/>
                                    <a:pt x="5" y="29"/>
                                  </a:cubicBezTo>
                                  <a:cubicBezTo>
                                    <a:pt x="5" y="52"/>
                                    <a:pt x="5" y="52"/>
                                    <a:pt x="5" y="52"/>
                                  </a:cubicBezTo>
                                  <a:cubicBezTo>
                                    <a:pt x="0" y="52"/>
                                    <a:pt x="0" y="52"/>
                                    <a:pt x="0" y="52"/>
                                  </a:cubicBezTo>
                                  <a:cubicBezTo>
                                    <a:pt x="0" y="0"/>
                                    <a:pt x="0" y="0"/>
                                    <a:pt x="0" y="0"/>
                                  </a:cubicBezTo>
                                  <a:cubicBezTo>
                                    <a:pt x="20" y="0"/>
                                    <a:pt x="20" y="0"/>
                                    <a:pt x="20" y="0"/>
                                  </a:cubicBezTo>
                                  <a:cubicBezTo>
                                    <a:pt x="22" y="0"/>
                                    <a:pt x="24" y="0"/>
                                    <a:pt x="26" y="1"/>
                                  </a:cubicBezTo>
                                  <a:cubicBezTo>
                                    <a:pt x="28" y="1"/>
                                    <a:pt x="30" y="2"/>
                                    <a:pt x="31" y="4"/>
                                  </a:cubicBezTo>
                                  <a:cubicBezTo>
                                    <a:pt x="32" y="5"/>
                                    <a:pt x="33" y="6"/>
                                    <a:pt x="34" y="8"/>
                                  </a:cubicBezTo>
                                  <a:cubicBezTo>
                                    <a:pt x="35" y="10"/>
                                    <a:pt x="35" y="12"/>
                                    <a:pt x="35" y="14"/>
                                  </a:cubicBezTo>
                                  <a:cubicBezTo>
                                    <a:pt x="35" y="18"/>
                                    <a:pt x="34" y="21"/>
                                    <a:pt x="32" y="24"/>
                                  </a:cubicBezTo>
                                  <a:cubicBezTo>
                                    <a:pt x="30" y="26"/>
                                    <a:pt x="27" y="28"/>
                                    <a:pt x="24" y="28"/>
                                  </a:cubicBezTo>
                                  <a:cubicBezTo>
                                    <a:pt x="36" y="52"/>
                                    <a:pt x="36" y="52"/>
                                    <a:pt x="36" y="52"/>
                                  </a:cubicBezTo>
                                  <a:lnTo>
                                    <a:pt x="30" y="52"/>
                                  </a:lnTo>
                                  <a:close/>
                                  <a:moveTo>
                                    <a:pt x="30" y="14"/>
                                  </a:moveTo>
                                  <a:cubicBezTo>
                                    <a:pt x="30" y="11"/>
                                    <a:pt x="29" y="9"/>
                                    <a:pt x="27" y="7"/>
                                  </a:cubicBezTo>
                                  <a:cubicBezTo>
                                    <a:pt x="25" y="6"/>
                                    <a:pt x="22" y="5"/>
                                    <a:pt x="19" y="5"/>
                                  </a:cubicBezTo>
                                  <a:cubicBezTo>
                                    <a:pt x="5" y="5"/>
                                    <a:pt x="5" y="5"/>
                                    <a:pt x="5" y="5"/>
                                  </a:cubicBezTo>
                                  <a:cubicBezTo>
                                    <a:pt x="5" y="24"/>
                                    <a:pt x="5" y="24"/>
                                    <a:pt x="5" y="24"/>
                                  </a:cubicBezTo>
                                  <a:cubicBezTo>
                                    <a:pt x="19" y="24"/>
                                    <a:pt x="19" y="24"/>
                                    <a:pt x="19" y="24"/>
                                  </a:cubicBezTo>
                                  <a:cubicBezTo>
                                    <a:pt x="22" y="24"/>
                                    <a:pt x="25" y="23"/>
                                    <a:pt x="27" y="22"/>
                                  </a:cubicBezTo>
                                  <a:cubicBezTo>
                                    <a:pt x="29" y="20"/>
                                    <a:pt x="30" y="18"/>
                                    <a:pt x="30" y="14"/>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20" name="Freeform 120"/>
                          <wps:cNvSpPr>
                            <a:spLocks noEditPoints="1"/>
                          </wps:cNvSpPr>
                          <wps:spPr bwMode="auto">
                            <a:xfrm>
                              <a:off x="4238169" y="1264742"/>
                              <a:ext cx="74546" cy="108431"/>
                            </a:xfrm>
                            <a:custGeom>
                              <a:avLst/>
                              <a:gdLst>
                                <a:gd name="T0" fmla="*/ 37 w 37"/>
                                <a:gd name="T1" fmla="*/ 27 h 54"/>
                                <a:gd name="T2" fmla="*/ 37 w 37"/>
                                <a:gd name="T3" fmla="*/ 34 h 54"/>
                                <a:gd name="T4" fmla="*/ 36 w 37"/>
                                <a:gd name="T5" fmla="*/ 40 h 54"/>
                                <a:gd name="T6" fmla="*/ 35 w 37"/>
                                <a:gd name="T7" fmla="*/ 44 h 54"/>
                                <a:gd name="T8" fmla="*/ 32 w 37"/>
                                <a:gd name="T9" fmla="*/ 48 h 54"/>
                                <a:gd name="T10" fmla="*/ 26 w 37"/>
                                <a:gd name="T11" fmla="*/ 52 h 54"/>
                                <a:gd name="T12" fmla="*/ 19 w 37"/>
                                <a:gd name="T13" fmla="*/ 54 h 54"/>
                                <a:gd name="T14" fmla="*/ 5 w 37"/>
                                <a:gd name="T15" fmla="*/ 48 h 54"/>
                                <a:gd name="T16" fmla="*/ 2 w 37"/>
                                <a:gd name="T17" fmla="*/ 44 h 54"/>
                                <a:gd name="T18" fmla="*/ 1 w 37"/>
                                <a:gd name="T19" fmla="*/ 40 h 54"/>
                                <a:gd name="T20" fmla="*/ 0 w 37"/>
                                <a:gd name="T21" fmla="*/ 34 h 54"/>
                                <a:gd name="T22" fmla="*/ 0 w 37"/>
                                <a:gd name="T23" fmla="*/ 27 h 54"/>
                                <a:gd name="T24" fmla="*/ 0 w 37"/>
                                <a:gd name="T25" fmla="*/ 20 h 54"/>
                                <a:gd name="T26" fmla="*/ 1 w 37"/>
                                <a:gd name="T27" fmla="*/ 14 h 54"/>
                                <a:gd name="T28" fmla="*/ 2 w 37"/>
                                <a:gd name="T29" fmla="*/ 10 h 54"/>
                                <a:gd name="T30" fmla="*/ 5 w 37"/>
                                <a:gd name="T31" fmla="*/ 6 h 54"/>
                                <a:gd name="T32" fmla="*/ 19 w 37"/>
                                <a:gd name="T33" fmla="*/ 0 h 54"/>
                                <a:gd name="T34" fmla="*/ 32 w 37"/>
                                <a:gd name="T35" fmla="*/ 6 h 54"/>
                                <a:gd name="T36" fmla="*/ 35 w 37"/>
                                <a:gd name="T37" fmla="*/ 10 h 54"/>
                                <a:gd name="T38" fmla="*/ 36 w 37"/>
                                <a:gd name="T39" fmla="*/ 14 h 54"/>
                                <a:gd name="T40" fmla="*/ 37 w 37"/>
                                <a:gd name="T41" fmla="*/ 20 h 54"/>
                                <a:gd name="T42" fmla="*/ 37 w 37"/>
                                <a:gd name="T43" fmla="*/ 27 h 54"/>
                                <a:gd name="T44" fmla="*/ 31 w 37"/>
                                <a:gd name="T45" fmla="*/ 27 h 54"/>
                                <a:gd name="T46" fmla="*/ 31 w 37"/>
                                <a:gd name="T47" fmla="*/ 20 h 54"/>
                                <a:gd name="T48" fmla="*/ 31 w 37"/>
                                <a:gd name="T49" fmla="*/ 15 h 54"/>
                                <a:gd name="T50" fmla="*/ 30 w 37"/>
                                <a:gd name="T51" fmla="*/ 12 h 54"/>
                                <a:gd name="T52" fmla="*/ 28 w 37"/>
                                <a:gd name="T53" fmla="*/ 9 h 54"/>
                                <a:gd name="T54" fmla="*/ 23 w 37"/>
                                <a:gd name="T55" fmla="*/ 6 h 54"/>
                                <a:gd name="T56" fmla="*/ 19 w 37"/>
                                <a:gd name="T57" fmla="*/ 5 h 54"/>
                                <a:gd name="T58" fmla="*/ 14 w 37"/>
                                <a:gd name="T59" fmla="*/ 6 h 54"/>
                                <a:gd name="T60" fmla="*/ 9 w 37"/>
                                <a:gd name="T61" fmla="*/ 9 h 54"/>
                                <a:gd name="T62" fmla="*/ 7 w 37"/>
                                <a:gd name="T63" fmla="*/ 12 h 54"/>
                                <a:gd name="T64" fmla="*/ 6 w 37"/>
                                <a:gd name="T65" fmla="*/ 15 h 54"/>
                                <a:gd name="T66" fmla="*/ 6 w 37"/>
                                <a:gd name="T67" fmla="*/ 20 h 54"/>
                                <a:gd name="T68" fmla="*/ 6 w 37"/>
                                <a:gd name="T69" fmla="*/ 27 h 54"/>
                                <a:gd name="T70" fmla="*/ 6 w 37"/>
                                <a:gd name="T71" fmla="*/ 34 h 54"/>
                                <a:gd name="T72" fmla="*/ 6 w 37"/>
                                <a:gd name="T73" fmla="*/ 39 h 54"/>
                                <a:gd name="T74" fmla="*/ 7 w 37"/>
                                <a:gd name="T75" fmla="*/ 42 h 54"/>
                                <a:gd name="T76" fmla="*/ 9 w 37"/>
                                <a:gd name="T77" fmla="*/ 45 h 54"/>
                                <a:gd name="T78" fmla="*/ 14 w 37"/>
                                <a:gd name="T79" fmla="*/ 48 h 54"/>
                                <a:gd name="T80" fmla="*/ 19 w 37"/>
                                <a:gd name="T81" fmla="*/ 49 h 54"/>
                                <a:gd name="T82" fmla="*/ 23 w 37"/>
                                <a:gd name="T83" fmla="*/ 48 h 54"/>
                                <a:gd name="T84" fmla="*/ 28 w 37"/>
                                <a:gd name="T85" fmla="*/ 45 h 54"/>
                                <a:gd name="T86" fmla="*/ 30 w 37"/>
                                <a:gd name="T87" fmla="*/ 42 h 54"/>
                                <a:gd name="T88" fmla="*/ 31 w 37"/>
                                <a:gd name="T89" fmla="*/ 39 h 54"/>
                                <a:gd name="T90" fmla="*/ 31 w 37"/>
                                <a:gd name="T91" fmla="*/ 34 h 54"/>
                                <a:gd name="T92" fmla="*/ 31 w 37"/>
                                <a:gd name="T93"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7" h="54">
                                  <a:moveTo>
                                    <a:pt x="37" y="27"/>
                                  </a:moveTo>
                                  <a:cubicBezTo>
                                    <a:pt x="37" y="30"/>
                                    <a:pt x="37" y="32"/>
                                    <a:pt x="37" y="34"/>
                                  </a:cubicBezTo>
                                  <a:cubicBezTo>
                                    <a:pt x="37" y="36"/>
                                    <a:pt x="37" y="38"/>
                                    <a:pt x="36" y="40"/>
                                  </a:cubicBezTo>
                                  <a:cubicBezTo>
                                    <a:pt x="36" y="42"/>
                                    <a:pt x="35" y="43"/>
                                    <a:pt x="35" y="44"/>
                                  </a:cubicBezTo>
                                  <a:cubicBezTo>
                                    <a:pt x="34" y="46"/>
                                    <a:pt x="33" y="47"/>
                                    <a:pt x="32" y="48"/>
                                  </a:cubicBezTo>
                                  <a:cubicBezTo>
                                    <a:pt x="30" y="50"/>
                                    <a:pt x="28" y="51"/>
                                    <a:pt x="26" y="52"/>
                                  </a:cubicBezTo>
                                  <a:cubicBezTo>
                                    <a:pt x="24" y="53"/>
                                    <a:pt x="21" y="54"/>
                                    <a:pt x="19" y="54"/>
                                  </a:cubicBezTo>
                                  <a:cubicBezTo>
                                    <a:pt x="13" y="54"/>
                                    <a:pt x="9" y="52"/>
                                    <a:pt x="5" y="48"/>
                                  </a:cubicBezTo>
                                  <a:cubicBezTo>
                                    <a:pt x="4" y="47"/>
                                    <a:pt x="3" y="46"/>
                                    <a:pt x="2" y="44"/>
                                  </a:cubicBezTo>
                                  <a:cubicBezTo>
                                    <a:pt x="2" y="43"/>
                                    <a:pt x="1" y="42"/>
                                    <a:pt x="1" y="40"/>
                                  </a:cubicBezTo>
                                  <a:cubicBezTo>
                                    <a:pt x="0" y="38"/>
                                    <a:pt x="0" y="36"/>
                                    <a:pt x="0" y="34"/>
                                  </a:cubicBezTo>
                                  <a:cubicBezTo>
                                    <a:pt x="0" y="32"/>
                                    <a:pt x="0" y="30"/>
                                    <a:pt x="0" y="27"/>
                                  </a:cubicBezTo>
                                  <a:cubicBezTo>
                                    <a:pt x="0" y="24"/>
                                    <a:pt x="0" y="22"/>
                                    <a:pt x="0" y="20"/>
                                  </a:cubicBezTo>
                                  <a:cubicBezTo>
                                    <a:pt x="0" y="18"/>
                                    <a:pt x="0" y="16"/>
                                    <a:pt x="1" y="14"/>
                                  </a:cubicBezTo>
                                  <a:cubicBezTo>
                                    <a:pt x="1" y="12"/>
                                    <a:pt x="2" y="11"/>
                                    <a:pt x="2" y="10"/>
                                  </a:cubicBezTo>
                                  <a:cubicBezTo>
                                    <a:pt x="3" y="8"/>
                                    <a:pt x="4" y="7"/>
                                    <a:pt x="5" y="6"/>
                                  </a:cubicBezTo>
                                  <a:cubicBezTo>
                                    <a:pt x="9" y="2"/>
                                    <a:pt x="13" y="0"/>
                                    <a:pt x="19" y="0"/>
                                  </a:cubicBezTo>
                                  <a:cubicBezTo>
                                    <a:pt x="24" y="0"/>
                                    <a:pt x="28" y="2"/>
                                    <a:pt x="32" y="6"/>
                                  </a:cubicBezTo>
                                  <a:cubicBezTo>
                                    <a:pt x="33" y="7"/>
                                    <a:pt x="34" y="8"/>
                                    <a:pt x="35" y="10"/>
                                  </a:cubicBezTo>
                                  <a:cubicBezTo>
                                    <a:pt x="35" y="11"/>
                                    <a:pt x="36" y="12"/>
                                    <a:pt x="36" y="14"/>
                                  </a:cubicBezTo>
                                  <a:cubicBezTo>
                                    <a:pt x="37" y="16"/>
                                    <a:pt x="37" y="18"/>
                                    <a:pt x="37" y="20"/>
                                  </a:cubicBezTo>
                                  <a:cubicBezTo>
                                    <a:pt x="37" y="22"/>
                                    <a:pt x="37" y="24"/>
                                    <a:pt x="37" y="27"/>
                                  </a:cubicBezTo>
                                  <a:close/>
                                  <a:moveTo>
                                    <a:pt x="31" y="27"/>
                                  </a:moveTo>
                                  <a:cubicBezTo>
                                    <a:pt x="31" y="24"/>
                                    <a:pt x="31" y="22"/>
                                    <a:pt x="31" y="20"/>
                                  </a:cubicBezTo>
                                  <a:cubicBezTo>
                                    <a:pt x="31" y="18"/>
                                    <a:pt x="31" y="17"/>
                                    <a:pt x="31" y="15"/>
                                  </a:cubicBezTo>
                                  <a:cubicBezTo>
                                    <a:pt x="30" y="14"/>
                                    <a:pt x="30" y="13"/>
                                    <a:pt x="30" y="12"/>
                                  </a:cubicBezTo>
                                  <a:cubicBezTo>
                                    <a:pt x="29" y="11"/>
                                    <a:pt x="28" y="10"/>
                                    <a:pt x="28" y="9"/>
                                  </a:cubicBezTo>
                                  <a:cubicBezTo>
                                    <a:pt x="26" y="8"/>
                                    <a:pt x="25" y="7"/>
                                    <a:pt x="23" y="6"/>
                                  </a:cubicBezTo>
                                  <a:cubicBezTo>
                                    <a:pt x="22" y="6"/>
                                    <a:pt x="20" y="5"/>
                                    <a:pt x="19" y="5"/>
                                  </a:cubicBezTo>
                                  <a:cubicBezTo>
                                    <a:pt x="17" y="5"/>
                                    <a:pt x="15" y="6"/>
                                    <a:pt x="14" y="6"/>
                                  </a:cubicBezTo>
                                  <a:cubicBezTo>
                                    <a:pt x="12" y="7"/>
                                    <a:pt x="11" y="8"/>
                                    <a:pt x="9" y="9"/>
                                  </a:cubicBezTo>
                                  <a:cubicBezTo>
                                    <a:pt x="9" y="10"/>
                                    <a:pt x="8" y="11"/>
                                    <a:pt x="7" y="12"/>
                                  </a:cubicBezTo>
                                  <a:cubicBezTo>
                                    <a:pt x="7" y="13"/>
                                    <a:pt x="7" y="14"/>
                                    <a:pt x="6" y="15"/>
                                  </a:cubicBezTo>
                                  <a:cubicBezTo>
                                    <a:pt x="6" y="17"/>
                                    <a:pt x="6" y="18"/>
                                    <a:pt x="6" y="20"/>
                                  </a:cubicBezTo>
                                  <a:cubicBezTo>
                                    <a:pt x="6" y="22"/>
                                    <a:pt x="6" y="24"/>
                                    <a:pt x="6" y="27"/>
                                  </a:cubicBezTo>
                                  <a:cubicBezTo>
                                    <a:pt x="6" y="30"/>
                                    <a:pt x="6" y="32"/>
                                    <a:pt x="6" y="34"/>
                                  </a:cubicBezTo>
                                  <a:cubicBezTo>
                                    <a:pt x="6" y="36"/>
                                    <a:pt x="6" y="37"/>
                                    <a:pt x="6" y="39"/>
                                  </a:cubicBezTo>
                                  <a:cubicBezTo>
                                    <a:pt x="7" y="40"/>
                                    <a:pt x="7" y="41"/>
                                    <a:pt x="7" y="42"/>
                                  </a:cubicBezTo>
                                  <a:cubicBezTo>
                                    <a:pt x="8" y="43"/>
                                    <a:pt x="9" y="44"/>
                                    <a:pt x="9" y="45"/>
                                  </a:cubicBezTo>
                                  <a:cubicBezTo>
                                    <a:pt x="11" y="46"/>
                                    <a:pt x="12" y="47"/>
                                    <a:pt x="14" y="48"/>
                                  </a:cubicBezTo>
                                  <a:cubicBezTo>
                                    <a:pt x="15" y="48"/>
                                    <a:pt x="17" y="49"/>
                                    <a:pt x="19" y="49"/>
                                  </a:cubicBezTo>
                                  <a:cubicBezTo>
                                    <a:pt x="20" y="49"/>
                                    <a:pt x="22" y="48"/>
                                    <a:pt x="23" y="48"/>
                                  </a:cubicBezTo>
                                  <a:cubicBezTo>
                                    <a:pt x="25" y="47"/>
                                    <a:pt x="26" y="46"/>
                                    <a:pt x="28" y="45"/>
                                  </a:cubicBezTo>
                                  <a:cubicBezTo>
                                    <a:pt x="28" y="44"/>
                                    <a:pt x="29" y="43"/>
                                    <a:pt x="30" y="42"/>
                                  </a:cubicBezTo>
                                  <a:cubicBezTo>
                                    <a:pt x="30" y="41"/>
                                    <a:pt x="30" y="40"/>
                                    <a:pt x="31" y="39"/>
                                  </a:cubicBezTo>
                                  <a:cubicBezTo>
                                    <a:pt x="31" y="37"/>
                                    <a:pt x="31" y="36"/>
                                    <a:pt x="31" y="34"/>
                                  </a:cubicBezTo>
                                  <a:cubicBezTo>
                                    <a:pt x="31" y="32"/>
                                    <a:pt x="31" y="30"/>
                                    <a:pt x="31" y="27"/>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21" name="Freeform 121"/>
                          <wps:cNvSpPr>
                            <a:spLocks/>
                          </wps:cNvSpPr>
                          <wps:spPr bwMode="auto">
                            <a:xfrm>
                              <a:off x="4374554" y="1266436"/>
                              <a:ext cx="74546" cy="106736"/>
                            </a:xfrm>
                            <a:custGeom>
                              <a:avLst/>
                              <a:gdLst>
                                <a:gd name="T0" fmla="*/ 37 w 37"/>
                                <a:gd name="T1" fmla="*/ 35 h 53"/>
                                <a:gd name="T2" fmla="*/ 36 w 37"/>
                                <a:gd name="T3" fmla="*/ 42 h 53"/>
                                <a:gd name="T4" fmla="*/ 32 w 37"/>
                                <a:gd name="T5" fmla="*/ 48 h 53"/>
                                <a:gd name="T6" fmla="*/ 26 w 37"/>
                                <a:gd name="T7" fmla="*/ 51 h 53"/>
                                <a:gd name="T8" fmla="*/ 19 w 37"/>
                                <a:gd name="T9" fmla="*/ 53 h 53"/>
                                <a:gd name="T10" fmla="*/ 11 w 37"/>
                                <a:gd name="T11" fmla="*/ 51 h 53"/>
                                <a:gd name="T12" fmla="*/ 6 w 37"/>
                                <a:gd name="T13" fmla="*/ 48 h 53"/>
                                <a:gd name="T14" fmla="*/ 2 w 37"/>
                                <a:gd name="T15" fmla="*/ 42 h 53"/>
                                <a:gd name="T16" fmla="*/ 0 w 37"/>
                                <a:gd name="T17" fmla="*/ 35 h 53"/>
                                <a:gd name="T18" fmla="*/ 0 w 37"/>
                                <a:gd name="T19" fmla="*/ 0 h 53"/>
                                <a:gd name="T20" fmla="*/ 6 w 37"/>
                                <a:gd name="T21" fmla="*/ 0 h 53"/>
                                <a:gd name="T22" fmla="*/ 6 w 37"/>
                                <a:gd name="T23" fmla="*/ 34 h 53"/>
                                <a:gd name="T24" fmla="*/ 7 w 37"/>
                                <a:gd name="T25" fmla="*/ 40 h 53"/>
                                <a:gd name="T26" fmla="*/ 9 w 37"/>
                                <a:gd name="T27" fmla="*/ 44 h 53"/>
                                <a:gd name="T28" fmla="*/ 13 w 37"/>
                                <a:gd name="T29" fmla="*/ 47 h 53"/>
                                <a:gd name="T30" fmla="*/ 19 w 37"/>
                                <a:gd name="T31" fmla="*/ 48 h 53"/>
                                <a:gd name="T32" fmla="*/ 24 w 37"/>
                                <a:gd name="T33" fmla="*/ 47 h 53"/>
                                <a:gd name="T34" fmla="*/ 28 w 37"/>
                                <a:gd name="T35" fmla="*/ 44 h 53"/>
                                <a:gd name="T36" fmla="*/ 30 w 37"/>
                                <a:gd name="T37" fmla="*/ 40 h 53"/>
                                <a:gd name="T38" fmla="*/ 31 w 37"/>
                                <a:gd name="T39" fmla="*/ 34 h 53"/>
                                <a:gd name="T40" fmla="*/ 31 w 37"/>
                                <a:gd name="T41" fmla="*/ 0 h 53"/>
                                <a:gd name="T42" fmla="*/ 37 w 37"/>
                                <a:gd name="T43" fmla="*/ 0 h 53"/>
                                <a:gd name="T44" fmla="*/ 37 w 37"/>
                                <a:gd name="T45" fmla="*/ 35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7" h="53">
                                  <a:moveTo>
                                    <a:pt x="37" y="35"/>
                                  </a:moveTo>
                                  <a:cubicBezTo>
                                    <a:pt x="37" y="38"/>
                                    <a:pt x="37" y="40"/>
                                    <a:pt x="36" y="42"/>
                                  </a:cubicBezTo>
                                  <a:cubicBezTo>
                                    <a:pt x="35" y="44"/>
                                    <a:pt x="33" y="46"/>
                                    <a:pt x="32" y="48"/>
                                  </a:cubicBezTo>
                                  <a:cubicBezTo>
                                    <a:pt x="30" y="49"/>
                                    <a:pt x="28" y="51"/>
                                    <a:pt x="26" y="51"/>
                                  </a:cubicBezTo>
                                  <a:cubicBezTo>
                                    <a:pt x="24" y="52"/>
                                    <a:pt x="21" y="53"/>
                                    <a:pt x="19" y="53"/>
                                  </a:cubicBezTo>
                                  <a:cubicBezTo>
                                    <a:pt x="16" y="53"/>
                                    <a:pt x="14" y="52"/>
                                    <a:pt x="11" y="51"/>
                                  </a:cubicBezTo>
                                  <a:cubicBezTo>
                                    <a:pt x="9" y="51"/>
                                    <a:pt x="7" y="49"/>
                                    <a:pt x="6" y="48"/>
                                  </a:cubicBezTo>
                                  <a:cubicBezTo>
                                    <a:pt x="4" y="46"/>
                                    <a:pt x="3" y="44"/>
                                    <a:pt x="2" y="42"/>
                                  </a:cubicBezTo>
                                  <a:cubicBezTo>
                                    <a:pt x="1" y="40"/>
                                    <a:pt x="0" y="38"/>
                                    <a:pt x="0" y="35"/>
                                  </a:cubicBezTo>
                                  <a:cubicBezTo>
                                    <a:pt x="0" y="0"/>
                                    <a:pt x="0" y="0"/>
                                    <a:pt x="0" y="0"/>
                                  </a:cubicBezTo>
                                  <a:cubicBezTo>
                                    <a:pt x="6" y="0"/>
                                    <a:pt x="6" y="0"/>
                                    <a:pt x="6" y="0"/>
                                  </a:cubicBezTo>
                                  <a:cubicBezTo>
                                    <a:pt x="6" y="34"/>
                                    <a:pt x="6" y="34"/>
                                    <a:pt x="6" y="34"/>
                                  </a:cubicBezTo>
                                  <a:cubicBezTo>
                                    <a:pt x="6" y="37"/>
                                    <a:pt x="6" y="38"/>
                                    <a:pt x="7" y="40"/>
                                  </a:cubicBezTo>
                                  <a:cubicBezTo>
                                    <a:pt x="7" y="42"/>
                                    <a:pt x="8" y="43"/>
                                    <a:pt x="9" y="44"/>
                                  </a:cubicBezTo>
                                  <a:cubicBezTo>
                                    <a:pt x="11" y="45"/>
                                    <a:pt x="12" y="46"/>
                                    <a:pt x="13" y="47"/>
                                  </a:cubicBezTo>
                                  <a:cubicBezTo>
                                    <a:pt x="15" y="47"/>
                                    <a:pt x="17" y="48"/>
                                    <a:pt x="19" y="48"/>
                                  </a:cubicBezTo>
                                  <a:cubicBezTo>
                                    <a:pt x="21" y="48"/>
                                    <a:pt x="22" y="47"/>
                                    <a:pt x="24" y="47"/>
                                  </a:cubicBezTo>
                                  <a:cubicBezTo>
                                    <a:pt x="25" y="46"/>
                                    <a:pt x="27" y="45"/>
                                    <a:pt x="28" y="44"/>
                                  </a:cubicBezTo>
                                  <a:cubicBezTo>
                                    <a:pt x="29" y="43"/>
                                    <a:pt x="30" y="42"/>
                                    <a:pt x="30" y="40"/>
                                  </a:cubicBezTo>
                                  <a:cubicBezTo>
                                    <a:pt x="31" y="38"/>
                                    <a:pt x="31" y="37"/>
                                    <a:pt x="31" y="34"/>
                                  </a:cubicBezTo>
                                  <a:cubicBezTo>
                                    <a:pt x="31" y="0"/>
                                    <a:pt x="31" y="0"/>
                                    <a:pt x="31" y="0"/>
                                  </a:cubicBezTo>
                                  <a:cubicBezTo>
                                    <a:pt x="37" y="0"/>
                                    <a:pt x="37" y="0"/>
                                    <a:pt x="37" y="0"/>
                                  </a:cubicBezTo>
                                  <a:lnTo>
                                    <a:pt x="37" y="35"/>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35" name="Freeform 135"/>
                          <wps:cNvSpPr>
                            <a:spLocks noEditPoints="1"/>
                          </wps:cNvSpPr>
                          <wps:spPr bwMode="auto">
                            <a:xfrm>
                              <a:off x="4516870" y="1266436"/>
                              <a:ext cx="70311" cy="105042"/>
                            </a:xfrm>
                            <a:custGeom>
                              <a:avLst/>
                              <a:gdLst>
                                <a:gd name="T0" fmla="*/ 35 w 35"/>
                                <a:gd name="T1" fmla="*/ 15 h 52"/>
                                <a:gd name="T2" fmla="*/ 34 w 35"/>
                                <a:gd name="T3" fmla="*/ 22 h 52"/>
                                <a:gd name="T4" fmla="*/ 31 w 35"/>
                                <a:gd name="T5" fmla="*/ 26 h 52"/>
                                <a:gd name="T6" fmla="*/ 26 w 35"/>
                                <a:gd name="T7" fmla="*/ 30 h 52"/>
                                <a:gd name="T8" fmla="*/ 19 w 35"/>
                                <a:gd name="T9" fmla="*/ 31 h 52"/>
                                <a:gd name="T10" fmla="*/ 5 w 35"/>
                                <a:gd name="T11" fmla="*/ 31 h 52"/>
                                <a:gd name="T12" fmla="*/ 5 w 35"/>
                                <a:gd name="T13" fmla="*/ 52 h 52"/>
                                <a:gd name="T14" fmla="*/ 0 w 35"/>
                                <a:gd name="T15" fmla="*/ 52 h 52"/>
                                <a:gd name="T16" fmla="*/ 0 w 35"/>
                                <a:gd name="T17" fmla="*/ 0 h 52"/>
                                <a:gd name="T18" fmla="*/ 19 w 35"/>
                                <a:gd name="T19" fmla="*/ 0 h 52"/>
                                <a:gd name="T20" fmla="*/ 26 w 35"/>
                                <a:gd name="T21" fmla="*/ 1 h 52"/>
                                <a:gd name="T22" fmla="*/ 31 w 35"/>
                                <a:gd name="T23" fmla="*/ 4 h 52"/>
                                <a:gd name="T24" fmla="*/ 34 w 35"/>
                                <a:gd name="T25" fmla="*/ 9 h 52"/>
                                <a:gd name="T26" fmla="*/ 35 w 35"/>
                                <a:gd name="T27" fmla="*/ 15 h 52"/>
                                <a:gd name="T28" fmla="*/ 30 w 35"/>
                                <a:gd name="T29" fmla="*/ 15 h 52"/>
                                <a:gd name="T30" fmla="*/ 27 w 35"/>
                                <a:gd name="T31" fmla="*/ 7 h 52"/>
                                <a:gd name="T32" fmla="*/ 19 w 35"/>
                                <a:gd name="T33" fmla="*/ 5 h 52"/>
                                <a:gd name="T34" fmla="*/ 5 w 35"/>
                                <a:gd name="T35" fmla="*/ 5 h 52"/>
                                <a:gd name="T36" fmla="*/ 5 w 35"/>
                                <a:gd name="T37" fmla="*/ 26 h 52"/>
                                <a:gd name="T38" fmla="*/ 19 w 35"/>
                                <a:gd name="T39" fmla="*/ 26 h 52"/>
                                <a:gd name="T40" fmla="*/ 27 w 35"/>
                                <a:gd name="T41" fmla="*/ 23 h 52"/>
                                <a:gd name="T42" fmla="*/ 30 w 35"/>
                                <a:gd name="T43" fmla="*/ 1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35" h="52">
                                  <a:moveTo>
                                    <a:pt x="35" y="15"/>
                                  </a:moveTo>
                                  <a:cubicBezTo>
                                    <a:pt x="35" y="18"/>
                                    <a:pt x="35" y="20"/>
                                    <a:pt x="34" y="22"/>
                                  </a:cubicBezTo>
                                  <a:cubicBezTo>
                                    <a:pt x="33" y="24"/>
                                    <a:pt x="32" y="25"/>
                                    <a:pt x="31" y="26"/>
                                  </a:cubicBezTo>
                                  <a:cubicBezTo>
                                    <a:pt x="29" y="28"/>
                                    <a:pt x="28" y="29"/>
                                    <a:pt x="26" y="30"/>
                                  </a:cubicBezTo>
                                  <a:cubicBezTo>
                                    <a:pt x="24" y="30"/>
                                    <a:pt x="21" y="31"/>
                                    <a:pt x="19" y="31"/>
                                  </a:cubicBezTo>
                                  <a:cubicBezTo>
                                    <a:pt x="5" y="31"/>
                                    <a:pt x="5" y="31"/>
                                    <a:pt x="5" y="31"/>
                                  </a:cubicBezTo>
                                  <a:cubicBezTo>
                                    <a:pt x="5" y="52"/>
                                    <a:pt x="5" y="52"/>
                                    <a:pt x="5" y="52"/>
                                  </a:cubicBezTo>
                                  <a:cubicBezTo>
                                    <a:pt x="0" y="52"/>
                                    <a:pt x="0" y="52"/>
                                    <a:pt x="0" y="52"/>
                                  </a:cubicBezTo>
                                  <a:cubicBezTo>
                                    <a:pt x="0" y="0"/>
                                    <a:pt x="0" y="0"/>
                                    <a:pt x="0" y="0"/>
                                  </a:cubicBezTo>
                                  <a:cubicBezTo>
                                    <a:pt x="19" y="0"/>
                                    <a:pt x="19" y="0"/>
                                    <a:pt x="19" y="0"/>
                                  </a:cubicBezTo>
                                  <a:cubicBezTo>
                                    <a:pt x="21" y="0"/>
                                    <a:pt x="24" y="0"/>
                                    <a:pt x="26" y="1"/>
                                  </a:cubicBezTo>
                                  <a:cubicBezTo>
                                    <a:pt x="28" y="2"/>
                                    <a:pt x="29" y="3"/>
                                    <a:pt x="31" y="4"/>
                                  </a:cubicBezTo>
                                  <a:cubicBezTo>
                                    <a:pt x="32" y="5"/>
                                    <a:pt x="33" y="7"/>
                                    <a:pt x="34" y="9"/>
                                  </a:cubicBezTo>
                                  <a:cubicBezTo>
                                    <a:pt x="35" y="11"/>
                                    <a:pt x="35" y="13"/>
                                    <a:pt x="35" y="15"/>
                                  </a:cubicBezTo>
                                  <a:close/>
                                  <a:moveTo>
                                    <a:pt x="30" y="15"/>
                                  </a:moveTo>
                                  <a:cubicBezTo>
                                    <a:pt x="30" y="12"/>
                                    <a:pt x="29" y="9"/>
                                    <a:pt x="27" y="7"/>
                                  </a:cubicBezTo>
                                  <a:cubicBezTo>
                                    <a:pt x="24" y="6"/>
                                    <a:pt x="22" y="5"/>
                                    <a:pt x="19" y="5"/>
                                  </a:cubicBezTo>
                                  <a:cubicBezTo>
                                    <a:pt x="5" y="5"/>
                                    <a:pt x="5" y="5"/>
                                    <a:pt x="5" y="5"/>
                                  </a:cubicBezTo>
                                  <a:cubicBezTo>
                                    <a:pt x="5" y="26"/>
                                    <a:pt x="5" y="26"/>
                                    <a:pt x="5" y="26"/>
                                  </a:cubicBezTo>
                                  <a:cubicBezTo>
                                    <a:pt x="19" y="26"/>
                                    <a:pt x="19" y="26"/>
                                    <a:pt x="19" y="26"/>
                                  </a:cubicBezTo>
                                  <a:cubicBezTo>
                                    <a:pt x="22" y="26"/>
                                    <a:pt x="24" y="25"/>
                                    <a:pt x="27" y="23"/>
                                  </a:cubicBezTo>
                                  <a:cubicBezTo>
                                    <a:pt x="29" y="21"/>
                                    <a:pt x="30" y="19"/>
                                    <a:pt x="30" y="15"/>
                                  </a:cubicBez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g:grpSp>
                      <wpg:grpSp>
                        <wpg:cNvPr id="139" name="Group 139"/>
                        <wpg:cNvGrpSpPr/>
                        <wpg:grpSpPr>
                          <a:xfrm>
                            <a:off x="2712515" y="0"/>
                            <a:ext cx="1588340" cy="832714"/>
                            <a:chOff x="2712515" y="0"/>
                            <a:chExt cx="1588340" cy="832714"/>
                          </a:xfrm>
                        </wpg:grpSpPr>
                        <wps:wsp>
                          <wps:cNvPr id="141" name="Freeform 141"/>
                          <wps:cNvSpPr>
                            <a:spLocks/>
                          </wps:cNvSpPr>
                          <wps:spPr bwMode="auto">
                            <a:xfrm>
                              <a:off x="2712515" y="222791"/>
                              <a:ext cx="1490075" cy="609923"/>
                            </a:xfrm>
                            <a:custGeom>
                              <a:avLst/>
                              <a:gdLst>
                                <a:gd name="T0" fmla="*/ 0 w 743"/>
                                <a:gd name="T1" fmla="*/ 287 h 304"/>
                                <a:gd name="T2" fmla="*/ 92 w 743"/>
                                <a:gd name="T3" fmla="*/ 288 h 304"/>
                                <a:gd name="T4" fmla="*/ 215 w 743"/>
                                <a:gd name="T5" fmla="*/ 286 h 304"/>
                                <a:gd name="T6" fmla="*/ 276 w 743"/>
                                <a:gd name="T7" fmla="*/ 282 h 304"/>
                                <a:gd name="T8" fmla="*/ 690 w 743"/>
                                <a:gd name="T9" fmla="*/ 17 h 304"/>
                                <a:gd name="T10" fmla="*/ 728 w 743"/>
                                <a:gd name="T11" fmla="*/ 0 h 304"/>
                                <a:gd name="T12" fmla="*/ 743 w 743"/>
                                <a:gd name="T13" fmla="*/ 39 h 304"/>
                                <a:gd name="T14" fmla="*/ 281 w 743"/>
                                <a:gd name="T15" fmla="*/ 300 h 304"/>
                                <a:gd name="T16" fmla="*/ 118 w 743"/>
                                <a:gd name="T17" fmla="*/ 303 h 304"/>
                                <a:gd name="T18" fmla="*/ 0 w 743"/>
                                <a:gd name="T19" fmla="*/ 303 h 304"/>
                                <a:gd name="T20" fmla="*/ 0 w 743"/>
                                <a:gd name="T21" fmla="*/ 287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43" h="304">
                                  <a:moveTo>
                                    <a:pt x="0" y="287"/>
                                  </a:moveTo>
                                  <a:cubicBezTo>
                                    <a:pt x="0" y="287"/>
                                    <a:pt x="35" y="287"/>
                                    <a:pt x="92" y="288"/>
                                  </a:cubicBezTo>
                                  <a:cubicBezTo>
                                    <a:pt x="126" y="288"/>
                                    <a:pt x="167" y="288"/>
                                    <a:pt x="215" y="286"/>
                                  </a:cubicBezTo>
                                  <a:cubicBezTo>
                                    <a:pt x="235" y="285"/>
                                    <a:pt x="255" y="284"/>
                                    <a:pt x="276" y="282"/>
                                  </a:cubicBezTo>
                                  <a:cubicBezTo>
                                    <a:pt x="444" y="265"/>
                                    <a:pt x="604" y="183"/>
                                    <a:pt x="690" y="17"/>
                                  </a:cubicBezTo>
                                  <a:cubicBezTo>
                                    <a:pt x="728" y="0"/>
                                    <a:pt x="728" y="0"/>
                                    <a:pt x="728" y="0"/>
                                  </a:cubicBezTo>
                                  <a:cubicBezTo>
                                    <a:pt x="743" y="39"/>
                                    <a:pt x="743" y="39"/>
                                    <a:pt x="743" y="39"/>
                                  </a:cubicBezTo>
                                  <a:cubicBezTo>
                                    <a:pt x="743" y="39"/>
                                    <a:pt x="629" y="280"/>
                                    <a:pt x="281" y="300"/>
                                  </a:cubicBezTo>
                                  <a:cubicBezTo>
                                    <a:pt x="232" y="303"/>
                                    <a:pt x="178" y="303"/>
                                    <a:pt x="118" y="303"/>
                                  </a:cubicBezTo>
                                  <a:cubicBezTo>
                                    <a:pt x="81" y="304"/>
                                    <a:pt x="42" y="303"/>
                                    <a:pt x="0" y="303"/>
                                  </a:cubicBezTo>
                                  <a:lnTo>
                                    <a:pt x="0" y="287"/>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s:wsp>
                          <wps:cNvPr id="142" name="Freeform 142"/>
                          <wps:cNvSpPr>
                            <a:spLocks/>
                          </wps:cNvSpPr>
                          <wps:spPr bwMode="auto">
                            <a:xfrm>
                              <a:off x="3965398" y="0"/>
                              <a:ext cx="335457" cy="389673"/>
                            </a:xfrm>
                            <a:custGeom>
                              <a:avLst/>
                              <a:gdLst>
                                <a:gd name="T0" fmla="*/ 396 w 396"/>
                                <a:gd name="T1" fmla="*/ 460 h 460"/>
                                <a:gd name="T2" fmla="*/ 280 w 396"/>
                                <a:gd name="T3" fmla="*/ 355 h 460"/>
                                <a:gd name="T4" fmla="*/ 154 w 396"/>
                                <a:gd name="T5" fmla="*/ 303 h 460"/>
                                <a:gd name="T6" fmla="*/ 0 w 396"/>
                                <a:gd name="T7" fmla="*/ 298 h 460"/>
                                <a:gd name="T8" fmla="*/ 334 w 396"/>
                                <a:gd name="T9" fmla="*/ 0 h 460"/>
                                <a:gd name="T10" fmla="*/ 396 w 396"/>
                                <a:gd name="T11" fmla="*/ 460 h 460"/>
                              </a:gdLst>
                              <a:ahLst/>
                              <a:cxnLst>
                                <a:cxn ang="0">
                                  <a:pos x="T0" y="T1"/>
                                </a:cxn>
                                <a:cxn ang="0">
                                  <a:pos x="T2" y="T3"/>
                                </a:cxn>
                                <a:cxn ang="0">
                                  <a:pos x="T4" y="T5"/>
                                </a:cxn>
                                <a:cxn ang="0">
                                  <a:pos x="T6" y="T7"/>
                                </a:cxn>
                                <a:cxn ang="0">
                                  <a:pos x="T8" y="T9"/>
                                </a:cxn>
                                <a:cxn ang="0">
                                  <a:pos x="T10" y="T11"/>
                                </a:cxn>
                              </a:cxnLst>
                              <a:rect l="0" t="0" r="r" b="b"/>
                              <a:pathLst>
                                <a:path w="396" h="460">
                                  <a:moveTo>
                                    <a:pt x="396" y="460"/>
                                  </a:moveTo>
                                  <a:lnTo>
                                    <a:pt x="280" y="355"/>
                                  </a:lnTo>
                                  <a:lnTo>
                                    <a:pt x="154" y="303"/>
                                  </a:lnTo>
                                  <a:lnTo>
                                    <a:pt x="0" y="298"/>
                                  </a:lnTo>
                                  <a:lnTo>
                                    <a:pt x="334" y="0"/>
                                  </a:lnTo>
                                  <a:lnTo>
                                    <a:pt x="396" y="460"/>
                                  </a:lnTo>
                                  <a:close/>
                                </a:path>
                              </a:pathLst>
                            </a:custGeom>
                            <a:solidFill>
                              <a:srgbClr val="FFFFFF"/>
                            </a:solidFill>
                            <a:ln>
                              <a:noFill/>
                            </a:ln>
                            <a:extLs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w="9525">
                                  <a:solidFill>
                                    <a:srgbClr val="000000"/>
                                  </a:solidFill>
                                  <a:round/>
                                  <a:headEnd/>
                                  <a:tailEnd/>
                                </a14:hiddenLine>
                              </a:ext>
                            </a:extLst>
                          </wps:spPr>
                          <wps:bodyPr vert="horz" wrap="square" lIns="137160" tIns="68580" rIns="137160" bIns="68580" numCol="1" anchor="t" anchorCtr="0" compatLnSpc="1">
                            <a:prstTxWarp prst="textNoShape">
                              <a:avLst/>
                            </a:prstTxWarp>
                          </wps:bodyPr>
                        </wps:wsp>
                      </wpg:grpSp>
                    </wpg:wgp>
                  </a:graphicData>
                </a:graphic>
              </wp:anchor>
            </w:drawing>
          </mc:Choice>
          <mc:Fallback>
            <w:pict>
              <v:group w14:anchorId="6C696BF0" id="Group 5" o:spid="_x0000_s1026" style="position:absolute;margin-left:0;margin-top:63.65pt;width:254.65pt;height:115.9pt;z-index:251763712;mso-position-horizontal:center;mso-position-horizontal-relative:margin" coordorigin="19746" coordsize="32004,137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">
                <v:shape id="Freeform 67" o:spid="_x0000_s1027" style="position:absolute;left:19746;top:5336;width:5854;height:5727;visibility:visible;mso-wrap-style:square;v-text-anchor:top" coordsize="691,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" path="m412,676r-131,l,,142,,345,524,549,,691,,412,676xe" stroked="f">
                  <v:path arrowok="t" o:connecttype="custom" o:connectlocs="349011,572649;238039,572649;0,0;120290,0;292254,443888;465066,0;585356,0;349011,572649" o:connectangles="0,0,0,0,0,0,0,0"/>
                </v:shape>
                <v:shape id="Freeform 68" o:spid="_x0000_s1028" style="position:absolute;left:26244;top:5336;width:4269;height:5701;visibility:visible;mso-wrap-style:square;v-text-anchor:top" coordsize="504,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" path="m125,396r,152l504,548r,125l,673,,,504,r,123l125,123r,155l125,396xe" stroked="f">
                  <v:path arrowok="t" o:connecttype="custom" o:connectlocs="105889,335457;105889,464219;426946,464219;426946,570108;0,570108;0,0;426946,0;426946,104195;105889,104195;105889,235498;105889,335457" o:connectangles="0,0,0,0,0,0,0,0,0,0,0"/>
                </v:shape>
                <v:shape id="Freeform 69" o:spid="_x0000_s1029" style="position:absolute;left:26244;top:5336;width:4269;height:5701;visibility:visible;mso-wrap-style:square;v-text-anchor:top" coordsize="504,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" path="m125,396r,152l504,548r,125l,673,,,504,r,123l125,123r,155e" filled="f" stroked="f">
                  <v:path arrowok="t" o:connecttype="custom" o:connectlocs="105889,335457;105889,464219;426946,464219;426946,570108;0,570108;0,0;426946,0;426946,104195;105889,104195;105889,235498" o:connectangles="0,0,0,0,0,0,0,0,0,0"/>
                </v:shape>
                <v:shape id="Freeform 71" o:spid="_x0000_s1030" style="position:absolute;left:30937;top:5218;width:4769;height:5946;visibility:visible;mso-wrap-style:square;v-text-anchor:top" coordsize="238,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" path="m238,271v-25,17,-55,25,-87,25c45,296,,224,,150,,75,48,,151,v30,,60,9,85,28c202,65,202,65,202,65,187,56,169,51,151,51v-69,,-99,51,-98,99c53,197,80,246,151,246v17,,35,-5,51,-14l238,271xe" stroked="f">
                  <v:path arrowok="t" o:connecttype="custom" o:connectlocs="476926,544448;302588,594674;0,301355;302588,0;472918,56253;404786,130587;302588,102461;106206,301355;302588,494222;404786,466096;476926,544448" o:connectangles="0,0,0,0,0,0,0,0,0,0,0"/>
                </v:shape>
                <v:shape id="Freeform 72" o:spid="_x0000_s1031" style="position:absolute;left:40035;top:5218;width:5879;height:5946;visibility:visible;mso-wrap-style:square;v-text-anchor:top" coordsize="293,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" path="m292,149v-1,74,-46,147,-146,147c46,296,,224,,150,,75,48,,146,v98,,147,75,146,149m53,150v1,47,26,97,93,97c213,247,238,197,239,150,240,102,213,49,146,49,79,49,52,103,53,150e" stroked="f">
                  <v:path arrowok="t" o:connecttype="custom" o:connectlocs="585892,299346;292946,594674;0,301355;292946,0;585892,299346;106343,301355;292946,496231;479548,301355;292946,98443;106343,301355" o:connectangles="0,0,0,0,0,0,0,0,0,0"/>
                  <o:lock v:ext="edit" verticies="t"/>
                </v:shape>
                <v:shape id="Freeform 78" o:spid="_x0000_s1032" style="position:absolute;left:46634;top:5319;width:5116;height:5718;visibility:visible;mso-wrap-style:square;v-text-anchor:top" coordsize="255,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" path="m255,285v-67,,-67,,-67,c105,190,105,190,105,190v-51,,-51,,-51,c54,285,54,285,54,285,,285,,285,,285,,,,,,,45,,90,1,135,1v67,,103,45,103,94c238,134,220,173,166,184r89,101xm54,51v,90,,90,,90c135,141,135,141,135,141v34,,49,-22,49,-45c184,73,169,51,135,51r-81,xe" stroked="f">
                  <v:path arrowok="t" o:connecttype="custom" o:connectlocs="511657,571802;377222,571802;210682,381201;108351,381201;108351,571802;0,571802;0,0;270877,2006;477547,190601;333079,369163;511657,571802;108351,102322;108351,282892;270877,282892;369196,192607;270877,102322;108351,102322" o:connectangles="0,0,0,0,0,0,0,0,0,0,0,0,0,0,0,0,0"/>
                  <o:lock v:ext="edit" verticies="t"/>
                </v:shape>
                <v:rect id="Rectangle 80" o:spid="_x0000_s1033" style="position:absolute;left:37451;top:6446;width:1084;height:45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" stroked="f">
                  <v:textbox inset="10.8pt,5.4pt,10.8pt,5.4pt"/>
                </v:rect>
                <v:group id="Group 81" o:spid="_x0000_s1034" style="position:absolute;left:26244;top:12647;width:19627;height:1084" coordorigin="26244,12647" coordsize="19627,10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">
                  <v:shape id="Freeform 102" o:spid="_x0000_s1035" style="position:absolute;left:26244;top:12647;width:737;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" path="m37,38v-1,3,-1,5,-2,7c34,47,32,48,31,50v-2,1,-4,2,-6,3c23,53,21,54,19,54v-3,,-5,-1,-8,-2c9,51,7,50,5,48,4,47,3,46,2,44,2,43,1,42,1,40,1,38,,36,,34,,32,,30,,27,,24,,22,,20,,18,1,16,1,14v,-2,1,-3,1,-4c3,8,4,7,5,6,7,4,9,3,11,2,14,1,16,,19,v2,,4,1,6,1c27,2,29,3,31,4v1,2,3,3,4,5c36,11,36,14,37,16v-6,,-6,,-6,c30,13,29,10,27,8,25,6,22,5,19,5v-2,,-4,1,-5,1c12,7,11,8,10,9,9,10,8,11,8,12,7,13,7,14,7,15,6,17,6,18,6,20v,2,,4,,7c6,30,6,32,6,34v,2,,3,1,5c7,40,7,41,8,42v,1,1,2,2,3c11,46,12,47,14,48v1,,3,1,5,1c22,49,25,48,27,46v2,-2,4,-5,4,-8l37,38xe" stroked="f">
                    <v:path arrowok="t" o:connecttype="custom" o:connectlocs="73699,76303;69715,90359;61748,100399;49797,106423;37845,108431;21911,104415;9959,96383;3984,88351;1992,80319;0,68271;0,54216;0,40160;1992,28112;3984,20080;9959,12048;21911,4016;37845,0;49797,2008;61748,8032;69715,18072;73699,32128;61748,32128;53780,16064;37845,10040;27886,12048;19919,18072;15935,24096;13943,30120;11951,40160;11951,54216;11951,68271;13943,78311;15935,84335;19919,90359;27886,96383;37845,98391;53780,92367;61748,76303;73699,76303" o:connectangles="0,0,0,0,0,0,0,0,0,0,0,0,0,0,0,0,0,0,0,0,0,0,0,0,0,0,0,0,0,0,0,0,0,0,0,0,0,0,0"/>
                  </v:shape>
                  <v:shape id="Freeform 103" o:spid="_x0000_s1036" style="position:absolute;left:27565;top:12647;width:737;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" path="m37,27v,3,,5,,7c37,36,37,38,36,40v,2,,3,-1,4c34,46,33,47,32,48v-2,2,-4,3,-6,4c24,53,21,54,19,54,13,54,9,52,5,48,4,47,3,46,3,44,2,43,1,42,1,40,1,38,1,36,,34,,32,,30,,27,,24,,22,,20,1,18,1,16,1,14v,-2,1,-3,2,-4c3,8,4,7,5,6,9,2,13,,19,v5,,10,2,13,6c33,7,34,8,35,10v1,1,1,2,1,4c37,16,37,18,37,20v,2,,4,,7xm32,27v,-3,-1,-5,-1,-7c31,18,31,17,31,15v,-1,-1,-2,-1,-3c29,11,29,10,28,9,27,8,25,7,24,6,22,6,20,5,19,5v-2,,-4,1,-5,1c12,7,11,8,10,9,9,10,8,11,8,12,7,13,7,14,7,15,6,17,6,18,6,20v,2,,4,,7c6,30,6,32,6,34v,2,,3,1,5c7,40,7,41,8,42v,1,1,2,2,3c11,46,12,47,14,48v1,,3,1,5,1c20,49,22,48,24,48v1,-1,3,-2,4,-3c29,44,29,43,30,42v,-1,1,-2,1,-3c31,37,31,36,31,34v,-2,1,-4,1,-7xe" stroked="f">
                    <v:path arrowok="t" o:connecttype="custom" o:connectlocs="73699,54216;73699,68271;71707,80319;69715,88351;63740,96383;51788,104415;37845,108431;9959,96383;5976,88351;1992,80319;0,68271;0,54216;0,40160;1992,28112;5976,20080;9959,12048;37845,0;63740,12048;69715,20080;71707,28112;73699,40160;73699,54216;63740,54216;61748,40160;61748,30120;59756,24096;55772,18072;47805,12048;37845,10040;27886,12048;19919,18072;15935,24096;13943,30120;11951,40160;11951,54216;11951,68271;13943,78311;15935,84335;19919,90359;27886,96383;37845,98391;47805,96383;55772,90359;59756,84335;61748,78311;61748,68271;63740,54216" o:connectangles="0,0,0,0,0,0,0,0,0,0,0,0,0,0,0,0,0,0,0,0,0,0,0,0,0,0,0,0,0,0,0,0,0,0,0,0,0,0,0,0,0,0,0,0,0,0,0"/>
                    <o:lock v:ext="edit" verticies="t"/>
                  </v:shape>
                  <v:shape id="Freeform 104" o:spid="_x0000_s1037" style="position:absolute;left:28946;top:12664;width:788;height:1050;visibility:visible;mso-wrap-style:square;v-text-anchor:top" coordsize="93,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" path="m81,124l14,24r,100l,124,,,14,,81,100,81,,93,r,124l81,124xe" stroked="f">
                    <v:path arrowok="t" o:connecttype="custom" o:connectlocs="68617,105042;11860,20331;11860,105042;0,105042;0,0;11860,0;68617,84711;68617,0;78782,0;78782,105042;68617,105042" o:connectangles="0,0,0,0,0,0,0,0,0,0,0"/>
                  </v:shape>
                  <v:shape id="Freeform 105" o:spid="_x0000_s1038" style="position:absolute;left:30335;top:12647;width:720;height:1084;visibility:visible;mso-wrap-style:square;v-text-anchor:top" coordsize="3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" path="m36,39v,2,,4,-1,6c34,47,33,48,31,50v-2,1,-4,2,-6,3c23,53,21,54,18,54,14,54,11,53,8,52,5,51,2,49,,47,4,43,4,43,4,43v2,2,4,4,6,4c12,48,15,49,18,49v4,,7,-1,9,-3c29,44,30,42,30,39v,-1,,-3,,-4c29,34,29,33,28,32v-1,,-2,-1,-3,-1c24,30,23,30,21,30,15,29,15,29,15,29,11,28,8,27,5,25,3,23,1,19,1,15,1,13,2,11,2,9,3,7,4,6,6,4,7,3,9,2,11,1,13,1,15,,18,v3,,6,1,9,2c29,3,31,4,34,6v-4,4,-4,4,-4,4c28,8,27,7,25,6,23,6,21,5,18,5v-4,,-6,1,-8,3c8,10,7,12,7,15v,3,1,5,2,6c10,22,11,22,12,23v2,,3,1,4,1c22,25,22,25,22,25v1,,2,,3,c26,26,27,26,28,26v1,,1,1,2,1c30,27,31,28,32,28v2,3,4,6,4,11xe" stroked="f">
                    <v:path arrowok="t" o:connecttype="custom" o:connectlocs="72005,78311;70005,90359;62004,100399;50003,106423;36003,108431;16001,104415;0,94375;8001,86343;20001,94375;36003,98391;54004,92367;60004,78311;60004,70279;56004,64255;50003,62247;42003,60239;30002,58231;10001,50200;2000,30120;4000,18072;12001,8032;22002,2008;36003,0;54004,4016;68005,12048;60004,20080;50003,12048;36003,10040;20001,16064;14001,30120;18001,42168;24002,46184;32002,48192;44003,50200;50003,50200;56004,52208;60004,54216;64004,56223;72005,78311" o:connectangles="0,0,0,0,0,0,0,0,0,0,0,0,0,0,0,0,0,0,0,0,0,0,0,0,0,0,0,0,0,0,0,0,0,0,0,0,0,0,0"/>
                  </v:shape>
                  <v:shape id="Freeform 106" o:spid="_x0000_s1039" style="position:absolute;left:31657;top:12664;width:737;height:1067;visibility:visible;mso-wrap-style:square;v-text-anchor:top" coordsize="37,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" path="m37,35v,3,-1,5,-2,7c34,44,33,46,32,48v-2,1,-4,3,-6,3c23,52,21,53,18,53v-2,,-5,-1,-7,-2c9,51,7,49,5,48,4,46,2,44,1,42,1,40,,38,,35,,,,,,,6,,6,,6,v,34,,34,,34c6,37,6,38,7,40v,2,1,3,2,4c10,45,12,46,13,47v2,,3,1,5,1c20,48,22,47,24,47v1,-1,3,-2,4,-3c29,43,30,42,30,40v1,-2,1,-3,1,-6c31,,31,,31,v6,,6,,6,l37,35xe" stroked="f">
                    <v:path arrowok="t" o:connecttype="custom" o:connectlocs="73699,70486;69715,84583;63740,96667;51788,102708;35854,106736;21911,102708;9959,96667;1992,84583;0,70486;0,0;11951,0;11951,68472;13943,80555;17927,88611;25894,94653;35854,96667;47805,94653;55772,88611;59756,80555;61748,68472;61748,0;73699,0;73699,70486" o:connectangles="0,0,0,0,0,0,0,0,0,0,0,0,0,0,0,0,0,0,0,0,0,0,0"/>
                  </v:shape>
                  <v:shape id="Freeform 107" o:spid="_x0000_s1040" style="position:absolute;left:33054;top:12664;width:670;height:1050;visibility:visible;mso-wrap-style:square;v-text-anchor:top" coordsize="79,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" path="m,124l,,15,r,112l79,112r,12l,124xe" stroked="f">
                    <v:path arrowok="t" o:connecttype="custom" o:connectlocs="0,105042;0,0;12707,0;12707,94877;66922,94877;66922,105042;0,105042" o:connectangles="0,0,0,0,0,0,0"/>
                  </v:shape>
                  <v:shape id="Freeform 108" o:spid="_x0000_s1041" style="position:absolute;left:34063;top:12664;width:720;height:1050;visibility:visible;mso-wrap-style:square;v-text-anchor:top" coordsize="85,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" path="m50,12r,112l38,124,38,12,,12,,,85,r,12l50,12xe" stroked="f">
                    <v:path arrowok="t" o:connecttype="custom" o:connectlocs="42356,10165;42356,105042;32190,105042;32190,10165;0,10165;0,0;72005,0;72005,10165;42356,10165" o:connectangles="0,0,0,0,0,0,0,0,0"/>
                  </v:shape>
                  <v:rect id="Rectangle 109" o:spid="_x0000_s1042" style="position:absolute;left:35367;top:12664;width:119;height:10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" stroked="f">
                    <v:textbox inset="10.8pt,5.4pt,10.8pt,5.4pt"/>
                  </v:rect>
                  <v:shape id="Freeform 110" o:spid="_x0000_s1043" style="position:absolute;left:36163;top:12664;width:788;height:1050;visibility:visible;mso-wrap-style:square;v-text-anchor:top" coordsize="93,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" path="m81,124l15,24r,100l,124,,,15,,78,100,78,,93,r,124l81,124xe" stroked="f">
                    <v:path arrowok="t" o:connecttype="custom" o:connectlocs="68617,105042;12707,20331;12707,105042;0,105042;0,0;12707,0;66075,84711;66075,0;78782,0;78782,105042;68617,105042" o:connectangles="0,0,0,0,0,0,0,0,0,0,0"/>
                  </v:shape>
                  <v:shape id="Freeform 117" o:spid="_x0000_s1044" style="position:absolute;left:37587;top:12647;width:745;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" path="m37,34v,3,,6,-1,8c35,44,34,46,33,48v-2,2,-4,3,-7,4c24,53,21,54,19,54v-3,,-5,-1,-8,-2c9,51,7,50,5,48,4,47,3,46,2,44,2,43,1,42,1,40,1,38,,36,,34,,32,,30,,27,,24,,22,,20,,18,1,16,1,14v,-2,1,-3,1,-4c3,8,4,7,5,6,9,2,13,,19,v2,,4,1,6,1c28,2,29,3,31,5v2,1,3,3,4,5c36,12,37,14,37,16v-6,,-6,,-6,c31,13,29,10,27,8,25,6,22,5,19,5v-2,,-4,1,-5,1c12,7,11,8,9,9v,1,-1,2,-1,3c7,13,7,14,6,15v,2,,3,,5c6,22,6,24,6,27v,3,,5,,7c6,36,6,37,6,39v1,1,1,2,2,3c8,43,9,44,9,45v2,1,3,2,5,3c15,48,17,49,19,49v1,,3,-1,5,-1c26,47,27,46,29,44v1,-1,1,-2,2,-4c31,39,31,37,31,35v,-4,,-4,,-4c19,31,19,31,19,31v,-5,,-5,,-5c37,26,37,26,37,26r,8xe" stroked="f">
                    <v:path arrowok="t" o:connecttype="custom" o:connectlocs="74546,68271;72531,84335;66487,96383;52384,104415;38280,108431;22162,104415;10074,96383;4030,88351;2015,80319;0,68271;0,54216;0,40160;2015,28112;4030,20080;10074,12048;38280,0;50369,2008;62457,10040;70516,20080;74546,32128;62457,32128;54398,16064;38280,10040;28207,12048;18133,18072;16118,24096;12089,30120;12089,40160;12089,54216;12089,68271;12089,78311;16118,84335;18133,90359;28207,96383;38280,98391;48354,96383;58428,88351;62457,80319;62457,70279;62457,62247;38280,62247;38280,52208;74546,52208;74546,68271" o:connectangles="0,0,0,0,0,0,0,0,0,0,0,0,0,0,0,0,0,0,0,0,0,0,0,0,0,0,0,0,0,0,0,0,0,0,0,0,0,0,0,0,0,0,0,0"/>
                  </v:shape>
                  <v:shape id="Freeform 118" o:spid="_x0000_s1045" style="position:absolute;left:39696;top:12647;width:720;height:1084;visibility:visible;mso-wrap-style:square;v-text-anchor:top" coordsize="3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" path="m36,34v,3,,6,-1,8c35,44,34,46,32,48v-2,2,-4,3,-6,4c23,53,21,54,18,54v-3,,-5,-1,-7,-2c8,51,6,50,5,48,3,47,2,46,2,44,1,43,1,42,,40,,38,,36,,34,,32,,30,,27,,24,,22,,20,,18,,16,,14,1,12,1,11,2,10,2,8,3,7,5,6,8,2,13,,18,v3,,5,1,7,1c27,2,29,3,30,5v2,1,3,3,4,5c35,12,36,14,36,16v-5,,-5,,-5,c30,13,29,10,26,8,24,6,21,5,18,5v-2,,-3,1,-5,1c11,7,10,8,9,9,8,10,7,11,7,12,6,13,6,14,6,15v,2,-1,3,-1,5c5,22,5,24,5,27v,3,,5,,7c5,36,6,37,6,39v,1,,2,1,3c7,43,8,44,9,45v1,1,2,2,4,3c15,48,16,49,18,49v2,,4,-1,5,-1c25,47,27,46,28,44v1,-1,2,-2,2,-4c31,39,31,37,31,35v,-4,,-4,,-4c18,31,18,31,18,31v,-5,,-5,,-5c36,26,36,26,36,26r,8xe" stroked="f">
                    <v:path arrowok="t" o:connecttype="custom" o:connectlocs="72005,68271;70005,84335;64004,96383;52004,104415;36003,108431;22002,104415;10001,96383;4000,88351;0,80319;0,68271;0,54216;0,40160;0,28112;4000,20080;10001,12048;36003,0;50003,2008;60004,10040;68005,20080;72005,32128;62004,32128;52004,16064;36003,10040;26002,12048;18001,18072;14001,24096;12001,30120;10001,40160;10001,54216;10001,68271;12001,78311;14001,84335;18001,90359;26002,96383;36003,98391;46003,96383;56004,88351;60004,80319;62004,70279;62004,62247;36003,62247;36003,52208;72005,52208;72005,68271" o:connectangles="0,0,0,0,0,0,0,0,0,0,0,0,0,0,0,0,0,0,0,0,0,0,0,0,0,0,0,0,0,0,0,0,0,0,0,0,0,0,0,0,0,0,0,0"/>
                  </v:shape>
                  <v:shape id="Freeform 119" o:spid="_x0000_s1046" style="position:absolute;left:41077;top:12664;width:728;height:1050;visibility:visible;mso-wrap-style:square;v-text-anchor:top" coordsize="3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" path="m30,52c18,29,18,29,18,29,5,29,5,29,5,29v,23,,23,,23c,52,,52,,52,,,,,,,20,,20,,20,v2,,4,,6,1c28,1,30,2,31,4v1,1,2,2,3,4c35,10,35,12,35,14v,4,-1,7,-3,10c30,26,27,28,24,28,36,52,36,52,36,52r-6,xm30,14c30,11,29,9,27,7,25,6,22,5,19,5,5,5,5,5,5,5v,19,,19,,19c19,24,19,24,19,24v3,,6,-1,8,-2c29,20,30,18,30,14xe" stroked="f">
                    <v:path arrowok="t" o:connecttype="custom" o:connectlocs="60710,105042;36426,58581;10118,58581;10118,105042;0,105042;0,0;40473,0;52615,2020;62734,8080;68805,16160;70828,28281;64757,48481;48568,56561;72852,105042;60710,105042;60710,28281;54639,14140;38450,10100;10118,10100;10118,48481;38450,48481;54639,44441;60710,28281" o:connectangles="0,0,0,0,0,0,0,0,0,0,0,0,0,0,0,0,0,0,0,0,0,0,0"/>
                    <o:lock v:ext="edit" verticies="t"/>
                  </v:shape>
                  <v:shape id="Freeform 120" o:spid="_x0000_s1047" style="position:absolute;left:42381;top:12647;width:746;height:1084;visibility:visible;mso-wrap-style:square;v-text-anchor:top" coordsize="3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" path="m37,27v,3,,5,,7c37,36,37,38,36,40v,2,-1,3,-1,4c34,46,33,47,32,48v-2,2,-4,3,-6,4c24,53,21,54,19,54,13,54,9,52,5,48,4,47,3,46,2,44,2,43,1,42,1,40,,38,,36,,34,,32,,30,,27,,24,,22,,20,,18,,16,1,14v,-2,1,-3,1,-4c3,8,4,7,5,6,9,2,13,,19,v5,,9,2,13,6c33,7,34,8,35,10v,1,1,2,1,4c37,16,37,18,37,20v,2,,4,,7xm31,27v,-3,,-5,,-7c31,18,31,17,31,15,30,14,30,13,30,12,29,11,28,10,28,9,26,8,25,7,23,6,22,6,20,5,19,5v-2,,-4,1,-5,1c12,7,11,8,9,9v,1,-1,2,-2,3c7,13,7,14,6,15v,2,,3,,5c6,22,6,24,6,27v,3,,5,,7c6,36,6,37,6,39v1,1,1,2,1,3c8,43,9,44,9,45v2,1,3,2,5,3c15,48,17,49,19,49v1,,3,-1,4,-1c25,47,26,46,28,45v,-1,1,-2,2,-3c30,41,30,40,31,39v,-2,,-3,,-5c31,32,31,30,31,27xe" stroked="f">
                    <v:path arrowok="t" o:connecttype="custom" o:connectlocs="74546,54216;74546,68271;72531,80319;70516,88351;64472,96383;52384,104415;38280,108431;10074,96383;4030,88351;2015,80319;0,68271;0,54216;0,40160;2015,28112;4030,20080;10074,12048;38280,0;64472,12048;70516,20080;72531,28112;74546,40160;74546,54216;62457,54216;62457,40160;62457,30120;60443,24096;56413,18072;46339,12048;38280,10040;28207,12048;18133,18072;14103,24096;12089,30120;12089,40160;12089,54216;12089,68271;12089,78311;14103,84335;18133,90359;28207,96383;38280,98391;46339,96383;56413,90359;60443,84335;62457,78311;62457,68271;62457,54216" o:connectangles="0,0,0,0,0,0,0,0,0,0,0,0,0,0,0,0,0,0,0,0,0,0,0,0,0,0,0,0,0,0,0,0,0,0,0,0,0,0,0,0,0,0,0,0,0,0,0"/>
                    <o:lock v:ext="edit" verticies="t"/>
                  </v:shape>
                  <v:shape id="Freeform 121" o:spid="_x0000_s1048" style="position:absolute;left:43745;top:12664;width:746;height:1067;visibility:visible;mso-wrap-style:square;v-text-anchor:top" coordsize="37,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" path="m37,35v,3,,5,-1,7c35,44,33,46,32,48v-2,1,-4,3,-6,3c24,52,21,53,19,53v-3,,-5,-1,-8,-2c9,51,7,49,6,48,4,46,3,44,2,42,1,40,,38,,35,,,,,,,6,,6,,6,v,34,,34,,34c6,37,6,38,7,40v,2,1,3,2,4c11,45,12,46,13,47v2,,4,1,6,1c21,48,22,47,24,47v1,-1,3,-2,4,-3c29,43,30,42,30,40v1,-2,1,-3,1,-6c31,,31,,31,v6,,6,,6,l37,35xe" stroked="f">
                    <v:path arrowok="t" o:connecttype="custom" o:connectlocs="74546,70486;72531,84583;64472,96667;52384,102708;38280,106736;22162,102708;12089,96667;4030,84583;0,70486;0,0;12089,0;12089,68472;14103,80555;18133,88611;26192,94653;38280,96667;48354,94653;56413,88611;60443,80555;62457,68472;62457,0;74546,0;74546,70486" o:connectangles="0,0,0,0,0,0,0,0,0,0,0,0,0,0,0,0,0,0,0,0,0,0,0"/>
                  </v:shape>
                  <v:shape id="Freeform 135" o:spid="_x0000_s1049" style="position:absolute;left:45168;top:12664;width:703;height:1050;visibility:visible;mso-wrap-style:square;v-text-anchor:top" coordsize="3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" path="m35,15v,3,,5,-1,7c33,24,32,25,31,26v-2,2,-3,3,-5,4c24,30,21,31,19,31,5,31,5,31,5,31v,21,,21,,21c,52,,52,,52,,,,,,,19,,19,,19,v2,,5,,7,1c28,2,29,3,31,4v1,1,2,3,3,5c35,11,35,13,35,15xm30,15c30,12,29,9,27,7,24,6,22,5,19,5,5,5,5,5,5,5v,21,,21,,21c19,26,19,26,19,26v3,,5,-1,8,-3c29,21,30,19,30,15xe" stroked="f">
                    <v:path arrowok="t" o:connecttype="custom" o:connectlocs="70311,30301;68302,44441;62275,52521;52231,60601;38169,62621;10044,62621;10044,105042;0,105042;0,0;38169,0;52231,2020;62275,8080;68302,18180;70311,30301;60267,30301;54240,14140;38169,10100;10044,10100;10044,52521;38169,52521;54240,46461;60267,30301" o:connectangles="0,0,0,0,0,0,0,0,0,0,0,0,0,0,0,0,0,0,0,0,0,0"/>
                    <o:lock v:ext="edit" verticies="t"/>
                  </v:shape>
                </v:group>
                <v:group id="Group 139" o:spid="_x0000_s1050" style="position:absolute;left:27125;width:15883;height:8327" coordorigin="27125" coordsize="15883,8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">
                  <v:shape id="Freeform 141" o:spid="_x0000_s1051" style="position:absolute;left:27125;top:2227;width:14900;height:6100;visibility:visible;mso-wrap-style:square;v-text-anchor:top" coordsize="743,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" path="m,287v,,35,,92,1c126,288,167,288,215,286v20,-1,40,-2,61,-4c444,265,604,183,690,17,728,,728,,728,v15,39,15,39,15,39c743,39,629,280,281,300v-49,3,-103,3,-163,3c81,304,42,303,,303l,287xe" stroked="f">
                    <v:path arrowok="t" o:connecttype="custom" o:connectlocs="0,575815;184505,577822;431179,573809;553514,565784;1383784,34108;1459993,0;1490075,78247;563541,601898;236647,607917;0,607917;0,575815" o:connectangles="0,0,0,0,0,0,0,0,0,0,0"/>
                  </v:shape>
                  <v:shape id="Freeform 142" o:spid="_x0000_s1052" style="position:absolute;left:39653;width:3355;height:3896;visibility:visible;mso-wrap-style:square;v-text-anchor:top" coordsize="396,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" path="m396,460l280,355,154,303,,298,334,r62,460xe" stroked="f">
                    <v:path arrowok="t" o:connecttype="custom" o:connectlocs="335457,389673;237192,300726;130456,256676;0,252440;282936,0;335457,389673" o:connectangles="0,0,0,0,0,0"/>
                  </v:shape>
                </v:group>
                <w10:wrap anchorx="margin"/>
              </v:group>
            </w:pict>
          </mc:Fallback>
        </mc:AlternateContent>
      </w:r>
      <w:r w:rsidR="0030204E" w:rsidRPr="0030204E">
        <w:rPr>
          <w:rFonts w:ascii="Roboto Light" w:hAnsi="Roboto Light" w:cs="Arial"/>
          <w:noProof/>
          <w:szCs w:val="21"/>
        </w:rPr>
        <w:drawing>
          <wp:anchor distT="0" distB="0" distL="114300" distR="114300" simplePos="0" relativeHeight="251772928" behindDoc="0" locked="0" layoutInCell="1" allowOverlap="1" wp14:anchorId="5B7F3FF4" wp14:editId="345AB916">
            <wp:simplePos x="0" y="0"/>
            <wp:positionH relativeFrom="column">
              <wp:posOffset>3048635</wp:posOffset>
            </wp:positionH>
            <wp:positionV relativeFrom="paragraph">
              <wp:posOffset>4758690</wp:posOffset>
            </wp:positionV>
            <wp:extent cx="332740" cy="330835"/>
            <wp:effectExtent l="0" t="0" r="0" b="0"/>
            <wp:wrapNone/>
            <wp:docPr id="163" name="Picture 57">
              <a:hlinkClick xmlns:a="http://schemas.openxmlformats.org/drawingml/2006/main" r:id="rId22"/>
              <a:extLst xmlns:a="http://schemas.openxmlformats.org/drawingml/2006/main">
                <a:ext uri="{FF2B5EF4-FFF2-40B4-BE49-F238E27FC236}">
                  <a16:creationId xmlns:a16="http://schemas.microsoft.com/office/drawing/2014/main" id="{47B40AF1-C4C9-9EAB-DDBA-AA5C53611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7">
                      <a:hlinkClick r:id="rId22"/>
                      <a:extLst>
                        <a:ext uri="{FF2B5EF4-FFF2-40B4-BE49-F238E27FC236}">
                          <a16:creationId xmlns:a16="http://schemas.microsoft.com/office/drawing/2014/main" id="{47B40AF1-C4C9-9EAB-DDBA-AA5C5361145F}"/>
                        </a:ext>
                      </a:extLst>
                    </pic:cNvPr>
                    <pic:cNvPicPr>
                      <a:picLocks noChangeAspect="1"/>
                    </pic:cNvPicPr>
                  </pic:nvPicPr>
                  <pic:blipFill>
                    <a:blip r:embed="rId23" cstate="email">
                      <a:extLst>
                        <a:ext uri="{28A0092B-C50C-407E-A947-70E740481C1C}">
                          <a14:useLocalDpi xmlns:a14="http://schemas.microsoft.com/office/drawing/2010/main"/>
                        </a:ext>
                      </a:extLst>
                    </a:blip>
                    <a:stretch>
                      <a:fillRect/>
                    </a:stretch>
                  </pic:blipFill>
                  <pic:spPr>
                    <a:xfrm>
                      <a:off x="0" y="0"/>
                      <a:ext cx="332740" cy="330835"/>
                    </a:xfrm>
                    <a:prstGeom prst="rect">
                      <a:avLst/>
                    </a:prstGeom>
                  </pic:spPr>
                </pic:pic>
              </a:graphicData>
            </a:graphic>
          </wp:anchor>
        </w:drawing>
      </w:r>
      <w:r w:rsidR="0030204E" w:rsidRPr="0030204E">
        <w:rPr>
          <w:rFonts w:ascii="Roboto Light" w:hAnsi="Roboto Light" w:cs="Arial"/>
          <w:noProof/>
          <w:szCs w:val="21"/>
        </w:rPr>
        <w:drawing>
          <wp:anchor distT="0" distB="0" distL="114300" distR="114300" simplePos="0" relativeHeight="251771904" behindDoc="0" locked="0" layoutInCell="1" allowOverlap="1" wp14:anchorId="1B935559" wp14:editId="66570B55">
            <wp:simplePos x="0" y="0"/>
            <wp:positionH relativeFrom="column">
              <wp:posOffset>5038090</wp:posOffset>
            </wp:positionH>
            <wp:positionV relativeFrom="paragraph">
              <wp:posOffset>4791075</wp:posOffset>
            </wp:positionV>
            <wp:extent cx="379095" cy="266700"/>
            <wp:effectExtent l="0" t="0" r="1905" b="0"/>
            <wp:wrapNone/>
            <wp:docPr id="162" name="Picture 56">
              <a:hlinkClick xmlns:a="http://schemas.openxmlformats.org/drawingml/2006/main" r:id="rId20"/>
              <a:extLst xmlns:a="http://schemas.openxmlformats.org/drawingml/2006/main">
                <a:ext uri="{FF2B5EF4-FFF2-40B4-BE49-F238E27FC236}">
                  <a16:creationId xmlns:a16="http://schemas.microsoft.com/office/drawing/2014/main" id="{A34F2618-8532-B683-EB78-376DCCD51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6">
                      <a:hlinkClick r:id="rId20"/>
                      <a:extLst>
                        <a:ext uri="{FF2B5EF4-FFF2-40B4-BE49-F238E27FC236}">
                          <a16:creationId xmlns:a16="http://schemas.microsoft.com/office/drawing/2014/main" id="{A34F2618-8532-B683-EB78-376DCCD518B4}"/>
                        </a:ext>
                      </a:extLst>
                    </pic:cNvPr>
                    <pic:cNvPicPr>
                      <a:picLocks noChangeAspect="1"/>
                    </pic:cNvPicPr>
                  </pic:nvPicPr>
                  <pic:blipFill>
                    <a:blip r:embed="rId21" cstate="email">
                      <a:extLst>
                        <a:ext uri="{28A0092B-C50C-407E-A947-70E740481C1C}">
                          <a14:useLocalDpi xmlns:a14="http://schemas.microsoft.com/office/drawing/2010/main"/>
                        </a:ext>
                      </a:extLst>
                    </a:blip>
                    <a:stretch>
                      <a:fillRect/>
                    </a:stretch>
                  </pic:blipFill>
                  <pic:spPr>
                    <a:xfrm>
                      <a:off x="0" y="0"/>
                      <a:ext cx="379095" cy="266700"/>
                    </a:xfrm>
                    <a:prstGeom prst="rect">
                      <a:avLst/>
                    </a:prstGeom>
                  </pic:spPr>
                </pic:pic>
              </a:graphicData>
            </a:graphic>
          </wp:anchor>
        </w:drawing>
      </w:r>
      <w:r w:rsidR="0030204E" w:rsidRPr="0030204E">
        <w:rPr>
          <w:rFonts w:ascii="Roboto Light" w:hAnsi="Roboto Light" w:cs="Arial"/>
          <w:noProof/>
          <w:szCs w:val="21"/>
        </w:rPr>
        <w:drawing>
          <wp:anchor distT="0" distB="0" distL="114300" distR="114300" simplePos="0" relativeHeight="251770880" behindDoc="0" locked="0" layoutInCell="1" allowOverlap="1" wp14:anchorId="2C2E8D4A" wp14:editId="42A8F1F5">
            <wp:simplePos x="0" y="0"/>
            <wp:positionH relativeFrom="column">
              <wp:posOffset>4032250</wp:posOffset>
            </wp:positionH>
            <wp:positionV relativeFrom="paragraph">
              <wp:posOffset>4779010</wp:posOffset>
            </wp:positionV>
            <wp:extent cx="356235" cy="290195"/>
            <wp:effectExtent l="0" t="0" r="0" b="1905"/>
            <wp:wrapNone/>
            <wp:docPr id="161" name="Picture 55">
              <a:hlinkClick xmlns:a="http://schemas.openxmlformats.org/drawingml/2006/main" r:id="rId18"/>
              <a:extLst xmlns:a="http://schemas.openxmlformats.org/drawingml/2006/main">
                <a:ext uri="{FF2B5EF4-FFF2-40B4-BE49-F238E27FC236}">
                  <a16:creationId xmlns:a16="http://schemas.microsoft.com/office/drawing/2014/main" id="{D1985484-04AA-D1B7-836F-ADD3C2CEA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5">
                      <a:hlinkClick r:id="rId18"/>
                      <a:extLst>
                        <a:ext uri="{FF2B5EF4-FFF2-40B4-BE49-F238E27FC236}">
                          <a16:creationId xmlns:a16="http://schemas.microsoft.com/office/drawing/2014/main" id="{D1985484-04AA-D1B7-836F-ADD3C2CEA1BC}"/>
                        </a:ext>
                      </a:extLst>
                    </pic:cNvPr>
                    <pic:cNvPicPr>
                      <a:picLocks noChangeAspect="1"/>
                    </pic:cNvPicPr>
                  </pic:nvPicPr>
                  <pic:blipFill>
                    <a:blip r:embed="rId19" cstate="email">
                      <a:extLst>
                        <a:ext uri="{28A0092B-C50C-407E-A947-70E740481C1C}">
                          <a14:useLocalDpi xmlns:a14="http://schemas.microsoft.com/office/drawing/2010/main"/>
                        </a:ext>
                      </a:extLst>
                    </a:blip>
                    <a:stretch>
                      <a:fillRect/>
                    </a:stretch>
                  </pic:blipFill>
                  <pic:spPr>
                    <a:xfrm>
                      <a:off x="0" y="0"/>
                      <a:ext cx="356235" cy="290195"/>
                    </a:xfrm>
                    <a:prstGeom prst="rect">
                      <a:avLst/>
                    </a:prstGeom>
                  </pic:spPr>
                </pic:pic>
              </a:graphicData>
            </a:graphic>
          </wp:anchor>
        </w:drawing>
      </w:r>
      <w:r w:rsidR="0030204E" w:rsidRPr="0030204E">
        <w:rPr>
          <w:rFonts w:ascii="Roboto Light" w:hAnsi="Roboto Light" w:cs="Arial"/>
          <w:noProof/>
          <w:szCs w:val="21"/>
        </w:rPr>
        <w:drawing>
          <wp:anchor distT="0" distB="0" distL="114300" distR="114300" simplePos="0" relativeHeight="251769856" behindDoc="0" locked="0" layoutInCell="1" allowOverlap="1" wp14:anchorId="40E9FDD9" wp14:editId="20F719E4">
            <wp:simplePos x="0" y="0"/>
            <wp:positionH relativeFrom="column">
              <wp:posOffset>6068060</wp:posOffset>
            </wp:positionH>
            <wp:positionV relativeFrom="paragraph">
              <wp:posOffset>4721225</wp:posOffset>
            </wp:positionV>
            <wp:extent cx="210820" cy="406400"/>
            <wp:effectExtent l="0" t="0" r="5080" b="0"/>
            <wp:wrapNone/>
            <wp:docPr id="160" name="Picture 54">
              <a:hlinkClick xmlns:a="http://schemas.openxmlformats.org/drawingml/2006/main" r:id="rId16"/>
              <a:extLst xmlns:a="http://schemas.openxmlformats.org/drawingml/2006/main">
                <a:ext uri="{FF2B5EF4-FFF2-40B4-BE49-F238E27FC236}">
                  <a16:creationId xmlns:a16="http://schemas.microsoft.com/office/drawing/2014/main" id="{28E2E17A-148B-687F-ED42-01A4A9B583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4">
                      <a:hlinkClick r:id="rId16"/>
                      <a:extLst>
                        <a:ext uri="{FF2B5EF4-FFF2-40B4-BE49-F238E27FC236}">
                          <a16:creationId xmlns:a16="http://schemas.microsoft.com/office/drawing/2014/main" id="{28E2E17A-148B-687F-ED42-01A4A9B5836A}"/>
                        </a:ext>
                      </a:extLst>
                    </pic:cNvPr>
                    <pic:cNvPicPr>
                      <a:picLocks noChangeAspect="1"/>
                    </pic:cNvPicPr>
                  </pic:nvPicPr>
                  <pic:blipFill>
                    <a:blip r:embed="rId17" cstate="email">
                      <a:extLst>
                        <a:ext uri="{28A0092B-C50C-407E-A947-70E740481C1C}">
                          <a14:useLocalDpi xmlns:a14="http://schemas.microsoft.com/office/drawing/2010/main"/>
                        </a:ext>
                      </a:extLst>
                    </a:blip>
                    <a:stretch>
                      <a:fillRect/>
                    </a:stretch>
                  </pic:blipFill>
                  <pic:spPr>
                    <a:xfrm>
                      <a:off x="0" y="0"/>
                      <a:ext cx="210820" cy="406400"/>
                    </a:xfrm>
                    <a:prstGeom prst="rect">
                      <a:avLst/>
                    </a:prstGeom>
                  </pic:spPr>
                </pic:pic>
              </a:graphicData>
            </a:graphic>
          </wp:anchor>
        </w:drawing>
      </w:r>
      <w:r w:rsidR="0030204E" w:rsidRPr="0030204E">
        <w:rPr>
          <w:rFonts w:ascii="Roboto Light" w:hAnsi="Roboto Light" w:cs="Arial"/>
          <w:noProof/>
          <w:szCs w:val="21"/>
        </w:rPr>
        <mc:AlternateContent>
          <mc:Choice Requires="wps">
            <w:drawing>
              <wp:anchor distT="0" distB="0" distL="114300" distR="114300" simplePos="0" relativeHeight="251764736" behindDoc="0" locked="0" layoutInCell="1" allowOverlap="1" wp14:anchorId="2EBABE51" wp14:editId="6DC45B7F">
                <wp:simplePos x="0" y="0"/>
                <wp:positionH relativeFrom="margin">
                  <wp:align>center</wp:align>
                </wp:positionH>
                <wp:positionV relativeFrom="paragraph">
                  <wp:posOffset>2550795</wp:posOffset>
                </wp:positionV>
                <wp:extent cx="4013200" cy="926465"/>
                <wp:effectExtent l="0" t="0" r="0" b="0"/>
                <wp:wrapNone/>
                <wp:docPr id="143" name="Titl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3200" cy="926465"/>
                        </a:xfrm>
                        <a:prstGeom prst="rect">
                          <a:avLst/>
                        </a:prstGeom>
                      </wps:spPr>
                      <wps:txbx>
                        <w:txbxContent>
                          <w:p w14:paraId="15131410" w14:textId="77777777" w:rsidR="0030204E" w:rsidRDefault="0030204E" w:rsidP="0030204E">
                            <w:pPr>
                              <w:jc w:val="center"/>
                              <w:rPr>
                                <w:rFonts w:ascii="Roboto Thin" w:eastAsia="Roboto Thin" w:hAnsi="Roboto Thin"/>
                                <w:color w:val="FFFFFF" w:themeColor="background1"/>
                                <w:kern w:val="24"/>
                                <w:sz w:val="88"/>
                                <w:szCs w:val="88"/>
                                <w:lang w:val="en-US"/>
                              </w:rPr>
                            </w:pPr>
                            <w:r>
                              <w:rPr>
                                <w:rFonts w:ascii="Roboto Thin" w:eastAsia="Roboto Thin" w:hAnsi="Roboto Thin"/>
                                <w:color w:val="FFFFFF" w:themeColor="background1"/>
                                <w:kern w:val="24"/>
                                <w:sz w:val="88"/>
                                <w:szCs w:val="88"/>
                                <w:lang w:val="en-US"/>
                              </w:rPr>
                              <w:t>Thank You!</w:t>
                            </w:r>
                          </w:p>
                        </w:txbxContent>
                      </wps:txbx>
                      <wps:bodyPr vert="horz" lIns="137160" tIns="68580" rIns="137160" bIns="68580" rtlCol="0" anchor="t">
                        <a:noAutofit/>
                      </wps:bodyPr>
                    </wps:wsp>
                  </a:graphicData>
                </a:graphic>
              </wp:anchor>
            </w:drawing>
          </mc:Choice>
          <mc:Fallback>
            <w:pict>
              <v:shape w14:anchorId="2EBABE51" id="Title 1" o:spid="_x0000_s1112" type="#_x0000_t202" style="position:absolute;margin-left:0;margin-top:200.85pt;width:316pt;height:72.95pt;z-index:251764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" filled="f" stroked="f">
                <v:textbox inset="10.8pt,5.4pt,10.8pt,5.4pt">
                  <w:txbxContent>
                    <w:p w14:paraId="15131410" w14:textId="77777777" w:rsidR="0030204E" w:rsidRDefault="0030204E" w:rsidP="0030204E">
                      <w:pPr>
                        <w:jc w:val="center"/>
                        <w:rPr>
                          <w:rFonts w:ascii="Roboto Thin" w:eastAsia="Roboto Thin" w:hAnsi="Roboto Thin"/>
                          <w:color w:val="FFFFFF" w:themeColor="background1"/>
                          <w:kern w:val="24"/>
                          <w:sz w:val="88"/>
                          <w:szCs w:val="88"/>
                          <w:lang w:val="en-US"/>
                        </w:rPr>
                      </w:pPr>
                      <w:r>
                        <w:rPr>
                          <w:rFonts w:ascii="Roboto Thin" w:eastAsia="Roboto Thin" w:hAnsi="Roboto Thin"/>
                          <w:color w:val="FFFFFF" w:themeColor="background1"/>
                          <w:kern w:val="24"/>
                          <w:sz w:val="88"/>
                          <w:szCs w:val="88"/>
                          <w:lang w:val="en-US"/>
                        </w:rPr>
                        <w:t>Thank You!</w:t>
                      </w:r>
                    </w:p>
                  </w:txbxContent>
                </v:textbox>
                <w10:wrap anchorx="margin"/>
              </v:shape>
            </w:pict>
          </mc:Fallback>
        </mc:AlternateConten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Lenexis</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twitter.com/VectorConsultin" TargetMode="External"/><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acebook.com/VectorConsultingIndia/" TargetMode="External"/><Relationship Id="rId20" Type="http://schemas.openxmlformats.org/officeDocument/2006/relationships/hyperlink" Target="https://www.youtube.com/user/VectorConsultingGrp" TargetMode="External"/><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emf"/><Relationship Id="rId28" Type="http://schemas.openxmlformats.org/officeDocument/2006/relationships/image" Target="media/image17.emf"/><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inkedin.com/company/vector-consulting-group" TargetMode="External"/><Relationship Id="rId27" Type="http://schemas.openxmlformats.org/officeDocument/2006/relationships/image" Target="media/image16.emf"/><Relationship Id="rId30" Type="http://schemas.openxmlformats.org/officeDocument/2006/relationships/image" Target="media/image19.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